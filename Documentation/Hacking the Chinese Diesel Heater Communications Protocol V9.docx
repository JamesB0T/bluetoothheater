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B81D23" w14:textId="17158A27" w:rsidR="00A10484" w:rsidRDefault="009D3433">
      <w:pPr>
        <w:pStyle w:val="Title"/>
      </w:pPr>
      <w:r>
        <w:rPr>
          <w:noProof/>
        </w:rPr>
        <w:drawing>
          <wp:inline distT="0" distB="0" distL="0" distR="0" wp14:anchorId="2D22EB50" wp14:editId="6F66927B">
            <wp:extent cx="996696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aterSampl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5" r="-2699"/>
                    <a:stretch/>
                  </pic:blipFill>
                  <pic:spPr>
                    <a:xfrm>
                      <a:off x="0" y="0"/>
                      <a:ext cx="9968921" cy="18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76B">
        <w:t>Hacking the Chinese Diesel Heater Communications Protocol</w:t>
      </w:r>
    </w:p>
    <w:p w14:paraId="697E0127" w14:textId="5333C7F7" w:rsidR="008208AA" w:rsidRDefault="008208AA" w:rsidP="00934841">
      <w:pPr>
        <w:pStyle w:val="Heading2"/>
      </w:pPr>
      <w:r>
        <w:t>Ray Jones Rev</w:t>
      </w:r>
      <w:r w:rsidR="002352A2">
        <w:t>9</w:t>
      </w:r>
      <w:r>
        <w:t xml:space="preserve">, </w:t>
      </w:r>
      <w:r w:rsidR="00251CA8">
        <w:t>2</w:t>
      </w:r>
      <w:r w:rsidR="002352A2">
        <w:t>1</w:t>
      </w:r>
      <w:r w:rsidR="00934841">
        <w:t xml:space="preserve"> </w:t>
      </w:r>
      <w:r w:rsidR="00251CA8">
        <w:t>Dec</w:t>
      </w:r>
      <w:r w:rsidR="00934841">
        <w:t xml:space="preserve"> 2018.</w:t>
      </w:r>
      <w:r w:rsidR="00E17471">
        <w:br/>
        <w:t>ray@mrjones.id.au</w:t>
      </w:r>
    </w:p>
    <w:p w14:paraId="69429CE8" w14:textId="2BED8899" w:rsidR="00855982" w:rsidRPr="00855982" w:rsidRDefault="006A576B" w:rsidP="00855982">
      <w:pPr>
        <w:pStyle w:val="Heading1"/>
      </w:pPr>
      <w:r>
        <w:t>INTRODUCTION</w:t>
      </w:r>
    </w:p>
    <w:p w14:paraId="6A1BA086" w14:textId="34CBF312" w:rsidR="006A576B" w:rsidRDefault="006A576B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 w:rsidRPr="006A576B">
        <w:rPr>
          <w:rFonts w:eastAsia="Times New Roman" w:cstheme="minorHAnsi"/>
          <w:szCs w:val="24"/>
          <w:lang w:val="en-AU" w:eastAsia="en-AU"/>
        </w:rPr>
        <w:t>I recently installed a “Chinese diesel heater” into our caravan.</w:t>
      </w:r>
    </w:p>
    <w:p w14:paraId="71F27FE8" w14:textId="77777777" w:rsidR="006A576B" w:rsidRDefault="006A576B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510285A8" w14:textId="75CADE85" w:rsidR="006A576B" w:rsidRDefault="006A576B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It was o</w:t>
      </w:r>
      <w:r w:rsidRPr="006A576B">
        <w:rPr>
          <w:rFonts w:eastAsia="Times New Roman" w:cstheme="minorHAnsi"/>
          <w:szCs w:val="24"/>
          <w:lang w:val="en-AU" w:eastAsia="en-AU"/>
        </w:rPr>
        <w:t xml:space="preserve">riginally supplied with the basic </w:t>
      </w:r>
      <w:r w:rsidR="00DF173E">
        <w:rPr>
          <w:rFonts w:eastAsia="Times New Roman" w:cstheme="minorHAnsi"/>
          <w:szCs w:val="24"/>
          <w:lang w:val="en-AU" w:eastAsia="en-AU"/>
        </w:rPr>
        <w:t>R</w:t>
      </w:r>
      <w:r w:rsidRPr="006A576B">
        <w:rPr>
          <w:rFonts w:eastAsia="Times New Roman" w:cstheme="minorHAnsi"/>
          <w:szCs w:val="24"/>
          <w:lang w:val="en-AU" w:eastAsia="en-AU"/>
        </w:rPr>
        <w:t xml:space="preserve">otary </w:t>
      </w:r>
      <w:r w:rsidR="00DF173E">
        <w:rPr>
          <w:rFonts w:eastAsia="Times New Roman" w:cstheme="minorHAnsi"/>
          <w:szCs w:val="24"/>
          <w:lang w:val="en-AU" w:eastAsia="en-AU"/>
        </w:rPr>
        <w:t>C</w:t>
      </w:r>
      <w:r w:rsidRPr="006A576B">
        <w:rPr>
          <w:rFonts w:eastAsia="Times New Roman" w:cstheme="minorHAnsi"/>
          <w:szCs w:val="24"/>
          <w:lang w:val="en-AU" w:eastAsia="en-AU"/>
        </w:rPr>
        <w:t xml:space="preserve">ontroller, </w:t>
      </w:r>
      <w:r w:rsidR="0057689E">
        <w:rPr>
          <w:rFonts w:eastAsia="Times New Roman" w:cstheme="minorHAnsi"/>
          <w:szCs w:val="24"/>
          <w:lang w:val="en-AU" w:eastAsia="en-AU"/>
        </w:rPr>
        <w:t xml:space="preserve">which was </w:t>
      </w:r>
      <w:r w:rsidRPr="006A576B">
        <w:rPr>
          <w:rFonts w:eastAsia="Times New Roman" w:cstheme="minorHAnsi"/>
          <w:szCs w:val="24"/>
          <w:lang w:val="en-AU" w:eastAsia="en-AU"/>
        </w:rPr>
        <w:t xml:space="preserve">then upgraded to </w:t>
      </w:r>
      <w:r w:rsidR="00DF173E">
        <w:rPr>
          <w:rFonts w:eastAsia="Times New Roman" w:cstheme="minorHAnsi"/>
          <w:szCs w:val="24"/>
          <w:lang w:val="en-AU" w:eastAsia="en-AU"/>
        </w:rPr>
        <w:t>a</w:t>
      </w:r>
      <w:r w:rsidR="003F6690">
        <w:rPr>
          <w:rFonts w:eastAsia="Times New Roman" w:cstheme="minorHAnsi"/>
          <w:szCs w:val="24"/>
          <w:lang w:val="en-AU" w:eastAsia="en-AU"/>
        </w:rPr>
        <w:t>n</w:t>
      </w:r>
      <w:r w:rsidRPr="006A576B">
        <w:rPr>
          <w:rFonts w:eastAsia="Times New Roman" w:cstheme="minorHAnsi"/>
          <w:szCs w:val="24"/>
          <w:lang w:val="en-AU" w:eastAsia="en-AU"/>
        </w:rPr>
        <w:t xml:space="preserve"> LCD </w:t>
      </w:r>
      <w:r w:rsidR="00DF173E">
        <w:rPr>
          <w:rFonts w:eastAsia="Times New Roman" w:cstheme="minorHAnsi"/>
          <w:szCs w:val="24"/>
          <w:lang w:val="en-AU" w:eastAsia="en-AU"/>
        </w:rPr>
        <w:t xml:space="preserve">Controller </w:t>
      </w:r>
      <w:r w:rsidRPr="006A576B">
        <w:rPr>
          <w:rFonts w:eastAsia="Times New Roman" w:cstheme="minorHAnsi"/>
          <w:szCs w:val="24"/>
          <w:lang w:val="en-AU" w:eastAsia="en-AU"/>
        </w:rPr>
        <w:t xml:space="preserve">once I learnt </w:t>
      </w:r>
      <w:r w:rsidR="00260A8E">
        <w:rPr>
          <w:rFonts w:eastAsia="Times New Roman" w:cstheme="minorHAnsi"/>
          <w:szCs w:val="24"/>
          <w:lang w:val="en-AU" w:eastAsia="en-AU"/>
        </w:rPr>
        <w:t xml:space="preserve">the LCD </w:t>
      </w:r>
      <w:r w:rsidR="003F6690">
        <w:rPr>
          <w:rFonts w:eastAsia="Times New Roman" w:cstheme="minorHAnsi"/>
          <w:szCs w:val="24"/>
          <w:lang w:val="en-AU" w:eastAsia="en-AU"/>
        </w:rPr>
        <w:t xml:space="preserve">Controller </w:t>
      </w:r>
      <w:r w:rsidR="00260A8E">
        <w:rPr>
          <w:rFonts w:eastAsia="Times New Roman" w:cstheme="minorHAnsi"/>
          <w:szCs w:val="24"/>
          <w:lang w:val="en-AU" w:eastAsia="en-AU"/>
        </w:rPr>
        <w:t xml:space="preserve">allows you to </w:t>
      </w:r>
      <w:r w:rsidRPr="006A576B">
        <w:rPr>
          <w:rFonts w:eastAsia="Times New Roman" w:cstheme="minorHAnsi"/>
          <w:szCs w:val="24"/>
          <w:lang w:val="en-AU" w:eastAsia="en-AU"/>
        </w:rPr>
        <w:t>control mixture settings</w:t>
      </w:r>
      <w:r w:rsidR="003F6690">
        <w:rPr>
          <w:rFonts w:eastAsia="Times New Roman" w:cstheme="minorHAnsi"/>
          <w:szCs w:val="24"/>
          <w:lang w:val="en-AU" w:eastAsia="en-AU"/>
        </w:rPr>
        <w:t xml:space="preserve"> via</w:t>
      </w:r>
      <w:r w:rsidR="002651C5">
        <w:rPr>
          <w:rFonts w:eastAsia="Times New Roman" w:cstheme="minorHAnsi"/>
          <w:szCs w:val="24"/>
          <w:lang w:val="en-AU" w:eastAsia="en-AU"/>
        </w:rPr>
        <w:t xml:space="preserve"> a</w:t>
      </w:r>
      <w:r w:rsidR="003F6690">
        <w:rPr>
          <w:rFonts w:eastAsia="Times New Roman" w:cstheme="minorHAnsi"/>
          <w:szCs w:val="24"/>
          <w:lang w:val="en-AU" w:eastAsia="en-AU"/>
        </w:rPr>
        <w:t xml:space="preserve"> protected settings menu</w:t>
      </w:r>
      <w:r w:rsidRPr="006A576B">
        <w:rPr>
          <w:rFonts w:eastAsia="Times New Roman" w:cstheme="minorHAnsi"/>
          <w:szCs w:val="24"/>
          <w:lang w:val="en-AU" w:eastAsia="en-AU"/>
        </w:rPr>
        <w:t xml:space="preserve">. </w:t>
      </w:r>
    </w:p>
    <w:p w14:paraId="42E6D75E" w14:textId="72830720" w:rsidR="006A576B" w:rsidRDefault="006A576B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 w:rsidRPr="006A576B">
        <w:rPr>
          <w:rFonts w:eastAsia="Times New Roman" w:cstheme="minorHAnsi"/>
          <w:szCs w:val="24"/>
          <w:lang w:val="en-AU" w:eastAsia="en-AU"/>
        </w:rPr>
        <w:t xml:space="preserve">I wanted to tune the mixture as my heater </w:t>
      </w:r>
      <w:r>
        <w:rPr>
          <w:rFonts w:eastAsia="Times New Roman" w:cstheme="minorHAnsi"/>
          <w:szCs w:val="24"/>
          <w:lang w:val="en-AU" w:eastAsia="en-AU"/>
        </w:rPr>
        <w:t>would start</w:t>
      </w:r>
      <w:r w:rsidRPr="006A576B">
        <w:rPr>
          <w:rFonts w:eastAsia="Times New Roman" w:cstheme="minorHAnsi"/>
          <w:szCs w:val="24"/>
          <w:lang w:val="en-AU" w:eastAsia="en-AU"/>
        </w:rPr>
        <w:t xml:space="preserve"> screaming</w:t>
      </w:r>
      <w:r>
        <w:rPr>
          <w:rFonts w:eastAsia="Times New Roman" w:cstheme="minorHAnsi"/>
          <w:szCs w:val="24"/>
          <w:lang w:val="en-AU" w:eastAsia="en-AU"/>
        </w:rPr>
        <w:t xml:space="preserve"> at full power, ala </w:t>
      </w:r>
      <w:r w:rsidR="00EA39EE">
        <w:rPr>
          <w:rFonts w:eastAsia="Times New Roman" w:cstheme="minorHAnsi"/>
          <w:szCs w:val="24"/>
          <w:lang w:val="en-AU" w:eastAsia="en-AU"/>
        </w:rPr>
        <w:t xml:space="preserve">a real case of </w:t>
      </w:r>
      <w:r>
        <w:rPr>
          <w:rFonts w:eastAsia="Times New Roman" w:cstheme="minorHAnsi"/>
          <w:szCs w:val="24"/>
          <w:lang w:val="en-AU" w:eastAsia="en-AU"/>
        </w:rPr>
        <w:t xml:space="preserve">“full noise”! </w:t>
      </w:r>
      <w:r w:rsidR="00F5650A">
        <w:rPr>
          <w:rFonts w:eastAsia="Times New Roman" w:cstheme="minorHAnsi"/>
          <w:szCs w:val="24"/>
          <w:lang w:val="en-AU" w:eastAsia="en-AU"/>
        </w:rPr>
        <w:br/>
      </w:r>
      <w:r>
        <w:rPr>
          <w:rFonts w:eastAsia="Times New Roman" w:cstheme="minorHAnsi"/>
          <w:szCs w:val="24"/>
          <w:lang w:val="en-AU" w:eastAsia="en-AU"/>
        </w:rPr>
        <w:t xml:space="preserve">It </w:t>
      </w:r>
      <w:r w:rsidR="00EA39EE">
        <w:rPr>
          <w:rFonts w:eastAsia="Times New Roman" w:cstheme="minorHAnsi"/>
          <w:szCs w:val="24"/>
          <w:lang w:val="en-AU" w:eastAsia="en-AU"/>
        </w:rPr>
        <w:t xml:space="preserve">really </w:t>
      </w:r>
      <w:r>
        <w:rPr>
          <w:rFonts w:eastAsia="Times New Roman" w:cstheme="minorHAnsi"/>
          <w:szCs w:val="24"/>
          <w:lang w:val="en-AU" w:eastAsia="en-AU"/>
        </w:rPr>
        <w:t xml:space="preserve">was </w:t>
      </w:r>
      <w:r w:rsidRPr="006A576B">
        <w:rPr>
          <w:rFonts w:eastAsia="Times New Roman" w:cstheme="minorHAnsi"/>
          <w:szCs w:val="24"/>
          <w:lang w:val="en-AU" w:eastAsia="en-AU"/>
        </w:rPr>
        <w:t>very noisy</w:t>
      </w:r>
      <w:r w:rsidR="006C576D">
        <w:rPr>
          <w:rFonts w:eastAsia="Times New Roman" w:cstheme="minorHAnsi"/>
          <w:szCs w:val="24"/>
          <w:lang w:val="en-AU" w:eastAsia="en-AU"/>
        </w:rPr>
        <w:t>,</w:t>
      </w:r>
      <w:r w:rsidRPr="006A576B">
        <w:rPr>
          <w:rFonts w:eastAsia="Times New Roman" w:cstheme="minorHAnsi"/>
          <w:szCs w:val="24"/>
          <w:lang w:val="en-AU" w:eastAsia="en-AU"/>
        </w:rPr>
        <w:t xml:space="preserve"> </w:t>
      </w:r>
      <w:r>
        <w:rPr>
          <w:rFonts w:eastAsia="Times New Roman" w:cstheme="minorHAnsi"/>
          <w:szCs w:val="24"/>
          <w:lang w:val="en-AU" w:eastAsia="en-AU"/>
        </w:rPr>
        <w:t xml:space="preserve">and </w:t>
      </w:r>
      <w:r w:rsidR="00934841">
        <w:rPr>
          <w:rFonts w:eastAsia="Times New Roman" w:cstheme="minorHAnsi"/>
          <w:szCs w:val="24"/>
          <w:lang w:val="en-AU" w:eastAsia="en-AU"/>
        </w:rPr>
        <w:t xml:space="preserve">very </w:t>
      </w:r>
      <w:r>
        <w:rPr>
          <w:rFonts w:eastAsia="Times New Roman" w:cstheme="minorHAnsi"/>
          <w:szCs w:val="24"/>
          <w:lang w:val="en-AU" w:eastAsia="en-AU"/>
        </w:rPr>
        <w:t>objectional</w:t>
      </w:r>
      <w:r w:rsidR="006C576D">
        <w:rPr>
          <w:rFonts w:eastAsia="Times New Roman" w:cstheme="minorHAnsi"/>
          <w:szCs w:val="24"/>
          <w:lang w:val="en-AU" w:eastAsia="en-AU"/>
        </w:rPr>
        <w:t>,</w:t>
      </w:r>
      <w:r>
        <w:rPr>
          <w:rFonts w:eastAsia="Times New Roman" w:cstheme="minorHAnsi"/>
          <w:szCs w:val="24"/>
          <w:lang w:val="en-AU" w:eastAsia="en-AU"/>
        </w:rPr>
        <w:t xml:space="preserve"> </w:t>
      </w:r>
      <w:r w:rsidRPr="006A576B">
        <w:rPr>
          <w:rFonts w:eastAsia="Times New Roman" w:cstheme="minorHAnsi"/>
          <w:szCs w:val="24"/>
          <w:lang w:val="en-AU" w:eastAsia="en-AU"/>
        </w:rPr>
        <w:t>10’s of metres</w:t>
      </w:r>
      <w:r w:rsidR="009D3433">
        <w:rPr>
          <w:rFonts w:eastAsia="Times New Roman" w:cstheme="minorHAnsi"/>
          <w:szCs w:val="24"/>
          <w:lang w:val="en-AU" w:eastAsia="en-AU"/>
        </w:rPr>
        <w:t xml:space="preserve"> away</w:t>
      </w:r>
      <w:r w:rsidR="00EB7E97">
        <w:rPr>
          <w:rFonts w:eastAsia="Times New Roman" w:cstheme="minorHAnsi"/>
          <w:szCs w:val="24"/>
          <w:lang w:val="en-AU" w:eastAsia="en-AU"/>
        </w:rPr>
        <w:t>. S</w:t>
      </w:r>
      <w:r w:rsidR="00EA39EE">
        <w:rPr>
          <w:rFonts w:eastAsia="Times New Roman" w:cstheme="minorHAnsi"/>
          <w:szCs w:val="24"/>
          <w:lang w:val="en-AU" w:eastAsia="en-AU"/>
        </w:rPr>
        <w:t xml:space="preserve">creamed like </w:t>
      </w:r>
      <w:r w:rsidR="00790478">
        <w:rPr>
          <w:rFonts w:eastAsia="Times New Roman" w:cstheme="minorHAnsi"/>
          <w:szCs w:val="24"/>
          <w:lang w:val="en-AU" w:eastAsia="en-AU"/>
        </w:rPr>
        <w:t xml:space="preserve">a </w:t>
      </w:r>
      <w:r w:rsidR="00EA39EE">
        <w:rPr>
          <w:rFonts w:eastAsia="Times New Roman" w:cstheme="minorHAnsi"/>
          <w:szCs w:val="24"/>
          <w:lang w:val="en-AU" w:eastAsia="en-AU"/>
        </w:rPr>
        <w:t>banshee</w:t>
      </w:r>
      <w:r>
        <w:rPr>
          <w:rFonts w:eastAsia="Times New Roman" w:cstheme="minorHAnsi"/>
          <w:szCs w:val="24"/>
          <w:lang w:val="en-AU" w:eastAsia="en-AU"/>
        </w:rPr>
        <w:t>.</w:t>
      </w:r>
      <w:r w:rsidRPr="006A576B">
        <w:rPr>
          <w:rFonts w:eastAsia="Times New Roman" w:cstheme="minorHAnsi"/>
          <w:szCs w:val="24"/>
          <w:lang w:val="en-AU" w:eastAsia="en-AU"/>
        </w:rPr>
        <w:t xml:space="preserve"> </w:t>
      </w:r>
    </w:p>
    <w:p w14:paraId="4B047357" w14:textId="49326B84" w:rsidR="006A576B" w:rsidRDefault="00E86DF0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D</w:t>
      </w:r>
      <w:r w:rsidR="006A576B">
        <w:rPr>
          <w:rFonts w:eastAsia="Times New Roman" w:cstheme="minorHAnsi"/>
          <w:szCs w:val="24"/>
          <w:lang w:val="en-AU" w:eastAsia="en-AU"/>
        </w:rPr>
        <w:t>elicate crimping of the fuel line with pliers</w:t>
      </w:r>
      <w:r>
        <w:rPr>
          <w:rFonts w:eastAsia="Times New Roman" w:cstheme="minorHAnsi"/>
          <w:szCs w:val="24"/>
          <w:lang w:val="en-AU" w:eastAsia="en-AU"/>
        </w:rPr>
        <w:t xml:space="preserve"> revealed </w:t>
      </w:r>
      <w:r w:rsidR="006A576B">
        <w:rPr>
          <w:rFonts w:eastAsia="Times New Roman" w:cstheme="minorHAnsi"/>
          <w:szCs w:val="24"/>
          <w:lang w:val="en-AU" w:eastAsia="en-AU"/>
        </w:rPr>
        <w:t>t</w:t>
      </w:r>
      <w:r w:rsidR="006A576B" w:rsidRPr="006A576B">
        <w:rPr>
          <w:rFonts w:eastAsia="Times New Roman" w:cstheme="minorHAnsi"/>
          <w:szCs w:val="24"/>
          <w:lang w:val="en-AU" w:eastAsia="en-AU"/>
        </w:rPr>
        <w:t xml:space="preserve">his was </w:t>
      </w:r>
      <w:r>
        <w:rPr>
          <w:rFonts w:eastAsia="Times New Roman" w:cstheme="minorHAnsi"/>
          <w:szCs w:val="24"/>
          <w:lang w:val="en-AU" w:eastAsia="en-AU"/>
        </w:rPr>
        <w:t>prob</w:t>
      </w:r>
      <w:r w:rsidR="00E2538C">
        <w:rPr>
          <w:rFonts w:eastAsia="Times New Roman" w:cstheme="minorHAnsi"/>
          <w:szCs w:val="24"/>
          <w:lang w:val="en-AU" w:eastAsia="en-AU"/>
        </w:rPr>
        <w:t>ably</w:t>
      </w:r>
      <w:r w:rsidR="002651C5">
        <w:rPr>
          <w:rFonts w:eastAsia="Times New Roman" w:cstheme="minorHAnsi"/>
          <w:szCs w:val="24"/>
          <w:lang w:val="en-AU" w:eastAsia="en-AU"/>
        </w:rPr>
        <w:t xml:space="preserve"> due to</w:t>
      </w:r>
      <w:r w:rsidR="006A576B" w:rsidRPr="006A576B">
        <w:rPr>
          <w:rFonts w:eastAsia="Times New Roman" w:cstheme="minorHAnsi"/>
          <w:szCs w:val="24"/>
          <w:lang w:val="en-AU" w:eastAsia="en-AU"/>
        </w:rPr>
        <w:t xml:space="preserve"> too much</w:t>
      </w:r>
      <w:r w:rsidR="00934841">
        <w:rPr>
          <w:rFonts w:eastAsia="Times New Roman" w:cstheme="minorHAnsi"/>
          <w:szCs w:val="24"/>
          <w:lang w:val="en-AU" w:eastAsia="en-AU"/>
        </w:rPr>
        <w:t xml:space="preserve"> fuel</w:t>
      </w:r>
      <w:r w:rsidR="006A576B" w:rsidRPr="006A576B">
        <w:rPr>
          <w:rFonts w:eastAsia="Times New Roman" w:cstheme="minorHAnsi"/>
          <w:szCs w:val="24"/>
          <w:lang w:val="en-AU" w:eastAsia="en-AU"/>
        </w:rPr>
        <w:t>.</w:t>
      </w:r>
    </w:p>
    <w:p w14:paraId="116A1704" w14:textId="2E01ADA0" w:rsidR="006A576B" w:rsidRDefault="006A576B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116E9D4F" w14:textId="7A1533B9" w:rsidR="006A576B" w:rsidRDefault="006A576B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Whilst the LCD is cool n groovy</w:t>
      </w:r>
      <w:r w:rsidR="001527B1">
        <w:rPr>
          <w:rFonts w:eastAsia="Times New Roman" w:cstheme="minorHAnsi"/>
          <w:szCs w:val="24"/>
          <w:lang w:val="en-AU" w:eastAsia="en-AU"/>
        </w:rPr>
        <w:t xml:space="preserve"> and did indeed help me</w:t>
      </w:r>
      <w:r w:rsidR="002270E2">
        <w:rPr>
          <w:rFonts w:eastAsia="Times New Roman" w:cstheme="minorHAnsi"/>
          <w:szCs w:val="24"/>
          <w:lang w:val="en-AU" w:eastAsia="en-AU"/>
        </w:rPr>
        <w:t xml:space="preserve"> to</w:t>
      </w:r>
      <w:r w:rsidR="001527B1">
        <w:rPr>
          <w:rFonts w:eastAsia="Times New Roman" w:cstheme="minorHAnsi"/>
          <w:szCs w:val="24"/>
          <w:lang w:val="en-AU" w:eastAsia="en-AU"/>
        </w:rPr>
        <w:t xml:space="preserve"> tame t</w:t>
      </w:r>
      <w:r w:rsidR="002270E2">
        <w:rPr>
          <w:rFonts w:eastAsia="Times New Roman" w:cstheme="minorHAnsi"/>
          <w:szCs w:val="24"/>
          <w:lang w:val="en-AU" w:eastAsia="en-AU"/>
        </w:rPr>
        <w:t>he</w:t>
      </w:r>
      <w:r w:rsidR="001527B1">
        <w:rPr>
          <w:rFonts w:eastAsia="Times New Roman" w:cstheme="minorHAnsi"/>
          <w:szCs w:val="24"/>
          <w:lang w:val="en-AU" w:eastAsia="en-AU"/>
        </w:rPr>
        <w:t xml:space="preserve"> noise,</w:t>
      </w:r>
      <w:r>
        <w:rPr>
          <w:rFonts w:eastAsia="Times New Roman" w:cstheme="minorHAnsi"/>
          <w:szCs w:val="24"/>
          <w:lang w:val="en-AU" w:eastAsia="en-AU"/>
        </w:rPr>
        <w:t xml:space="preserve"> it has the distinct annoyance that the display is always on</w:t>
      </w:r>
      <w:r w:rsidR="00C62331">
        <w:rPr>
          <w:rFonts w:eastAsia="Times New Roman" w:cstheme="minorHAnsi"/>
          <w:szCs w:val="24"/>
          <w:lang w:val="en-AU" w:eastAsia="en-AU"/>
        </w:rPr>
        <w:t>. ALWAYS.</w:t>
      </w:r>
    </w:p>
    <w:p w14:paraId="13312D92" w14:textId="45092ADA" w:rsidR="006A576B" w:rsidRDefault="006A576B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Firstly</w:t>
      </w:r>
      <w:r w:rsidR="009D3433">
        <w:rPr>
          <w:rFonts w:eastAsia="Times New Roman" w:cstheme="minorHAnsi"/>
          <w:szCs w:val="24"/>
          <w:lang w:val="en-AU" w:eastAsia="en-AU"/>
        </w:rPr>
        <w:t>,</w:t>
      </w:r>
      <w:r>
        <w:rPr>
          <w:rFonts w:eastAsia="Times New Roman" w:cstheme="minorHAnsi"/>
          <w:szCs w:val="24"/>
          <w:lang w:val="en-AU" w:eastAsia="en-AU"/>
        </w:rPr>
        <w:t xml:space="preserve"> this unnecessarily wastes power, </w:t>
      </w:r>
      <w:r w:rsidR="009D3433">
        <w:rPr>
          <w:rFonts w:eastAsia="Times New Roman" w:cstheme="minorHAnsi"/>
          <w:szCs w:val="24"/>
          <w:lang w:val="en-AU" w:eastAsia="en-AU"/>
        </w:rPr>
        <w:t>especially</w:t>
      </w:r>
      <w:r>
        <w:rPr>
          <w:rFonts w:eastAsia="Times New Roman" w:cstheme="minorHAnsi"/>
          <w:szCs w:val="24"/>
          <w:lang w:val="en-AU" w:eastAsia="en-AU"/>
        </w:rPr>
        <w:t xml:space="preserve"> when switched off, and </w:t>
      </w:r>
      <w:r w:rsidR="00C62331">
        <w:rPr>
          <w:rFonts w:eastAsia="Times New Roman" w:cstheme="minorHAnsi"/>
          <w:szCs w:val="24"/>
          <w:lang w:val="en-AU" w:eastAsia="en-AU"/>
        </w:rPr>
        <w:t>could be</w:t>
      </w:r>
      <w:r>
        <w:rPr>
          <w:rFonts w:eastAsia="Times New Roman" w:cstheme="minorHAnsi"/>
          <w:szCs w:val="24"/>
          <w:lang w:val="en-AU" w:eastAsia="en-AU"/>
        </w:rPr>
        <w:t xml:space="preserve"> </w:t>
      </w:r>
      <w:r w:rsidR="001527B1">
        <w:rPr>
          <w:rFonts w:eastAsia="Times New Roman" w:cstheme="minorHAnsi"/>
          <w:szCs w:val="24"/>
          <w:lang w:val="en-AU" w:eastAsia="en-AU"/>
        </w:rPr>
        <w:t xml:space="preserve">a </w:t>
      </w:r>
      <w:r>
        <w:rPr>
          <w:rFonts w:eastAsia="Times New Roman" w:cstheme="minorHAnsi"/>
          <w:szCs w:val="24"/>
          <w:lang w:val="en-AU" w:eastAsia="en-AU"/>
        </w:rPr>
        <w:t xml:space="preserve">concern when </w:t>
      </w:r>
      <w:r w:rsidR="009D3433">
        <w:rPr>
          <w:rFonts w:eastAsia="Times New Roman" w:cstheme="minorHAnsi"/>
          <w:szCs w:val="24"/>
          <w:lang w:val="en-AU" w:eastAsia="en-AU"/>
        </w:rPr>
        <w:t xml:space="preserve">100% </w:t>
      </w:r>
      <w:r>
        <w:rPr>
          <w:rFonts w:eastAsia="Times New Roman" w:cstheme="minorHAnsi"/>
          <w:szCs w:val="24"/>
          <w:lang w:val="en-AU" w:eastAsia="en-AU"/>
        </w:rPr>
        <w:t>reliant upon solar recharge in bush camp settings</w:t>
      </w:r>
      <w:r w:rsidR="009D3433">
        <w:rPr>
          <w:rFonts w:eastAsia="Times New Roman" w:cstheme="minorHAnsi"/>
          <w:szCs w:val="24"/>
          <w:lang w:val="en-AU" w:eastAsia="en-AU"/>
        </w:rPr>
        <w:t>.</w:t>
      </w:r>
      <w:r w:rsidR="006F5B70">
        <w:rPr>
          <w:rFonts w:eastAsia="Times New Roman" w:cstheme="minorHAnsi"/>
          <w:szCs w:val="24"/>
          <w:lang w:val="en-AU" w:eastAsia="en-AU"/>
        </w:rPr>
        <w:br/>
        <w:t xml:space="preserve">Others </w:t>
      </w:r>
      <w:r w:rsidR="00C62331">
        <w:rPr>
          <w:rFonts w:eastAsia="Times New Roman" w:cstheme="minorHAnsi"/>
          <w:szCs w:val="24"/>
          <w:lang w:val="en-AU" w:eastAsia="en-AU"/>
        </w:rPr>
        <w:t xml:space="preserve">have </w:t>
      </w:r>
      <w:r w:rsidR="006F5B70">
        <w:rPr>
          <w:rFonts w:eastAsia="Times New Roman" w:cstheme="minorHAnsi"/>
          <w:szCs w:val="24"/>
          <w:lang w:val="en-AU" w:eastAsia="en-AU"/>
        </w:rPr>
        <w:t>complain</w:t>
      </w:r>
      <w:r w:rsidR="00C62331">
        <w:rPr>
          <w:rFonts w:eastAsia="Times New Roman" w:cstheme="minorHAnsi"/>
          <w:szCs w:val="24"/>
          <w:lang w:val="en-AU" w:eastAsia="en-AU"/>
        </w:rPr>
        <w:t>ed</w:t>
      </w:r>
      <w:r w:rsidR="006F5B70">
        <w:rPr>
          <w:rFonts w:eastAsia="Times New Roman" w:cstheme="minorHAnsi"/>
          <w:szCs w:val="24"/>
          <w:lang w:val="en-AU" w:eastAsia="en-AU"/>
        </w:rPr>
        <w:t xml:space="preserve"> the LCD is simply too bright when shut eye time comes</w:t>
      </w:r>
      <w:r w:rsidR="00E72D3B">
        <w:rPr>
          <w:rFonts w:eastAsia="Times New Roman" w:cstheme="minorHAnsi"/>
          <w:szCs w:val="24"/>
          <w:lang w:val="en-AU" w:eastAsia="en-AU"/>
        </w:rPr>
        <w:t xml:space="preserve">, especially </w:t>
      </w:r>
      <w:r w:rsidR="000C09E9">
        <w:rPr>
          <w:rFonts w:eastAsia="Times New Roman" w:cstheme="minorHAnsi"/>
          <w:szCs w:val="24"/>
          <w:lang w:val="en-AU" w:eastAsia="en-AU"/>
        </w:rPr>
        <w:t>as</w:t>
      </w:r>
      <w:r w:rsidR="00E72D3B">
        <w:rPr>
          <w:rFonts w:eastAsia="Times New Roman" w:cstheme="minorHAnsi"/>
          <w:szCs w:val="24"/>
          <w:lang w:val="en-AU" w:eastAsia="en-AU"/>
        </w:rPr>
        <w:t xml:space="preserve"> it </w:t>
      </w:r>
      <w:r w:rsidR="00C62331">
        <w:rPr>
          <w:rFonts w:eastAsia="Times New Roman" w:cstheme="minorHAnsi"/>
          <w:szCs w:val="24"/>
          <w:lang w:val="en-AU" w:eastAsia="en-AU"/>
        </w:rPr>
        <w:t xml:space="preserve">remains </w:t>
      </w:r>
      <w:r w:rsidR="00E72D3B">
        <w:rPr>
          <w:rFonts w:eastAsia="Times New Roman" w:cstheme="minorHAnsi"/>
          <w:szCs w:val="24"/>
          <w:lang w:val="en-AU" w:eastAsia="en-AU"/>
        </w:rPr>
        <w:t>lit even when the heater is off!</w:t>
      </w:r>
    </w:p>
    <w:p w14:paraId="705D9975" w14:textId="51D51B62" w:rsidR="009D3433" w:rsidRDefault="009D3433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7BC595E7" w14:textId="738E8C39" w:rsidR="001527B1" w:rsidRDefault="009D3433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So, there is </w:t>
      </w:r>
      <w:r w:rsidR="00EB7E97">
        <w:rPr>
          <w:rFonts w:eastAsia="Times New Roman" w:cstheme="minorHAnsi"/>
          <w:szCs w:val="24"/>
          <w:lang w:val="en-AU" w:eastAsia="en-AU"/>
        </w:rPr>
        <w:t>a</w:t>
      </w:r>
      <w:r>
        <w:rPr>
          <w:rFonts w:eastAsia="Times New Roman" w:cstheme="minorHAnsi"/>
          <w:szCs w:val="24"/>
          <w:lang w:val="en-AU" w:eastAsia="en-AU"/>
        </w:rPr>
        <w:t xml:space="preserve"> mystical blue wire that connects between the heater itself and the controller.</w:t>
      </w:r>
      <w:r>
        <w:rPr>
          <w:rFonts w:eastAsia="Times New Roman" w:cstheme="minorHAnsi"/>
          <w:szCs w:val="24"/>
          <w:lang w:val="en-AU" w:eastAsia="en-AU"/>
        </w:rPr>
        <w:br/>
        <w:t xml:space="preserve">If one can work out the </w:t>
      </w:r>
      <w:r w:rsidR="008235FF">
        <w:rPr>
          <w:rFonts w:eastAsia="Times New Roman" w:cstheme="minorHAnsi"/>
          <w:szCs w:val="24"/>
          <w:lang w:val="en-AU" w:eastAsia="en-AU"/>
        </w:rPr>
        <w:t xml:space="preserve">serial </w:t>
      </w:r>
      <w:r>
        <w:rPr>
          <w:rFonts w:eastAsia="Times New Roman" w:cstheme="minorHAnsi"/>
          <w:szCs w:val="24"/>
          <w:lang w:val="en-AU" w:eastAsia="en-AU"/>
        </w:rPr>
        <w:t xml:space="preserve">protocol that exists upon that wire, one </w:t>
      </w:r>
      <w:r w:rsidR="001527B1">
        <w:rPr>
          <w:rFonts w:eastAsia="Times New Roman" w:cstheme="minorHAnsi"/>
          <w:szCs w:val="24"/>
          <w:lang w:val="en-AU" w:eastAsia="en-AU"/>
        </w:rPr>
        <w:t>could</w:t>
      </w:r>
      <w:r>
        <w:rPr>
          <w:rFonts w:eastAsia="Times New Roman" w:cstheme="minorHAnsi"/>
          <w:szCs w:val="24"/>
          <w:lang w:val="en-AU" w:eastAsia="en-AU"/>
        </w:rPr>
        <w:t xml:space="preserve"> roll their own controller</w:t>
      </w:r>
      <w:r w:rsidR="00C315D2">
        <w:rPr>
          <w:rFonts w:eastAsia="Times New Roman" w:cstheme="minorHAnsi"/>
          <w:szCs w:val="24"/>
          <w:lang w:val="en-AU" w:eastAsia="en-AU"/>
        </w:rPr>
        <w:t xml:space="preserve"> implementation</w:t>
      </w:r>
      <w:r w:rsidR="001527B1">
        <w:rPr>
          <w:rFonts w:eastAsia="Times New Roman" w:cstheme="minorHAnsi"/>
          <w:szCs w:val="24"/>
          <w:lang w:val="en-AU" w:eastAsia="en-AU"/>
        </w:rPr>
        <w:t>…</w:t>
      </w:r>
    </w:p>
    <w:p w14:paraId="77885E6F" w14:textId="31F6C3B9" w:rsidR="009D3433" w:rsidRDefault="001527B1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lastRenderedPageBreak/>
        <w:t xml:space="preserve">This </w:t>
      </w:r>
      <w:r w:rsidR="00C91026">
        <w:rPr>
          <w:rFonts w:eastAsia="Times New Roman" w:cstheme="minorHAnsi"/>
          <w:szCs w:val="24"/>
          <w:lang w:val="en-AU" w:eastAsia="en-AU"/>
        </w:rPr>
        <w:t xml:space="preserve">has the </w:t>
      </w:r>
      <w:r w:rsidR="00C315D2">
        <w:rPr>
          <w:rFonts w:eastAsia="Times New Roman" w:cstheme="minorHAnsi"/>
          <w:szCs w:val="24"/>
          <w:lang w:val="en-AU" w:eastAsia="en-AU"/>
        </w:rPr>
        <w:t xml:space="preserve">distinct </w:t>
      </w:r>
      <w:r w:rsidR="00C91026">
        <w:rPr>
          <w:rFonts w:eastAsia="Times New Roman" w:cstheme="minorHAnsi"/>
          <w:szCs w:val="24"/>
          <w:lang w:val="en-AU" w:eastAsia="en-AU"/>
        </w:rPr>
        <w:t xml:space="preserve">potential to </w:t>
      </w:r>
      <w:r w:rsidR="009D3433">
        <w:rPr>
          <w:rFonts w:eastAsia="Times New Roman" w:cstheme="minorHAnsi"/>
          <w:szCs w:val="24"/>
          <w:lang w:val="en-AU" w:eastAsia="en-AU"/>
        </w:rPr>
        <w:t xml:space="preserve">improve the usability for </w:t>
      </w:r>
      <w:r w:rsidR="00535836">
        <w:rPr>
          <w:rFonts w:eastAsia="Times New Roman" w:cstheme="minorHAnsi"/>
          <w:szCs w:val="24"/>
          <w:lang w:val="en-AU" w:eastAsia="en-AU"/>
        </w:rPr>
        <w:t>“those that just have to fiddle”,</w:t>
      </w:r>
      <w:r w:rsidR="009D3433">
        <w:rPr>
          <w:rFonts w:eastAsia="Times New Roman" w:cstheme="minorHAnsi"/>
          <w:szCs w:val="24"/>
          <w:lang w:val="en-AU" w:eastAsia="en-AU"/>
        </w:rPr>
        <w:t xml:space="preserve"> low</w:t>
      </w:r>
      <w:r w:rsidR="00535836">
        <w:rPr>
          <w:rFonts w:eastAsia="Times New Roman" w:cstheme="minorHAnsi"/>
          <w:szCs w:val="24"/>
          <w:lang w:val="en-AU" w:eastAsia="en-AU"/>
        </w:rPr>
        <w:t>er</w:t>
      </w:r>
      <w:r w:rsidR="009D3433">
        <w:rPr>
          <w:rFonts w:eastAsia="Times New Roman" w:cstheme="minorHAnsi"/>
          <w:szCs w:val="24"/>
          <w:lang w:val="en-AU" w:eastAsia="en-AU"/>
        </w:rPr>
        <w:t xml:space="preserve"> power consumption,</w:t>
      </w:r>
      <w:r w:rsidR="0014519D">
        <w:rPr>
          <w:rFonts w:eastAsia="Times New Roman" w:cstheme="minorHAnsi"/>
          <w:szCs w:val="24"/>
          <w:lang w:val="en-AU" w:eastAsia="en-AU"/>
        </w:rPr>
        <w:t xml:space="preserve"> even</w:t>
      </w:r>
      <w:r w:rsidR="009D3433">
        <w:rPr>
          <w:rFonts w:eastAsia="Times New Roman" w:cstheme="minorHAnsi"/>
          <w:szCs w:val="24"/>
          <w:lang w:val="en-AU" w:eastAsia="en-AU"/>
        </w:rPr>
        <w:t xml:space="preserve"> </w:t>
      </w:r>
      <w:r w:rsidR="00535836">
        <w:rPr>
          <w:rFonts w:eastAsia="Times New Roman" w:cstheme="minorHAnsi"/>
          <w:szCs w:val="24"/>
          <w:lang w:val="en-AU" w:eastAsia="en-AU"/>
        </w:rPr>
        <w:t xml:space="preserve">develop </w:t>
      </w:r>
      <w:r w:rsidR="009D3433">
        <w:rPr>
          <w:rFonts w:eastAsia="Times New Roman" w:cstheme="minorHAnsi"/>
          <w:szCs w:val="24"/>
          <w:lang w:val="en-AU" w:eastAsia="en-AU"/>
        </w:rPr>
        <w:t>friendly user interfaces</w:t>
      </w:r>
      <w:r w:rsidR="00535836">
        <w:rPr>
          <w:rFonts w:eastAsia="Times New Roman" w:cstheme="minorHAnsi"/>
          <w:szCs w:val="24"/>
          <w:lang w:val="en-AU" w:eastAsia="en-AU"/>
        </w:rPr>
        <w:t xml:space="preserve"> that </w:t>
      </w:r>
      <w:r w:rsidR="0014519D">
        <w:rPr>
          <w:rFonts w:eastAsia="Times New Roman" w:cstheme="minorHAnsi"/>
          <w:szCs w:val="24"/>
          <w:lang w:val="en-AU" w:eastAsia="en-AU"/>
        </w:rPr>
        <w:t>could</w:t>
      </w:r>
      <w:r w:rsidR="00535836">
        <w:rPr>
          <w:rFonts w:eastAsia="Times New Roman" w:cstheme="minorHAnsi"/>
          <w:szCs w:val="24"/>
          <w:lang w:val="en-AU" w:eastAsia="en-AU"/>
        </w:rPr>
        <w:t xml:space="preserve"> be hosted via </w:t>
      </w:r>
      <w:r w:rsidR="001A0B0A">
        <w:rPr>
          <w:rFonts w:eastAsia="Times New Roman" w:cstheme="minorHAnsi"/>
          <w:szCs w:val="24"/>
          <w:lang w:val="en-AU" w:eastAsia="en-AU"/>
        </w:rPr>
        <w:t xml:space="preserve">a </w:t>
      </w:r>
      <w:r w:rsidR="00535836">
        <w:rPr>
          <w:rFonts w:eastAsia="Times New Roman" w:cstheme="minorHAnsi"/>
          <w:szCs w:val="24"/>
          <w:lang w:val="en-AU" w:eastAsia="en-AU"/>
        </w:rPr>
        <w:t>smart phone app</w:t>
      </w:r>
      <w:r w:rsidR="0014519D">
        <w:rPr>
          <w:rFonts w:eastAsia="Times New Roman" w:cstheme="minorHAnsi"/>
          <w:szCs w:val="24"/>
          <w:lang w:val="en-AU" w:eastAsia="en-AU"/>
        </w:rPr>
        <w:t xml:space="preserve"> </w:t>
      </w:r>
      <w:r w:rsidR="001A0B0A">
        <w:rPr>
          <w:rFonts w:eastAsia="Times New Roman" w:cstheme="minorHAnsi"/>
          <w:szCs w:val="24"/>
          <w:lang w:val="en-AU" w:eastAsia="en-AU"/>
        </w:rPr>
        <w:t>using</w:t>
      </w:r>
      <w:r w:rsidR="0014519D">
        <w:rPr>
          <w:rFonts w:eastAsia="Times New Roman" w:cstheme="minorHAnsi"/>
          <w:szCs w:val="24"/>
          <w:lang w:val="en-AU" w:eastAsia="en-AU"/>
        </w:rPr>
        <w:t xml:space="preserve"> Bluetooth</w:t>
      </w:r>
      <w:r w:rsidR="00535836">
        <w:rPr>
          <w:rFonts w:eastAsia="Times New Roman" w:cstheme="minorHAnsi"/>
          <w:szCs w:val="24"/>
          <w:lang w:val="en-AU" w:eastAsia="en-AU"/>
        </w:rPr>
        <w:t>!</w:t>
      </w:r>
    </w:p>
    <w:p w14:paraId="39EFE0B4" w14:textId="5EE67C02" w:rsidR="00535836" w:rsidRDefault="00535836" w:rsidP="00535836">
      <w:pPr>
        <w:pStyle w:val="Heading1"/>
        <w:rPr>
          <w:lang w:val="en-AU" w:eastAsia="en-AU"/>
        </w:rPr>
      </w:pPr>
      <w:r>
        <w:rPr>
          <w:lang w:val="en-AU" w:eastAsia="en-AU"/>
        </w:rPr>
        <w:t>HARDWARE UNDER INVESTIGATION</w:t>
      </w:r>
    </w:p>
    <w:p w14:paraId="25FE1E05" w14:textId="7360BEBB" w:rsidR="00E54AED" w:rsidRDefault="00C1046D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To set the scene of what is being discussed here, t</w:t>
      </w:r>
      <w:r w:rsidR="00535836">
        <w:rPr>
          <w:rFonts w:eastAsia="Times New Roman" w:cstheme="minorHAnsi"/>
          <w:szCs w:val="24"/>
          <w:lang w:val="en-AU" w:eastAsia="en-AU"/>
        </w:rPr>
        <w:t xml:space="preserve">he units I have </w:t>
      </w:r>
      <w:r w:rsidR="002F3E1F">
        <w:rPr>
          <w:rFonts w:eastAsia="Times New Roman" w:cstheme="minorHAnsi"/>
          <w:szCs w:val="24"/>
          <w:lang w:val="en-AU" w:eastAsia="en-AU"/>
        </w:rPr>
        <w:t xml:space="preserve">access to </w:t>
      </w:r>
      <w:r w:rsidR="00535836">
        <w:rPr>
          <w:rFonts w:eastAsia="Times New Roman" w:cstheme="minorHAnsi"/>
          <w:szCs w:val="24"/>
          <w:lang w:val="en-AU" w:eastAsia="en-AU"/>
        </w:rPr>
        <w:t xml:space="preserve">are the </w:t>
      </w:r>
      <w:r>
        <w:rPr>
          <w:rFonts w:eastAsia="Times New Roman" w:cstheme="minorHAnsi"/>
          <w:szCs w:val="24"/>
          <w:lang w:val="en-AU" w:eastAsia="en-AU"/>
        </w:rPr>
        <w:t xml:space="preserve">basic </w:t>
      </w:r>
      <w:r w:rsidR="00FF3908">
        <w:rPr>
          <w:rFonts w:eastAsia="Times New Roman" w:cstheme="minorHAnsi"/>
          <w:szCs w:val="24"/>
          <w:lang w:val="en-AU" w:eastAsia="en-AU"/>
        </w:rPr>
        <w:t>R</w:t>
      </w:r>
      <w:r w:rsidR="00535836">
        <w:rPr>
          <w:rFonts w:eastAsia="Times New Roman" w:cstheme="minorHAnsi"/>
          <w:szCs w:val="24"/>
          <w:lang w:val="en-AU" w:eastAsia="en-AU"/>
        </w:rPr>
        <w:t xml:space="preserve">otary </w:t>
      </w:r>
      <w:r w:rsidR="00FF3908">
        <w:rPr>
          <w:rFonts w:eastAsia="Times New Roman" w:cstheme="minorHAnsi"/>
          <w:szCs w:val="24"/>
          <w:lang w:val="en-AU" w:eastAsia="en-AU"/>
        </w:rPr>
        <w:t>C</w:t>
      </w:r>
      <w:r w:rsidR="00535836">
        <w:rPr>
          <w:rFonts w:eastAsia="Times New Roman" w:cstheme="minorHAnsi"/>
          <w:szCs w:val="24"/>
          <w:lang w:val="en-AU" w:eastAsia="en-AU"/>
        </w:rPr>
        <w:t xml:space="preserve">ontroller, common </w:t>
      </w:r>
      <w:r w:rsidR="00EB7E97">
        <w:rPr>
          <w:rFonts w:eastAsia="Times New Roman" w:cstheme="minorHAnsi"/>
          <w:szCs w:val="24"/>
          <w:lang w:val="en-AU" w:eastAsia="en-AU"/>
        </w:rPr>
        <w:t>t</w:t>
      </w:r>
      <w:r w:rsidR="00535836">
        <w:rPr>
          <w:rFonts w:eastAsia="Times New Roman" w:cstheme="minorHAnsi"/>
          <w:szCs w:val="24"/>
          <w:lang w:val="en-AU" w:eastAsia="en-AU"/>
        </w:rPr>
        <w:t>o many ebay.au listings, as well as the LCD</w:t>
      </w:r>
      <w:r w:rsidR="00895974">
        <w:rPr>
          <w:rFonts w:eastAsia="Times New Roman" w:cstheme="minorHAnsi"/>
          <w:szCs w:val="24"/>
          <w:lang w:val="en-AU" w:eastAsia="en-AU"/>
        </w:rPr>
        <w:t xml:space="preserve"> and LED</w:t>
      </w:r>
      <w:r w:rsidR="00535836">
        <w:rPr>
          <w:rFonts w:eastAsia="Times New Roman" w:cstheme="minorHAnsi"/>
          <w:szCs w:val="24"/>
          <w:lang w:val="en-AU" w:eastAsia="en-AU"/>
        </w:rPr>
        <w:t xml:space="preserve"> variant</w:t>
      </w:r>
      <w:r w:rsidR="00895974">
        <w:rPr>
          <w:rFonts w:eastAsia="Times New Roman" w:cstheme="minorHAnsi"/>
          <w:szCs w:val="24"/>
          <w:lang w:val="en-AU" w:eastAsia="en-AU"/>
        </w:rPr>
        <w:t>s</w:t>
      </w:r>
      <w:r w:rsidR="002F3E1F">
        <w:rPr>
          <w:rFonts w:eastAsia="Times New Roman" w:cstheme="minorHAnsi"/>
          <w:szCs w:val="24"/>
          <w:lang w:val="en-AU" w:eastAsia="en-AU"/>
        </w:rPr>
        <w:t xml:space="preserve"> I later bought</w:t>
      </w:r>
      <w:r w:rsidR="00B11ED7">
        <w:rPr>
          <w:rFonts w:eastAsia="Times New Roman" w:cstheme="minorHAnsi"/>
          <w:szCs w:val="24"/>
          <w:lang w:val="en-AU" w:eastAsia="en-AU"/>
        </w:rPr>
        <w:t>.</w:t>
      </w:r>
      <w:r w:rsidR="0060530F">
        <w:rPr>
          <w:rFonts w:eastAsia="Times New Roman" w:cstheme="minorHAnsi"/>
          <w:szCs w:val="24"/>
          <w:lang w:val="en-AU" w:eastAsia="en-AU"/>
        </w:rPr>
        <w:br/>
        <w:t>I also obtained a blue LCD a few months later.</w:t>
      </w:r>
    </w:p>
    <w:p w14:paraId="45FC8744" w14:textId="77777777" w:rsidR="00E54AED" w:rsidRDefault="00E54AED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0C32869C" w14:textId="244623D6" w:rsidR="00E616D9" w:rsidRDefault="002F3E1F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The </w:t>
      </w:r>
      <w:r w:rsidR="00BA441C">
        <w:rPr>
          <w:rFonts w:eastAsia="Times New Roman" w:cstheme="minorHAnsi"/>
          <w:szCs w:val="24"/>
          <w:lang w:val="en-AU" w:eastAsia="en-AU"/>
        </w:rPr>
        <w:t xml:space="preserve">plug </w:t>
      </w:r>
      <w:r>
        <w:rPr>
          <w:rFonts w:eastAsia="Times New Roman" w:cstheme="minorHAnsi"/>
          <w:szCs w:val="24"/>
          <w:lang w:val="en-AU" w:eastAsia="en-AU"/>
        </w:rPr>
        <w:t xml:space="preserve">on my loom is </w:t>
      </w:r>
      <w:r w:rsidR="00B11ED7">
        <w:rPr>
          <w:rFonts w:eastAsia="Times New Roman" w:cstheme="minorHAnsi"/>
          <w:szCs w:val="24"/>
          <w:lang w:val="en-AU" w:eastAsia="en-AU"/>
        </w:rPr>
        <w:t>a triangular 3</w:t>
      </w:r>
      <w:r w:rsidR="00EB7E97">
        <w:rPr>
          <w:rFonts w:eastAsia="Times New Roman" w:cstheme="minorHAnsi"/>
          <w:szCs w:val="24"/>
          <w:lang w:val="en-AU" w:eastAsia="en-AU"/>
        </w:rPr>
        <w:t xml:space="preserve"> pin</w:t>
      </w:r>
      <w:r w:rsidR="00B11ED7">
        <w:rPr>
          <w:rFonts w:eastAsia="Times New Roman" w:cstheme="minorHAnsi"/>
          <w:szCs w:val="24"/>
          <w:lang w:val="en-AU" w:eastAsia="en-AU"/>
        </w:rPr>
        <w:t xml:space="preserve"> water proof connector</w:t>
      </w:r>
      <w:r w:rsidR="00E616D9">
        <w:rPr>
          <w:rFonts w:eastAsia="Times New Roman" w:cstheme="minorHAnsi"/>
          <w:szCs w:val="24"/>
          <w:lang w:val="en-AU" w:eastAsia="en-AU"/>
        </w:rPr>
        <w:t>.</w:t>
      </w:r>
      <w:r w:rsidR="00B11ED7">
        <w:rPr>
          <w:rFonts w:eastAsia="Times New Roman" w:cstheme="minorHAnsi"/>
          <w:szCs w:val="24"/>
          <w:lang w:val="en-AU" w:eastAsia="en-AU"/>
        </w:rPr>
        <w:t xml:space="preserve"> </w:t>
      </w:r>
      <w:r w:rsidR="0060530F" w:rsidRPr="00EB7E97">
        <w:rPr>
          <w:rFonts w:eastAsia="Times New Roman" w:cstheme="minorHAnsi"/>
          <w:i/>
          <w:szCs w:val="24"/>
          <w:lang w:val="en-AU" w:eastAsia="en-AU"/>
        </w:rPr>
        <w:t xml:space="preserve">The </w:t>
      </w:r>
      <w:r w:rsidR="0060530F">
        <w:rPr>
          <w:rFonts w:eastAsia="Times New Roman" w:cstheme="minorHAnsi"/>
          <w:i/>
          <w:szCs w:val="24"/>
          <w:lang w:val="en-AU" w:eastAsia="en-AU"/>
        </w:rPr>
        <w:t xml:space="preserve">triangular </w:t>
      </w:r>
      <w:r w:rsidR="0060530F" w:rsidRPr="00EB7E97">
        <w:rPr>
          <w:rFonts w:eastAsia="Times New Roman" w:cstheme="minorHAnsi"/>
          <w:i/>
          <w:szCs w:val="24"/>
          <w:lang w:val="en-AU" w:eastAsia="en-AU"/>
        </w:rPr>
        <w:t>plug is not easy to find</w:t>
      </w:r>
      <w:r w:rsidR="00E616D9">
        <w:rPr>
          <w:rFonts w:eastAsia="Times New Roman" w:cstheme="minorHAnsi"/>
          <w:i/>
          <w:szCs w:val="24"/>
          <w:lang w:val="en-AU" w:eastAsia="en-AU"/>
        </w:rPr>
        <w:t>/source</w:t>
      </w:r>
      <w:r w:rsidR="0060530F">
        <w:rPr>
          <w:rFonts w:eastAsia="Times New Roman" w:cstheme="minorHAnsi"/>
          <w:szCs w:val="24"/>
          <w:lang w:val="en-AU" w:eastAsia="en-AU"/>
        </w:rPr>
        <w:t>.</w:t>
      </w:r>
    </w:p>
    <w:p w14:paraId="71BECD3C" w14:textId="011D2F66" w:rsidR="00535836" w:rsidRPr="00326B7C" w:rsidRDefault="00B11ED7" w:rsidP="006A576B">
      <w:pPr>
        <w:spacing w:after="0" w:line="240" w:lineRule="auto"/>
        <w:rPr>
          <w:rFonts w:eastAsia="Times New Roman" w:cstheme="minorHAnsi"/>
          <w:b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I note </w:t>
      </w:r>
      <w:r w:rsidR="00E54AED">
        <w:rPr>
          <w:rFonts w:eastAsia="Times New Roman" w:cstheme="minorHAnsi"/>
          <w:szCs w:val="24"/>
          <w:lang w:val="en-AU" w:eastAsia="en-AU"/>
        </w:rPr>
        <w:t>that the</w:t>
      </w:r>
      <w:r>
        <w:rPr>
          <w:rFonts w:eastAsia="Times New Roman" w:cstheme="minorHAnsi"/>
          <w:szCs w:val="24"/>
          <w:lang w:val="en-AU" w:eastAsia="en-AU"/>
        </w:rPr>
        <w:t xml:space="preserve"> </w:t>
      </w:r>
      <w:r w:rsidR="00E54AED">
        <w:rPr>
          <w:rFonts w:eastAsia="Times New Roman" w:cstheme="minorHAnsi"/>
          <w:szCs w:val="24"/>
          <w:lang w:val="en-AU" w:eastAsia="en-AU"/>
        </w:rPr>
        <w:t xml:space="preserve">plug style may vary </w:t>
      </w:r>
      <w:r>
        <w:rPr>
          <w:rFonts w:eastAsia="Times New Roman" w:cstheme="minorHAnsi"/>
          <w:szCs w:val="24"/>
          <w:lang w:val="en-AU" w:eastAsia="en-AU"/>
        </w:rPr>
        <w:t>on other brands</w:t>
      </w:r>
      <w:r w:rsidR="00E616D9">
        <w:rPr>
          <w:rFonts w:eastAsia="Times New Roman" w:cstheme="minorHAnsi"/>
          <w:szCs w:val="24"/>
          <w:lang w:val="en-AU" w:eastAsia="en-AU"/>
        </w:rPr>
        <w:t>, my blue LCD came with a round plug initially which I changed to a triangular style</w:t>
      </w:r>
      <w:r w:rsidR="00326B7C">
        <w:rPr>
          <w:rFonts w:eastAsia="Times New Roman" w:cstheme="minorHAnsi"/>
          <w:szCs w:val="24"/>
          <w:lang w:val="en-AU" w:eastAsia="en-AU"/>
        </w:rPr>
        <w:br/>
      </w:r>
      <w:r w:rsidR="00326B7C" w:rsidRPr="00326B7C">
        <w:rPr>
          <w:rFonts w:eastAsia="Times New Roman" w:cstheme="minorHAnsi"/>
          <w:b/>
          <w:szCs w:val="24"/>
          <w:lang w:val="en-AU" w:eastAsia="en-AU"/>
        </w:rPr>
        <w:t>T</w:t>
      </w:r>
      <w:r w:rsidR="00E54AED" w:rsidRPr="00326B7C">
        <w:rPr>
          <w:rFonts w:eastAsia="Times New Roman" w:cstheme="minorHAnsi"/>
          <w:b/>
          <w:szCs w:val="24"/>
          <w:lang w:val="en-AU" w:eastAsia="en-AU"/>
        </w:rPr>
        <w:t>he relevance of this information may</w:t>
      </w:r>
      <w:r w:rsidR="00326B7C">
        <w:rPr>
          <w:rFonts w:eastAsia="Times New Roman" w:cstheme="minorHAnsi"/>
          <w:b/>
          <w:szCs w:val="24"/>
          <w:lang w:val="en-AU" w:eastAsia="en-AU"/>
        </w:rPr>
        <w:t>,</w:t>
      </w:r>
      <w:r w:rsidR="00E54AED" w:rsidRPr="00326B7C">
        <w:rPr>
          <w:rFonts w:eastAsia="Times New Roman" w:cstheme="minorHAnsi"/>
          <w:b/>
          <w:szCs w:val="24"/>
          <w:lang w:val="en-AU" w:eastAsia="en-AU"/>
        </w:rPr>
        <w:t xml:space="preserve"> or may not</w:t>
      </w:r>
      <w:r w:rsidR="00326B7C">
        <w:rPr>
          <w:rFonts w:eastAsia="Times New Roman" w:cstheme="minorHAnsi"/>
          <w:b/>
          <w:szCs w:val="24"/>
          <w:lang w:val="en-AU" w:eastAsia="en-AU"/>
        </w:rPr>
        <w:t>,</w:t>
      </w:r>
      <w:r w:rsidR="00E54AED" w:rsidRPr="00326B7C">
        <w:rPr>
          <w:rFonts w:eastAsia="Times New Roman" w:cstheme="minorHAnsi"/>
          <w:b/>
          <w:szCs w:val="24"/>
          <w:lang w:val="en-AU" w:eastAsia="en-AU"/>
        </w:rPr>
        <w:t xml:space="preserve"> apply to those </w:t>
      </w:r>
      <w:r w:rsidR="00326B7C">
        <w:rPr>
          <w:rFonts w:eastAsia="Times New Roman" w:cstheme="minorHAnsi"/>
          <w:b/>
          <w:szCs w:val="24"/>
          <w:lang w:val="en-AU" w:eastAsia="en-AU"/>
        </w:rPr>
        <w:t xml:space="preserve">other </w:t>
      </w:r>
      <w:r w:rsidR="00E54AED" w:rsidRPr="00326B7C">
        <w:rPr>
          <w:rFonts w:eastAsia="Times New Roman" w:cstheme="minorHAnsi"/>
          <w:b/>
          <w:szCs w:val="24"/>
          <w:lang w:val="en-AU" w:eastAsia="en-AU"/>
        </w:rPr>
        <w:t>units.</w:t>
      </w:r>
    </w:p>
    <w:p w14:paraId="60566767" w14:textId="77777777" w:rsidR="00B11ED7" w:rsidRDefault="00B11ED7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3F876080" w14:textId="693D75D4" w:rsidR="00535836" w:rsidRDefault="00535836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noProof/>
          <w:szCs w:val="24"/>
          <w:lang w:val="en-AU" w:eastAsia="en-AU"/>
        </w:rPr>
        <w:drawing>
          <wp:inline distT="0" distB="0" distL="0" distR="0" wp14:anchorId="1D403679" wp14:editId="449D9122">
            <wp:extent cx="2800350" cy="1640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eselcontroller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" t="8079" r="-86" b="14050"/>
                    <a:stretch/>
                  </pic:blipFill>
                  <pic:spPr bwMode="auto">
                    <a:xfrm>
                      <a:off x="0" y="0"/>
                      <a:ext cx="2834030" cy="1660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3BE3">
        <w:rPr>
          <w:rFonts w:eastAsia="Times New Roman" w:cstheme="minorHAnsi"/>
          <w:noProof/>
          <w:szCs w:val="24"/>
          <w:lang w:val="en-AU" w:eastAsia="en-AU"/>
        </w:rPr>
        <w:drawing>
          <wp:inline distT="0" distB="0" distL="0" distR="0" wp14:anchorId="03FD57C1" wp14:editId="70AF58F3">
            <wp:extent cx="1445895" cy="16401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pinCon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551" cy="16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B463" w14:textId="266F0100" w:rsidR="00D722DD" w:rsidRDefault="0060530F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noProof/>
          <w:szCs w:val="24"/>
          <w:lang w:val="en-AU" w:eastAsia="en-AU"/>
        </w:rPr>
        <w:drawing>
          <wp:inline distT="0" distB="0" distL="0" distR="0" wp14:anchorId="298D08BF" wp14:editId="4DD392E6">
            <wp:extent cx="2347415" cy="17605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lueLC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694" cy="17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Cs w:val="24"/>
          <w:lang w:val="en-AU" w:eastAsia="en-AU"/>
        </w:rPr>
        <w:drawing>
          <wp:inline distT="0" distB="0" distL="0" distR="0" wp14:anchorId="0B861DAB" wp14:editId="7384D7DA">
            <wp:extent cx="1405719" cy="177576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Dcontroll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42" cy="18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52EB" w14:textId="5C0B34E0" w:rsidR="00D722DD" w:rsidRDefault="00D722DD" w:rsidP="00D722DD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The</w:t>
      </w:r>
      <w:r w:rsidR="00E54AED">
        <w:rPr>
          <w:rFonts w:eastAsia="Times New Roman" w:cstheme="minorHAnsi"/>
          <w:szCs w:val="24"/>
          <w:lang w:val="en-AU" w:eastAsia="en-AU"/>
        </w:rPr>
        <w:t xml:space="preserve"> microcontroller </w:t>
      </w:r>
      <w:r>
        <w:rPr>
          <w:rFonts w:eastAsia="Times New Roman" w:cstheme="minorHAnsi"/>
          <w:szCs w:val="24"/>
          <w:lang w:val="en-AU" w:eastAsia="en-AU"/>
        </w:rPr>
        <w:t xml:space="preserve">device in the </w:t>
      </w:r>
      <w:r w:rsidR="00656215">
        <w:rPr>
          <w:rFonts w:eastAsia="Times New Roman" w:cstheme="minorHAnsi"/>
          <w:szCs w:val="24"/>
          <w:lang w:val="en-AU" w:eastAsia="en-AU"/>
        </w:rPr>
        <w:t>R</w:t>
      </w:r>
      <w:r>
        <w:rPr>
          <w:rFonts w:eastAsia="Times New Roman" w:cstheme="minorHAnsi"/>
          <w:szCs w:val="24"/>
          <w:lang w:val="en-AU" w:eastAsia="en-AU"/>
        </w:rPr>
        <w:t xml:space="preserve">otary </w:t>
      </w:r>
      <w:r w:rsidR="00656215">
        <w:rPr>
          <w:rFonts w:eastAsia="Times New Roman" w:cstheme="minorHAnsi"/>
          <w:szCs w:val="24"/>
          <w:lang w:val="en-AU" w:eastAsia="en-AU"/>
        </w:rPr>
        <w:t>C</w:t>
      </w:r>
      <w:r>
        <w:rPr>
          <w:rFonts w:eastAsia="Times New Roman" w:cstheme="minorHAnsi"/>
          <w:szCs w:val="24"/>
          <w:lang w:val="en-AU" w:eastAsia="en-AU"/>
        </w:rPr>
        <w:t>ontroller is an STM8S003F3P6</w:t>
      </w:r>
      <w:r w:rsidR="00553A9A">
        <w:rPr>
          <w:rFonts w:eastAsia="Times New Roman" w:cstheme="minorHAnsi"/>
          <w:szCs w:val="24"/>
          <w:lang w:val="en-AU" w:eastAsia="en-AU"/>
        </w:rPr>
        <w:t>,</w:t>
      </w:r>
      <w:r w:rsidR="00E1632D">
        <w:rPr>
          <w:rFonts w:eastAsia="Times New Roman" w:cstheme="minorHAnsi"/>
          <w:szCs w:val="24"/>
          <w:lang w:val="en-AU" w:eastAsia="en-AU"/>
        </w:rPr>
        <w:t xml:space="preserve"> in a TSSOP20 package</w:t>
      </w:r>
      <w:r w:rsidR="00656215">
        <w:rPr>
          <w:rFonts w:eastAsia="Times New Roman" w:cstheme="minorHAnsi"/>
          <w:szCs w:val="24"/>
          <w:lang w:val="en-AU" w:eastAsia="en-AU"/>
        </w:rPr>
        <w:t>.</w:t>
      </w:r>
      <w:r w:rsidR="00656215">
        <w:rPr>
          <w:rFonts w:eastAsia="Times New Roman" w:cstheme="minorHAnsi"/>
          <w:szCs w:val="24"/>
          <w:lang w:val="en-AU" w:eastAsia="en-AU"/>
        </w:rPr>
        <w:br/>
        <w:t xml:space="preserve">The LCD Controller I suspect is </w:t>
      </w:r>
      <w:r w:rsidR="00895974">
        <w:rPr>
          <w:rFonts w:eastAsia="Times New Roman" w:cstheme="minorHAnsi"/>
          <w:szCs w:val="24"/>
          <w:lang w:val="en-AU" w:eastAsia="en-AU"/>
        </w:rPr>
        <w:t>in the same family</w:t>
      </w:r>
      <w:r w:rsidR="009D1910">
        <w:rPr>
          <w:rFonts w:eastAsia="Times New Roman" w:cstheme="minorHAnsi"/>
          <w:szCs w:val="24"/>
          <w:lang w:val="en-AU" w:eastAsia="en-AU"/>
        </w:rPr>
        <w:t xml:space="preserve">, but it is in a </w:t>
      </w:r>
      <w:r w:rsidR="00421A12">
        <w:rPr>
          <w:rFonts w:eastAsia="Times New Roman" w:cstheme="minorHAnsi"/>
          <w:szCs w:val="24"/>
          <w:lang w:val="en-AU" w:eastAsia="en-AU"/>
        </w:rPr>
        <w:t>LQFP32 package.</w:t>
      </w:r>
      <w:r w:rsidR="00E1632D">
        <w:rPr>
          <w:rFonts w:eastAsia="Times New Roman" w:cstheme="minorHAnsi"/>
          <w:szCs w:val="24"/>
          <w:lang w:val="en-AU" w:eastAsia="en-AU"/>
        </w:rPr>
        <w:t xml:space="preserve"> </w:t>
      </w:r>
      <w:r w:rsidR="00553A9A">
        <w:rPr>
          <w:rFonts w:eastAsia="Times New Roman" w:cstheme="minorHAnsi"/>
          <w:szCs w:val="24"/>
          <w:lang w:val="en-AU" w:eastAsia="en-AU"/>
        </w:rPr>
        <w:br/>
      </w:r>
      <w:r w:rsidR="00E1632D">
        <w:rPr>
          <w:rFonts w:eastAsia="Times New Roman" w:cstheme="minorHAnsi"/>
          <w:szCs w:val="24"/>
          <w:lang w:val="en-AU" w:eastAsia="en-AU"/>
        </w:rPr>
        <w:t xml:space="preserve">The manufacturer has ground the top </w:t>
      </w:r>
      <w:r w:rsidR="00AB09A8">
        <w:rPr>
          <w:rFonts w:eastAsia="Times New Roman" w:cstheme="minorHAnsi"/>
          <w:szCs w:val="24"/>
          <w:lang w:val="en-AU" w:eastAsia="en-AU"/>
        </w:rPr>
        <w:t xml:space="preserve">off to hide the device ID, but the Tx/Rx pins </w:t>
      </w:r>
      <w:r w:rsidR="00951EF3">
        <w:rPr>
          <w:rFonts w:eastAsia="Times New Roman" w:cstheme="minorHAnsi"/>
          <w:szCs w:val="24"/>
          <w:lang w:val="en-AU" w:eastAsia="en-AU"/>
        </w:rPr>
        <w:t xml:space="preserve">do </w:t>
      </w:r>
      <w:r w:rsidR="00AB09A8">
        <w:rPr>
          <w:rFonts w:eastAsia="Times New Roman" w:cstheme="minorHAnsi"/>
          <w:szCs w:val="24"/>
          <w:lang w:val="en-AU" w:eastAsia="en-AU"/>
        </w:rPr>
        <w:t>agree with the data sheet!</w:t>
      </w:r>
      <w:r w:rsidR="00E11D02">
        <w:rPr>
          <w:rFonts w:eastAsia="Times New Roman" w:cstheme="minorHAnsi"/>
          <w:szCs w:val="24"/>
          <w:lang w:val="en-AU" w:eastAsia="en-AU"/>
        </w:rPr>
        <w:br/>
        <w:t>The LED controller has not been disassembled, but the same processor family is suspected.</w:t>
      </w:r>
      <w:r w:rsidR="00E616D9">
        <w:rPr>
          <w:rFonts w:eastAsia="Times New Roman" w:cstheme="minorHAnsi"/>
          <w:szCs w:val="24"/>
          <w:lang w:val="en-AU" w:eastAsia="en-AU"/>
        </w:rPr>
        <w:br/>
        <w:t>The blue LCD has a much higher pin count CPU, and is unmarked – still may be an STM device…</w:t>
      </w:r>
    </w:p>
    <w:p w14:paraId="0E854F1B" w14:textId="03E4A254" w:rsidR="00210FFC" w:rsidRDefault="00210FFC" w:rsidP="00210FFC">
      <w:pPr>
        <w:pStyle w:val="Heading2"/>
        <w:rPr>
          <w:lang w:val="en-AU" w:eastAsia="en-AU"/>
        </w:rPr>
      </w:pPr>
      <w:r>
        <w:rPr>
          <w:lang w:val="en-AU" w:eastAsia="en-AU"/>
        </w:rPr>
        <w:lastRenderedPageBreak/>
        <w:t>POWER SUPPLY</w:t>
      </w:r>
    </w:p>
    <w:p w14:paraId="34CD251C" w14:textId="377D4146" w:rsidR="00E616D9" w:rsidRDefault="00330434" w:rsidP="00C163AF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 w:rsidRPr="0047097A">
        <w:rPr>
          <w:rFonts w:eastAsia="Times New Roman" w:cstheme="minorHAnsi"/>
          <w:b/>
          <w:szCs w:val="24"/>
          <w:lang w:val="en-AU" w:eastAsia="en-AU"/>
        </w:rPr>
        <w:t xml:space="preserve">5V </w:t>
      </w:r>
      <w:r w:rsidR="001229EE">
        <w:rPr>
          <w:rFonts w:eastAsia="Times New Roman" w:cstheme="minorHAnsi"/>
          <w:szCs w:val="24"/>
          <w:lang w:val="en-AU" w:eastAsia="en-AU"/>
        </w:rPr>
        <w:t xml:space="preserve">is </w:t>
      </w:r>
      <w:r w:rsidR="007D322D">
        <w:rPr>
          <w:rFonts w:eastAsia="Times New Roman" w:cstheme="minorHAnsi"/>
          <w:szCs w:val="24"/>
          <w:lang w:val="en-AU" w:eastAsia="en-AU"/>
        </w:rPr>
        <w:t xml:space="preserve">supplied </w:t>
      </w:r>
      <w:r w:rsidR="001229EE">
        <w:rPr>
          <w:rFonts w:eastAsia="Times New Roman" w:cstheme="minorHAnsi"/>
          <w:szCs w:val="24"/>
          <w:lang w:val="en-AU" w:eastAsia="en-AU"/>
        </w:rPr>
        <w:t>via the red and black wires</w:t>
      </w:r>
      <w:r>
        <w:rPr>
          <w:rFonts w:eastAsia="Times New Roman" w:cstheme="minorHAnsi"/>
          <w:szCs w:val="24"/>
          <w:lang w:val="en-AU" w:eastAsia="en-AU"/>
        </w:rPr>
        <w:t>;</w:t>
      </w:r>
      <w:r w:rsidR="001229EE">
        <w:rPr>
          <w:rFonts w:eastAsia="Times New Roman" w:cstheme="minorHAnsi"/>
          <w:szCs w:val="24"/>
          <w:lang w:val="en-AU" w:eastAsia="en-AU"/>
        </w:rPr>
        <w:t xml:space="preserve"> </w:t>
      </w:r>
      <w:r>
        <w:rPr>
          <w:rFonts w:eastAsia="Times New Roman" w:cstheme="minorHAnsi"/>
          <w:szCs w:val="24"/>
          <w:lang w:val="en-AU" w:eastAsia="en-AU"/>
        </w:rPr>
        <w:t>red +5V, black 0V.</w:t>
      </w:r>
    </w:p>
    <w:p w14:paraId="542C0B20" w14:textId="77777777" w:rsidR="00E616D9" w:rsidRDefault="00E616D9" w:rsidP="00C163AF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3AB97304" w14:textId="2847C82F" w:rsidR="00C163AF" w:rsidRDefault="009977E7" w:rsidP="00E6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en-AU" w:eastAsia="en-AU"/>
        </w:rPr>
      </w:pPr>
      <w:r w:rsidRPr="00E616D9">
        <w:rPr>
          <w:rFonts w:eastAsia="Times New Roman" w:cstheme="minorHAnsi"/>
          <w:b/>
          <w:szCs w:val="24"/>
          <w:lang w:val="en-AU" w:eastAsia="en-AU"/>
        </w:rPr>
        <w:t>T</w:t>
      </w:r>
      <w:r w:rsidR="0047097A" w:rsidRPr="00E616D9">
        <w:rPr>
          <w:rFonts w:eastAsia="Times New Roman" w:cstheme="minorHAnsi"/>
          <w:b/>
          <w:szCs w:val="24"/>
          <w:lang w:val="en-AU" w:eastAsia="en-AU"/>
        </w:rPr>
        <w:t>he</w:t>
      </w:r>
      <w:r w:rsidRPr="00E616D9">
        <w:rPr>
          <w:rFonts w:eastAsia="Times New Roman" w:cstheme="minorHAnsi"/>
          <w:b/>
          <w:szCs w:val="24"/>
          <w:lang w:val="en-AU" w:eastAsia="en-AU"/>
        </w:rPr>
        <w:t xml:space="preserve"> controllers</w:t>
      </w:r>
      <w:r w:rsidR="0047097A" w:rsidRPr="00E616D9">
        <w:rPr>
          <w:rFonts w:eastAsia="Times New Roman" w:cstheme="minorHAnsi"/>
          <w:b/>
          <w:szCs w:val="24"/>
          <w:lang w:val="en-AU" w:eastAsia="en-AU"/>
        </w:rPr>
        <w:t xml:space="preserve"> do not include a</w:t>
      </w:r>
      <w:r w:rsidR="00760C48" w:rsidRPr="00E616D9">
        <w:rPr>
          <w:rFonts w:eastAsia="Times New Roman" w:cstheme="minorHAnsi"/>
          <w:b/>
          <w:szCs w:val="24"/>
          <w:lang w:val="en-AU" w:eastAsia="en-AU"/>
        </w:rPr>
        <w:t xml:space="preserve"> volt</w:t>
      </w:r>
      <w:r w:rsidR="001A5BDA" w:rsidRPr="00E616D9">
        <w:rPr>
          <w:rFonts w:eastAsia="Times New Roman" w:cstheme="minorHAnsi"/>
          <w:b/>
          <w:szCs w:val="24"/>
          <w:lang w:val="en-AU" w:eastAsia="en-AU"/>
        </w:rPr>
        <w:t>a</w:t>
      </w:r>
      <w:r w:rsidR="00760C48" w:rsidRPr="00E616D9">
        <w:rPr>
          <w:rFonts w:eastAsia="Times New Roman" w:cstheme="minorHAnsi"/>
          <w:b/>
          <w:szCs w:val="24"/>
          <w:lang w:val="en-AU" w:eastAsia="en-AU"/>
        </w:rPr>
        <w:t>ge</w:t>
      </w:r>
      <w:r w:rsidR="0047097A" w:rsidRPr="00E616D9">
        <w:rPr>
          <w:rFonts w:eastAsia="Times New Roman" w:cstheme="minorHAnsi"/>
          <w:b/>
          <w:szCs w:val="24"/>
          <w:lang w:val="en-AU" w:eastAsia="en-AU"/>
        </w:rPr>
        <w:t xml:space="preserve"> regulator or </w:t>
      </w:r>
      <w:r w:rsidR="00E616D9">
        <w:rPr>
          <w:rFonts w:eastAsia="Times New Roman" w:cstheme="minorHAnsi"/>
          <w:b/>
          <w:szCs w:val="24"/>
          <w:lang w:val="en-AU" w:eastAsia="en-AU"/>
        </w:rPr>
        <w:t>reverse polarity</w:t>
      </w:r>
      <w:r w:rsidRPr="00E616D9">
        <w:rPr>
          <w:rFonts w:eastAsia="Times New Roman" w:cstheme="minorHAnsi"/>
          <w:b/>
          <w:szCs w:val="24"/>
          <w:lang w:val="en-AU" w:eastAsia="en-AU"/>
        </w:rPr>
        <w:t xml:space="preserve"> </w:t>
      </w:r>
      <w:r w:rsidR="0047097A" w:rsidRPr="00E616D9">
        <w:rPr>
          <w:rFonts w:eastAsia="Times New Roman" w:cstheme="minorHAnsi"/>
          <w:b/>
          <w:szCs w:val="24"/>
          <w:lang w:val="en-AU" w:eastAsia="en-AU"/>
        </w:rPr>
        <w:t>protection</w:t>
      </w:r>
      <w:r w:rsidR="00E616D9">
        <w:rPr>
          <w:rFonts w:eastAsia="Times New Roman" w:cstheme="minorHAnsi"/>
          <w:b/>
          <w:szCs w:val="24"/>
          <w:lang w:val="en-AU" w:eastAsia="en-AU"/>
        </w:rPr>
        <w:t>.</w:t>
      </w:r>
      <w:r w:rsidR="00E616D9">
        <w:rPr>
          <w:rFonts w:eastAsia="Times New Roman" w:cstheme="minorHAnsi"/>
          <w:b/>
          <w:szCs w:val="24"/>
          <w:lang w:val="en-AU" w:eastAsia="en-AU"/>
        </w:rPr>
        <w:br/>
        <w:t>Connecting 12V will destroy them</w:t>
      </w:r>
      <w:r w:rsidRPr="00E616D9">
        <w:rPr>
          <w:rFonts w:eastAsia="Times New Roman" w:cstheme="minorHAnsi"/>
          <w:b/>
          <w:szCs w:val="24"/>
          <w:lang w:val="en-AU" w:eastAsia="en-AU"/>
        </w:rPr>
        <w:t xml:space="preserve"> – </w:t>
      </w:r>
      <w:r w:rsidR="00EB7E97" w:rsidRPr="00E616D9">
        <w:rPr>
          <w:rFonts w:eastAsia="Times New Roman" w:cstheme="minorHAnsi"/>
          <w:b/>
          <w:szCs w:val="24"/>
          <w:lang w:val="en-AU" w:eastAsia="en-AU"/>
        </w:rPr>
        <w:t>BE WARNED</w:t>
      </w:r>
      <w:r w:rsidRPr="00E616D9">
        <w:rPr>
          <w:rFonts w:eastAsia="Times New Roman" w:cstheme="minorHAnsi"/>
          <w:b/>
          <w:szCs w:val="24"/>
          <w:lang w:val="en-AU" w:eastAsia="en-AU"/>
        </w:rPr>
        <w:t>!</w:t>
      </w:r>
    </w:p>
    <w:p w14:paraId="69A7E0D2" w14:textId="777E2635" w:rsidR="00FF4B90" w:rsidRDefault="00FF4B90" w:rsidP="00C163AF">
      <w:pPr>
        <w:pStyle w:val="Heading2"/>
        <w:rPr>
          <w:lang w:val="en-AU" w:eastAsia="en-AU"/>
        </w:rPr>
      </w:pPr>
      <w:r>
        <w:rPr>
          <w:lang w:val="en-AU" w:eastAsia="en-AU"/>
        </w:rPr>
        <w:t>HALF-DUPLEX SERIAL DATA</w:t>
      </w:r>
    </w:p>
    <w:p w14:paraId="2C5A969A" w14:textId="6FEFFADB" w:rsidR="00C163AF" w:rsidRDefault="00C163AF" w:rsidP="00C163AF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Half duplex serial data </w:t>
      </w:r>
      <w:r w:rsidR="00E616D9">
        <w:rPr>
          <w:rFonts w:eastAsia="Times New Roman" w:cstheme="minorHAnsi"/>
          <w:szCs w:val="24"/>
          <w:lang w:val="en-AU" w:eastAsia="en-AU"/>
        </w:rPr>
        <w:t xml:space="preserve">as 8N1 UART encoding </w:t>
      </w:r>
      <w:r>
        <w:rPr>
          <w:rFonts w:eastAsia="Times New Roman" w:cstheme="minorHAnsi"/>
          <w:szCs w:val="24"/>
          <w:lang w:val="en-AU" w:eastAsia="en-AU"/>
        </w:rPr>
        <w:t>travels over the blue wire.</w:t>
      </w:r>
    </w:p>
    <w:p w14:paraId="7B559CBB" w14:textId="4276BDD3" w:rsidR="00DA10B0" w:rsidRDefault="00D722DD" w:rsidP="00D722DD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The</w:t>
      </w:r>
      <w:r w:rsidR="00C163AF">
        <w:rPr>
          <w:rFonts w:eastAsia="Times New Roman" w:cstheme="minorHAnsi"/>
          <w:szCs w:val="24"/>
          <w:lang w:val="en-AU" w:eastAsia="en-AU"/>
        </w:rPr>
        <w:t xml:space="preserve"> electronics to route the transmit and receive</w:t>
      </w:r>
      <w:r w:rsidR="002527B1">
        <w:rPr>
          <w:rFonts w:eastAsia="Times New Roman" w:cstheme="minorHAnsi"/>
          <w:szCs w:val="24"/>
          <w:lang w:val="en-AU" w:eastAsia="en-AU"/>
        </w:rPr>
        <w:t xml:space="preserve"> signals</w:t>
      </w:r>
      <w:r w:rsidR="00E54AED">
        <w:rPr>
          <w:rFonts w:eastAsia="Times New Roman" w:cstheme="minorHAnsi"/>
          <w:szCs w:val="24"/>
          <w:lang w:val="en-AU" w:eastAsia="en-AU"/>
        </w:rPr>
        <w:t xml:space="preserve"> </w:t>
      </w:r>
      <w:r w:rsidR="00C737E0">
        <w:rPr>
          <w:rFonts w:eastAsia="Times New Roman" w:cstheme="minorHAnsi"/>
          <w:szCs w:val="24"/>
          <w:lang w:val="en-AU" w:eastAsia="en-AU"/>
        </w:rPr>
        <w:t xml:space="preserve">is quite unusual. </w:t>
      </w:r>
      <w:r w:rsidR="003F18CC">
        <w:rPr>
          <w:rFonts w:eastAsia="Times New Roman" w:cstheme="minorHAnsi"/>
          <w:szCs w:val="24"/>
          <w:lang w:val="en-AU" w:eastAsia="en-AU"/>
        </w:rPr>
        <w:br/>
      </w:r>
      <w:r w:rsidR="00C737E0">
        <w:rPr>
          <w:rFonts w:eastAsia="Times New Roman" w:cstheme="minorHAnsi"/>
          <w:szCs w:val="24"/>
          <w:lang w:val="en-AU" w:eastAsia="en-AU"/>
        </w:rPr>
        <w:t>It</w:t>
      </w:r>
      <w:r>
        <w:rPr>
          <w:rFonts w:eastAsia="Times New Roman" w:cstheme="minorHAnsi"/>
          <w:szCs w:val="24"/>
          <w:lang w:val="en-AU" w:eastAsia="en-AU"/>
        </w:rPr>
        <w:t xml:space="preserve"> uses </w:t>
      </w:r>
      <w:r w:rsidR="00C737E0">
        <w:rPr>
          <w:rFonts w:eastAsia="Times New Roman" w:cstheme="minorHAnsi"/>
          <w:szCs w:val="24"/>
          <w:lang w:val="en-AU" w:eastAsia="en-AU"/>
        </w:rPr>
        <w:t xml:space="preserve">a </w:t>
      </w:r>
      <w:r>
        <w:rPr>
          <w:rFonts w:eastAsia="Times New Roman" w:cstheme="minorHAnsi"/>
          <w:szCs w:val="24"/>
          <w:lang w:val="en-AU" w:eastAsia="en-AU"/>
        </w:rPr>
        <w:t xml:space="preserve">pair of </w:t>
      </w:r>
      <w:r w:rsidR="001E1A3B">
        <w:rPr>
          <w:rFonts w:eastAsia="Times New Roman" w:cstheme="minorHAnsi"/>
          <w:szCs w:val="24"/>
          <w:lang w:val="en-AU" w:eastAsia="en-AU"/>
        </w:rPr>
        <w:t xml:space="preserve">BJT </w:t>
      </w:r>
      <w:r>
        <w:rPr>
          <w:rFonts w:eastAsia="Times New Roman" w:cstheme="minorHAnsi"/>
          <w:szCs w:val="24"/>
          <w:lang w:val="en-AU" w:eastAsia="en-AU"/>
        </w:rPr>
        <w:t>transistor</w:t>
      </w:r>
      <w:r w:rsidR="000A6540">
        <w:rPr>
          <w:rFonts w:eastAsia="Times New Roman" w:cstheme="minorHAnsi"/>
          <w:szCs w:val="24"/>
          <w:lang w:val="en-AU" w:eastAsia="en-AU"/>
        </w:rPr>
        <w:t>s</w:t>
      </w:r>
      <w:r>
        <w:rPr>
          <w:rFonts w:eastAsia="Times New Roman" w:cstheme="minorHAnsi"/>
          <w:szCs w:val="24"/>
          <w:lang w:val="en-AU" w:eastAsia="en-AU"/>
        </w:rPr>
        <w:t xml:space="preserve"> to </w:t>
      </w:r>
      <w:r w:rsidR="00864750">
        <w:rPr>
          <w:rFonts w:eastAsia="Times New Roman" w:cstheme="minorHAnsi"/>
          <w:szCs w:val="24"/>
          <w:lang w:val="en-AU" w:eastAsia="en-AU"/>
        </w:rPr>
        <w:t xml:space="preserve">connect the Tx and Rx pins of the micro to the </w:t>
      </w:r>
      <w:r w:rsidR="001E1A3B">
        <w:rPr>
          <w:rFonts w:eastAsia="Times New Roman" w:cstheme="minorHAnsi"/>
          <w:szCs w:val="24"/>
          <w:lang w:val="en-AU" w:eastAsia="en-AU"/>
        </w:rPr>
        <w:t xml:space="preserve">single </w:t>
      </w:r>
      <w:r w:rsidR="00864750">
        <w:rPr>
          <w:rFonts w:eastAsia="Times New Roman" w:cstheme="minorHAnsi"/>
          <w:szCs w:val="24"/>
          <w:lang w:val="en-AU" w:eastAsia="en-AU"/>
        </w:rPr>
        <w:t>blue wire</w:t>
      </w:r>
      <w:r w:rsidR="003F18CC">
        <w:rPr>
          <w:rFonts w:eastAsia="Times New Roman" w:cstheme="minorHAnsi"/>
          <w:szCs w:val="24"/>
          <w:lang w:val="en-AU" w:eastAsia="en-AU"/>
        </w:rPr>
        <w:t>, over which signalling can only happen one way at a time.</w:t>
      </w:r>
    </w:p>
    <w:p w14:paraId="614401D8" w14:textId="4F6A4A44" w:rsidR="00D722DD" w:rsidRDefault="0045376D" w:rsidP="00D722DD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br/>
      </w:r>
      <w:r w:rsidR="00C737E0">
        <w:rPr>
          <w:rFonts w:eastAsia="Times New Roman" w:cstheme="minorHAnsi"/>
          <w:szCs w:val="24"/>
          <w:lang w:val="en-AU" w:eastAsia="en-AU"/>
        </w:rPr>
        <w:t>A</w:t>
      </w:r>
      <w:r>
        <w:rPr>
          <w:rFonts w:eastAsia="Times New Roman" w:cstheme="minorHAnsi"/>
          <w:szCs w:val="24"/>
          <w:lang w:val="en-AU" w:eastAsia="en-AU"/>
        </w:rPr>
        <w:t>n</w:t>
      </w:r>
      <w:r w:rsidR="00C737E0">
        <w:rPr>
          <w:rFonts w:eastAsia="Times New Roman" w:cstheme="minorHAnsi"/>
          <w:szCs w:val="24"/>
          <w:lang w:val="en-AU" w:eastAsia="en-AU"/>
        </w:rPr>
        <w:t xml:space="preserve"> NPN </w:t>
      </w:r>
      <w:r>
        <w:rPr>
          <w:rFonts w:eastAsia="Times New Roman" w:cstheme="minorHAnsi"/>
          <w:szCs w:val="24"/>
          <w:lang w:val="en-AU" w:eastAsia="en-AU"/>
        </w:rPr>
        <w:t xml:space="preserve">transistor </w:t>
      </w:r>
      <w:r w:rsidR="00704320">
        <w:rPr>
          <w:rFonts w:eastAsia="Times New Roman" w:cstheme="minorHAnsi"/>
          <w:szCs w:val="24"/>
          <w:lang w:val="en-AU" w:eastAsia="en-AU"/>
        </w:rPr>
        <w:t xml:space="preserve">exists on the </w:t>
      </w:r>
      <w:r w:rsidR="00C737E0">
        <w:rPr>
          <w:rFonts w:eastAsia="Times New Roman" w:cstheme="minorHAnsi"/>
          <w:szCs w:val="24"/>
          <w:lang w:val="en-AU" w:eastAsia="en-AU"/>
        </w:rPr>
        <w:t>Tx data</w:t>
      </w:r>
      <w:r w:rsidR="00704320">
        <w:rPr>
          <w:rFonts w:eastAsia="Times New Roman" w:cstheme="minorHAnsi"/>
          <w:szCs w:val="24"/>
          <w:lang w:val="en-AU" w:eastAsia="en-AU"/>
        </w:rPr>
        <w:t xml:space="preserve"> path</w:t>
      </w:r>
      <w:r w:rsidR="00C737E0">
        <w:rPr>
          <w:rFonts w:eastAsia="Times New Roman" w:cstheme="minorHAnsi"/>
          <w:szCs w:val="24"/>
          <w:lang w:val="en-AU" w:eastAsia="en-AU"/>
        </w:rPr>
        <w:t xml:space="preserve">, a PNP </w:t>
      </w:r>
      <w:r w:rsidR="00704320">
        <w:rPr>
          <w:rFonts w:eastAsia="Times New Roman" w:cstheme="minorHAnsi"/>
          <w:szCs w:val="24"/>
          <w:lang w:val="en-AU" w:eastAsia="en-AU"/>
        </w:rPr>
        <w:t>transistor on the</w:t>
      </w:r>
      <w:r w:rsidR="00C737E0">
        <w:rPr>
          <w:rFonts w:eastAsia="Times New Roman" w:cstheme="minorHAnsi"/>
          <w:szCs w:val="24"/>
          <w:lang w:val="en-AU" w:eastAsia="en-AU"/>
        </w:rPr>
        <w:t xml:space="preserve"> Rx data</w:t>
      </w:r>
      <w:r w:rsidR="00704320">
        <w:rPr>
          <w:rFonts w:eastAsia="Times New Roman" w:cstheme="minorHAnsi"/>
          <w:szCs w:val="24"/>
          <w:lang w:val="en-AU" w:eastAsia="en-AU"/>
        </w:rPr>
        <w:t xml:space="preserve"> path</w:t>
      </w:r>
      <w:r w:rsidR="00C737E0">
        <w:rPr>
          <w:rFonts w:eastAsia="Times New Roman" w:cstheme="minorHAnsi"/>
          <w:szCs w:val="24"/>
          <w:lang w:val="en-AU" w:eastAsia="en-AU"/>
        </w:rPr>
        <w:t>.</w:t>
      </w:r>
      <w:r w:rsidR="00C737E0">
        <w:rPr>
          <w:rFonts w:eastAsia="Times New Roman" w:cstheme="minorHAnsi"/>
          <w:szCs w:val="24"/>
          <w:lang w:val="en-AU" w:eastAsia="en-AU"/>
        </w:rPr>
        <w:br/>
        <w:t>A</w:t>
      </w:r>
      <w:r w:rsidR="00F74161">
        <w:rPr>
          <w:rFonts w:eastAsia="Times New Roman" w:cstheme="minorHAnsi"/>
          <w:szCs w:val="24"/>
          <w:lang w:val="en-AU" w:eastAsia="en-AU"/>
        </w:rPr>
        <w:t xml:space="preserve"> </w:t>
      </w:r>
      <w:r w:rsidR="00AD442B">
        <w:rPr>
          <w:rFonts w:eastAsia="Times New Roman" w:cstheme="minorHAnsi"/>
          <w:szCs w:val="24"/>
          <w:lang w:val="en-AU" w:eastAsia="en-AU"/>
        </w:rPr>
        <w:t>‘</w:t>
      </w:r>
      <w:proofErr w:type="spellStart"/>
      <w:r w:rsidR="00AD442B">
        <w:rPr>
          <w:rFonts w:eastAsia="Times New Roman" w:cstheme="minorHAnsi"/>
          <w:szCs w:val="24"/>
          <w:lang w:val="en-AU" w:eastAsia="en-AU"/>
        </w:rPr>
        <w:t>TxENB</w:t>
      </w:r>
      <w:proofErr w:type="spellEnd"/>
      <w:r w:rsidR="00AD442B">
        <w:rPr>
          <w:rFonts w:eastAsia="Times New Roman" w:cstheme="minorHAnsi"/>
          <w:szCs w:val="24"/>
          <w:lang w:val="en-AU" w:eastAsia="en-AU"/>
        </w:rPr>
        <w:t xml:space="preserve">’ </w:t>
      </w:r>
      <w:r w:rsidR="00F74161">
        <w:rPr>
          <w:rFonts w:eastAsia="Times New Roman" w:cstheme="minorHAnsi"/>
          <w:szCs w:val="24"/>
          <w:lang w:val="en-AU" w:eastAsia="en-AU"/>
        </w:rPr>
        <w:t xml:space="preserve">gating signal determines which </w:t>
      </w:r>
      <w:r w:rsidR="006D3B98">
        <w:rPr>
          <w:rFonts w:eastAsia="Times New Roman" w:cstheme="minorHAnsi"/>
          <w:szCs w:val="24"/>
          <w:lang w:val="en-AU" w:eastAsia="en-AU"/>
        </w:rPr>
        <w:t xml:space="preserve">of these </w:t>
      </w:r>
      <w:r w:rsidR="00F74161">
        <w:rPr>
          <w:rFonts w:eastAsia="Times New Roman" w:cstheme="minorHAnsi"/>
          <w:szCs w:val="24"/>
          <w:lang w:val="en-AU" w:eastAsia="en-AU"/>
        </w:rPr>
        <w:t>transistor</w:t>
      </w:r>
      <w:r w:rsidR="006D3B98">
        <w:rPr>
          <w:rFonts w:eastAsia="Times New Roman" w:cstheme="minorHAnsi"/>
          <w:szCs w:val="24"/>
          <w:lang w:val="en-AU" w:eastAsia="en-AU"/>
        </w:rPr>
        <w:t>s</w:t>
      </w:r>
      <w:r w:rsidR="00F74161">
        <w:rPr>
          <w:rFonts w:eastAsia="Times New Roman" w:cstheme="minorHAnsi"/>
          <w:szCs w:val="24"/>
          <w:lang w:val="en-AU" w:eastAsia="en-AU"/>
        </w:rPr>
        <w:t xml:space="preserve"> </w:t>
      </w:r>
      <w:proofErr w:type="gramStart"/>
      <w:r w:rsidR="00F74161">
        <w:rPr>
          <w:rFonts w:eastAsia="Times New Roman" w:cstheme="minorHAnsi"/>
          <w:szCs w:val="24"/>
          <w:lang w:val="en-AU" w:eastAsia="en-AU"/>
        </w:rPr>
        <w:t xml:space="preserve">is </w:t>
      </w:r>
      <w:r w:rsidR="001A5BDA">
        <w:rPr>
          <w:rFonts w:eastAsia="Times New Roman" w:cstheme="minorHAnsi"/>
          <w:szCs w:val="24"/>
          <w:lang w:val="en-AU" w:eastAsia="en-AU"/>
        </w:rPr>
        <w:t>able</w:t>
      </w:r>
      <w:r w:rsidR="00DA10B0">
        <w:rPr>
          <w:rFonts w:eastAsia="Times New Roman" w:cstheme="minorHAnsi"/>
          <w:szCs w:val="24"/>
          <w:lang w:val="en-AU" w:eastAsia="en-AU"/>
        </w:rPr>
        <w:t xml:space="preserve"> to</w:t>
      </w:r>
      <w:proofErr w:type="gramEnd"/>
      <w:r w:rsidR="00DA10B0">
        <w:rPr>
          <w:rFonts w:eastAsia="Times New Roman" w:cstheme="minorHAnsi"/>
          <w:szCs w:val="24"/>
          <w:lang w:val="en-AU" w:eastAsia="en-AU"/>
        </w:rPr>
        <w:t xml:space="preserve"> </w:t>
      </w:r>
      <w:r w:rsidR="00F74161">
        <w:rPr>
          <w:rFonts w:eastAsia="Times New Roman" w:cstheme="minorHAnsi"/>
          <w:szCs w:val="24"/>
          <w:lang w:val="en-AU" w:eastAsia="en-AU"/>
        </w:rPr>
        <w:t xml:space="preserve">turn on, only allowing </w:t>
      </w:r>
      <w:r w:rsidR="00EB7E97">
        <w:rPr>
          <w:rFonts w:eastAsia="Times New Roman" w:cstheme="minorHAnsi"/>
          <w:szCs w:val="24"/>
          <w:lang w:val="en-AU" w:eastAsia="en-AU"/>
        </w:rPr>
        <w:t>the serial data</w:t>
      </w:r>
      <w:r w:rsidR="008E29F1">
        <w:rPr>
          <w:rFonts w:eastAsia="Times New Roman" w:cstheme="minorHAnsi"/>
          <w:szCs w:val="24"/>
          <w:lang w:val="en-AU" w:eastAsia="en-AU"/>
        </w:rPr>
        <w:t xml:space="preserve"> </w:t>
      </w:r>
      <w:r w:rsidR="00AD442B">
        <w:rPr>
          <w:rFonts w:eastAsia="Times New Roman" w:cstheme="minorHAnsi"/>
          <w:szCs w:val="24"/>
          <w:lang w:val="en-AU" w:eastAsia="en-AU"/>
        </w:rPr>
        <w:t xml:space="preserve">signal to traverse </w:t>
      </w:r>
      <w:r w:rsidR="00F74161">
        <w:rPr>
          <w:rFonts w:eastAsia="Times New Roman" w:cstheme="minorHAnsi"/>
          <w:szCs w:val="24"/>
          <w:lang w:val="en-AU" w:eastAsia="en-AU"/>
        </w:rPr>
        <w:t>that path</w:t>
      </w:r>
      <w:r w:rsidR="003F18CC">
        <w:rPr>
          <w:rFonts w:eastAsia="Times New Roman" w:cstheme="minorHAnsi"/>
          <w:szCs w:val="24"/>
          <w:lang w:val="en-AU" w:eastAsia="en-AU"/>
        </w:rPr>
        <w:t>.</w:t>
      </w:r>
      <w:r w:rsidR="006D3B98">
        <w:rPr>
          <w:rFonts w:eastAsia="Times New Roman" w:cstheme="minorHAnsi"/>
          <w:szCs w:val="24"/>
          <w:lang w:val="en-AU" w:eastAsia="en-AU"/>
        </w:rPr>
        <w:br/>
      </w:r>
    </w:p>
    <w:p w14:paraId="1417AC09" w14:textId="037EF8C5" w:rsidR="008E63EF" w:rsidRDefault="00512E95" w:rsidP="006D3B98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‘</w:t>
      </w:r>
      <w:proofErr w:type="spellStart"/>
      <w:r w:rsidR="006D3B98">
        <w:rPr>
          <w:rFonts w:eastAsia="Times New Roman" w:cstheme="minorHAnsi"/>
          <w:szCs w:val="24"/>
          <w:lang w:val="en-AU" w:eastAsia="en-AU"/>
        </w:rPr>
        <w:t>TxENB</w:t>
      </w:r>
      <w:proofErr w:type="spellEnd"/>
      <w:r>
        <w:rPr>
          <w:rFonts w:eastAsia="Times New Roman" w:cstheme="minorHAnsi"/>
          <w:szCs w:val="24"/>
          <w:lang w:val="en-AU" w:eastAsia="en-AU"/>
        </w:rPr>
        <w:t>’</w:t>
      </w:r>
      <w:r w:rsidR="006D3B98">
        <w:rPr>
          <w:rFonts w:eastAsia="Times New Roman" w:cstheme="minorHAnsi"/>
          <w:szCs w:val="24"/>
          <w:lang w:val="en-AU" w:eastAsia="en-AU"/>
        </w:rPr>
        <w:t xml:space="preserve"> </w:t>
      </w:r>
      <w:r w:rsidR="005506BC">
        <w:rPr>
          <w:rFonts w:eastAsia="Times New Roman" w:cstheme="minorHAnsi"/>
          <w:szCs w:val="24"/>
          <w:lang w:val="en-AU" w:eastAsia="en-AU"/>
        </w:rPr>
        <w:t xml:space="preserve">is a GPIO signal and </w:t>
      </w:r>
      <w:r w:rsidR="008E29F1">
        <w:rPr>
          <w:rFonts w:eastAsia="Times New Roman" w:cstheme="minorHAnsi"/>
          <w:szCs w:val="24"/>
          <w:lang w:val="en-AU" w:eastAsia="en-AU"/>
        </w:rPr>
        <w:t xml:space="preserve">must be high for the </w:t>
      </w:r>
      <w:r w:rsidR="006D3B98">
        <w:rPr>
          <w:rFonts w:eastAsia="Times New Roman" w:cstheme="minorHAnsi"/>
          <w:szCs w:val="24"/>
          <w:lang w:val="en-AU" w:eastAsia="en-AU"/>
        </w:rPr>
        <w:t xml:space="preserve">micro </w:t>
      </w:r>
      <w:r w:rsidR="008E29F1">
        <w:rPr>
          <w:rFonts w:eastAsia="Times New Roman" w:cstheme="minorHAnsi"/>
          <w:szCs w:val="24"/>
          <w:lang w:val="en-AU" w:eastAsia="en-AU"/>
        </w:rPr>
        <w:t xml:space="preserve">to </w:t>
      </w:r>
      <w:r w:rsidR="006D3B98">
        <w:rPr>
          <w:rFonts w:eastAsia="Times New Roman" w:cstheme="minorHAnsi"/>
          <w:szCs w:val="24"/>
          <w:lang w:val="en-AU" w:eastAsia="en-AU"/>
        </w:rPr>
        <w:t>send data</w:t>
      </w:r>
      <w:r w:rsidR="00704320">
        <w:rPr>
          <w:rFonts w:eastAsia="Times New Roman" w:cstheme="minorHAnsi"/>
          <w:szCs w:val="24"/>
          <w:lang w:val="en-AU" w:eastAsia="en-AU"/>
        </w:rPr>
        <w:t>, with reference to the following schematic</w:t>
      </w:r>
      <w:r w:rsidR="00AE6A31">
        <w:rPr>
          <w:rFonts w:eastAsia="Times New Roman" w:cstheme="minorHAnsi"/>
          <w:szCs w:val="24"/>
          <w:lang w:val="en-AU" w:eastAsia="en-AU"/>
        </w:rPr>
        <w:t>:</w:t>
      </w:r>
    </w:p>
    <w:p w14:paraId="604FC5E5" w14:textId="77777777" w:rsidR="00AE6A31" w:rsidRDefault="00AE6A31" w:rsidP="006D3B98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436E1FA8" w14:textId="51640B11" w:rsidR="00AE6A31" w:rsidRDefault="00512E95" w:rsidP="00EB7E97">
      <w:pPr>
        <w:ind w:left="708"/>
        <w:rPr>
          <w:rFonts w:eastAsia="Times New Roman" w:cstheme="minorHAnsi"/>
          <w:szCs w:val="24"/>
          <w:lang w:val="en-AU" w:eastAsia="en-AU"/>
        </w:rPr>
      </w:pPr>
      <w:r w:rsidRPr="00512E95">
        <w:rPr>
          <w:rFonts w:eastAsia="Times New Roman" w:cstheme="minorHAnsi"/>
          <w:b/>
          <w:szCs w:val="24"/>
          <w:lang w:val="en-AU" w:eastAsia="en-AU"/>
        </w:rPr>
        <w:t>‘</w:t>
      </w:r>
      <w:proofErr w:type="spellStart"/>
      <w:r w:rsidR="006D3B98" w:rsidRPr="00512E95">
        <w:rPr>
          <w:rFonts w:eastAsia="Times New Roman" w:cstheme="minorHAnsi"/>
          <w:b/>
          <w:szCs w:val="24"/>
          <w:lang w:val="en-AU" w:eastAsia="en-AU"/>
        </w:rPr>
        <w:t>TxENB</w:t>
      </w:r>
      <w:proofErr w:type="spellEnd"/>
      <w:r w:rsidRPr="00512E95">
        <w:rPr>
          <w:rFonts w:eastAsia="Times New Roman" w:cstheme="minorHAnsi"/>
          <w:b/>
          <w:szCs w:val="24"/>
          <w:lang w:val="en-AU" w:eastAsia="en-AU"/>
        </w:rPr>
        <w:t>’</w:t>
      </w:r>
      <w:r w:rsidR="006D3B98" w:rsidRPr="00512E95">
        <w:rPr>
          <w:rFonts w:eastAsia="Times New Roman" w:cstheme="minorHAnsi"/>
          <w:b/>
          <w:szCs w:val="24"/>
          <w:lang w:val="en-AU" w:eastAsia="en-AU"/>
        </w:rPr>
        <w:t xml:space="preserve"> high</w:t>
      </w:r>
      <w:r w:rsidR="008E63EF" w:rsidRPr="00512E95">
        <w:rPr>
          <w:rFonts w:eastAsia="Times New Roman" w:cstheme="minorHAnsi"/>
          <w:b/>
          <w:szCs w:val="24"/>
          <w:lang w:val="en-AU" w:eastAsia="en-AU"/>
        </w:rPr>
        <w:t>:</w:t>
      </w:r>
      <w:r w:rsidR="00EB7E97">
        <w:rPr>
          <w:rFonts w:eastAsia="Times New Roman" w:cstheme="minorHAnsi"/>
          <w:b/>
          <w:szCs w:val="24"/>
          <w:lang w:val="en-AU" w:eastAsia="en-AU"/>
        </w:rPr>
        <w:br/>
      </w:r>
      <w:r w:rsidR="006D3B98">
        <w:rPr>
          <w:rFonts w:eastAsia="Times New Roman" w:cstheme="minorHAnsi"/>
          <w:szCs w:val="24"/>
          <w:lang w:val="en-AU" w:eastAsia="en-AU"/>
        </w:rPr>
        <w:t xml:space="preserve">T1 </w:t>
      </w:r>
      <w:r w:rsidR="007C7999">
        <w:rPr>
          <w:rFonts w:eastAsia="Times New Roman" w:cstheme="minorHAnsi"/>
          <w:szCs w:val="24"/>
          <w:lang w:val="en-AU" w:eastAsia="en-AU"/>
        </w:rPr>
        <w:t>can</w:t>
      </w:r>
      <w:r w:rsidR="001107E9">
        <w:rPr>
          <w:rFonts w:eastAsia="Times New Roman" w:cstheme="minorHAnsi"/>
          <w:szCs w:val="24"/>
          <w:lang w:val="en-AU" w:eastAsia="en-AU"/>
        </w:rPr>
        <w:t xml:space="preserve"> </w:t>
      </w:r>
      <w:r w:rsidR="006D3B98">
        <w:rPr>
          <w:rFonts w:eastAsia="Times New Roman" w:cstheme="minorHAnsi"/>
          <w:szCs w:val="24"/>
          <w:lang w:val="en-AU" w:eastAsia="en-AU"/>
        </w:rPr>
        <w:t xml:space="preserve">conduct </w:t>
      </w:r>
      <w:r w:rsidR="00B776E9">
        <w:rPr>
          <w:rFonts w:eastAsia="Times New Roman" w:cstheme="minorHAnsi"/>
          <w:szCs w:val="24"/>
          <w:lang w:val="en-AU" w:eastAsia="en-AU"/>
        </w:rPr>
        <w:t>due to correct B</w:t>
      </w:r>
      <w:r w:rsidR="008E63EF">
        <w:rPr>
          <w:rFonts w:eastAsia="Times New Roman" w:cstheme="minorHAnsi"/>
          <w:szCs w:val="24"/>
          <w:lang w:val="en-AU" w:eastAsia="en-AU"/>
        </w:rPr>
        <w:t xml:space="preserve">ase </w:t>
      </w:r>
      <w:r w:rsidR="00B776E9">
        <w:rPr>
          <w:rFonts w:eastAsia="Times New Roman" w:cstheme="minorHAnsi"/>
          <w:szCs w:val="24"/>
          <w:lang w:val="en-AU" w:eastAsia="en-AU"/>
        </w:rPr>
        <w:t>E</w:t>
      </w:r>
      <w:r w:rsidR="008E63EF">
        <w:rPr>
          <w:rFonts w:eastAsia="Times New Roman" w:cstheme="minorHAnsi"/>
          <w:szCs w:val="24"/>
          <w:lang w:val="en-AU" w:eastAsia="en-AU"/>
        </w:rPr>
        <w:t>mitter</w:t>
      </w:r>
      <w:r w:rsidR="00B776E9">
        <w:rPr>
          <w:rFonts w:eastAsia="Times New Roman" w:cstheme="minorHAnsi"/>
          <w:szCs w:val="24"/>
          <w:lang w:val="en-AU" w:eastAsia="en-AU"/>
        </w:rPr>
        <w:t xml:space="preserve"> biasing</w:t>
      </w:r>
      <w:r w:rsidR="00BC563F">
        <w:rPr>
          <w:rFonts w:eastAsia="Times New Roman" w:cstheme="minorHAnsi"/>
          <w:szCs w:val="24"/>
          <w:lang w:val="en-AU" w:eastAsia="en-AU"/>
        </w:rPr>
        <w:t>.</w:t>
      </w:r>
      <w:r w:rsidR="00E00A2F">
        <w:rPr>
          <w:rFonts w:eastAsia="Times New Roman" w:cstheme="minorHAnsi"/>
          <w:szCs w:val="24"/>
          <w:lang w:val="en-AU" w:eastAsia="en-AU"/>
        </w:rPr>
        <w:t xml:space="preserve"> T2 is held off.</w:t>
      </w:r>
      <w:r w:rsidR="00BC563F">
        <w:rPr>
          <w:rFonts w:eastAsia="Times New Roman" w:cstheme="minorHAnsi"/>
          <w:szCs w:val="24"/>
          <w:lang w:val="en-AU" w:eastAsia="en-AU"/>
        </w:rPr>
        <w:br/>
        <w:t>T</w:t>
      </w:r>
      <w:r w:rsidR="00B776E9">
        <w:rPr>
          <w:rFonts w:eastAsia="Times New Roman" w:cstheme="minorHAnsi"/>
          <w:szCs w:val="24"/>
          <w:lang w:val="en-AU" w:eastAsia="en-AU"/>
        </w:rPr>
        <w:t xml:space="preserve">he signal </w:t>
      </w:r>
      <w:r w:rsidR="007C7999">
        <w:rPr>
          <w:rFonts w:eastAsia="Times New Roman" w:cstheme="minorHAnsi"/>
          <w:szCs w:val="24"/>
          <w:lang w:val="en-AU" w:eastAsia="en-AU"/>
        </w:rPr>
        <w:t>from</w:t>
      </w:r>
      <w:r w:rsidR="00B776E9">
        <w:rPr>
          <w:rFonts w:eastAsia="Times New Roman" w:cstheme="minorHAnsi"/>
          <w:szCs w:val="24"/>
          <w:lang w:val="en-AU" w:eastAsia="en-AU"/>
        </w:rPr>
        <w:t xml:space="preserve"> the micro’s Tx </w:t>
      </w:r>
      <w:r w:rsidR="005506BC">
        <w:rPr>
          <w:rFonts w:eastAsia="Times New Roman" w:cstheme="minorHAnsi"/>
          <w:szCs w:val="24"/>
          <w:lang w:val="en-AU" w:eastAsia="en-AU"/>
        </w:rPr>
        <w:t xml:space="preserve">output </w:t>
      </w:r>
      <w:r w:rsidR="00B776E9">
        <w:rPr>
          <w:rFonts w:eastAsia="Times New Roman" w:cstheme="minorHAnsi"/>
          <w:szCs w:val="24"/>
          <w:lang w:val="en-AU" w:eastAsia="en-AU"/>
        </w:rPr>
        <w:t>pin</w:t>
      </w:r>
      <w:r w:rsidR="00EB7E97">
        <w:rPr>
          <w:rFonts w:eastAsia="Times New Roman" w:cstheme="minorHAnsi"/>
          <w:szCs w:val="24"/>
          <w:lang w:val="en-AU" w:eastAsia="en-AU"/>
        </w:rPr>
        <w:t xml:space="preserve"> drives the blue wire</w:t>
      </w:r>
      <w:r w:rsidR="006D3B98">
        <w:rPr>
          <w:rFonts w:eastAsia="Times New Roman" w:cstheme="minorHAnsi"/>
          <w:szCs w:val="24"/>
          <w:lang w:val="en-AU" w:eastAsia="en-AU"/>
        </w:rPr>
        <w:t>.</w:t>
      </w:r>
      <w:r w:rsidR="008E63EF">
        <w:rPr>
          <w:rFonts w:eastAsia="Times New Roman" w:cstheme="minorHAnsi"/>
          <w:szCs w:val="24"/>
          <w:lang w:val="en-AU" w:eastAsia="en-AU"/>
        </w:rPr>
        <w:t xml:space="preserve"> </w:t>
      </w:r>
      <w:r w:rsidR="00AE6A31">
        <w:rPr>
          <w:rFonts w:eastAsia="Times New Roman" w:cstheme="minorHAnsi"/>
          <w:szCs w:val="24"/>
          <w:lang w:val="en-AU" w:eastAsia="en-AU"/>
        </w:rPr>
        <w:br/>
      </w:r>
      <w:r w:rsidR="008E63EF">
        <w:rPr>
          <w:rFonts w:eastAsia="Times New Roman" w:cstheme="minorHAnsi"/>
          <w:szCs w:val="24"/>
          <w:lang w:val="en-AU" w:eastAsia="en-AU"/>
        </w:rPr>
        <w:t xml:space="preserve">The micro’s Rx </w:t>
      </w:r>
      <w:r w:rsidR="00724E7E">
        <w:rPr>
          <w:rFonts w:eastAsia="Times New Roman" w:cstheme="minorHAnsi"/>
          <w:szCs w:val="24"/>
          <w:lang w:val="en-AU" w:eastAsia="en-AU"/>
        </w:rPr>
        <w:t xml:space="preserve">input </w:t>
      </w:r>
      <w:r w:rsidR="008E63EF">
        <w:rPr>
          <w:rFonts w:eastAsia="Times New Roman" w:cstheme="minorHAnsi"/>
          <w:szCs w:val="24"/>
          <w:lang w:val="en-AU" w:eastAsia="en-AU"/>
        </w:rPr>
        <w:t>pin is always high.</w:t>
      </w:r>
    </w:p>
    <w:p w14:paraId="117B4A33" w14:textId="72C13D21" w:rsidR="00BC563F" w:rsidRPr="00512E95" w:rsidRDefault="00512E95" w:rsidP="00EB7E97">
      <w:pPr>
        <w:spacing w:after="0" w:line="240" w:lineRule="auto"/>
        <w:ind w:firstLine="708"/>
        <w:rPr>
          <w:rFonts w:eastAsia="Times New Roman" w:cstheme="minorHAnsi"/>
          <w:b/>
          <w:szCs w:val="24"/>
          <w:lang w:val="en-AU" w:eastAsia="en-AU"/>
        </w:rPr>
      </w:pPr>
      <w:r>
        <w:rPr>
          <w:rFonts w:eastAsia="Times New Roman" w:cstheme="minorHAnsi"/>
          <w:b/>
          <w:szCs w:val="24"/>
          <w:lang w:val="en-AU" w:eastAsia="en-AU"/>
        </w:rPr>
        <w:t>‘</w:t>
      </w:r>
      <w:proofErr w:type="spellStart"/>
      <w:r w:rsidR="006D3B98" w:rsidRPr="00512E95">
        <w:rPr>
          <w:rFonts w:eastAsia="Times New Roman" w:cstheme="minorHAnsi"/>
          <w:b/>
          <w:szCs w:val="24"/>
          <w:lang w:val="en-AU" w:eastAsia="en-AU"/>
        </w:rPr>
        <w:t>TxENB</w:t>
      </w:r>
      <w:proofErr w:type="spellEnd"/>
      <w:r>
        <w:rPr>
          <w:rFonts w:eastAsia="Times New Roman" w:cstheme="minorHAnsi"/>
          <w:b/>
          <w:szCs w:val="24"/>
          <w:lang w:val="en-AU" w:eastAsia="en-AU"/>
        </w:rPr>
        <w:t>’</w:t>
      </w:r>
      <w:r w:rsidR="006D3B98" w:rsidRPr="00512E95">
        <w:rPr>
          <w:rFonts w:eastAsia="Times New Roman" w:cstheme="minorHAnsi"/>
          <w:b/>
          <w:szCs w:val="24"/>
          <w:lang w:val="en-AU" w:eastAsia="en-AU"/>
        </w:rPr>
        <w:t xml:space="preserve"> low</w:t>
      </w:r>
      <w:r w:rsidR="00BC563F" w:rsidRPr="00512E95">
        <w:rPr>
          <w:rFonts w:eastAsia="Times New Roman" w:cstheme="minorHAnsi"/>
          <w:b/>
          <w:szCs w:val="24"/>
          <w:lang w:val="en-AU" w:eastAsia="en-AU"/>
        </w:rPr>
        <w:t>:</w:t>
      </w:r>
    </w:p>
    <w:p w14:paraId="101EE82F" w14:textId="055B3DF6" w:rsidR="00C729EA" w:rsidRDefault="006E5A56" w:rsidP="00EB7E97">
      <w:pPr>
        <w:spacing w:after="0" w:line="240" w:lineRule="auto"/>
        <w:ind w:left="708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‘</w:t>
      </w:r>
      <w:proofErr w:type="spellStart"/>
      <w:r>
        <w:rPr>
          <w:rFonts w:eastAsia="Times New Roman" w:cstheme="minorHAnsi"/>
          <w:szCs w:val="24"/>
          <w:lang w:val="en-AU" w:eastAsia="en-AU"/>
        </w:rPr>
        <w:t>TxENB</w:t>
      </w:r>
      <w:proofErr w:type="spellEnd"/>
      <w:r>
        <w:rPr>
          <w:rFonts w:eastAsia="Times New Roman" w:cstheme="minorHAnsi"/>
          <w:szCs w:val="24"/>
          <w:lang w:val="en-AU" w:eastAsia="en-AU"/>
        </w:rPr>
        <w:t>’ is l</w:t>
      </w:r>
      <w:r w:rsidR="00E00A2F">
        <w:rPr>
          <w:rFonts w:eastAsia="Times New Roman" w:cstheme="minorHAnsi"/>
          <w:szCs w:val="24"/>
          <w:lang w:val="en-AU" w:eastAsia="en-AU"/>
        </w:rPr>
        <w:t xml:space="preserve">ow for </w:t>
      </w:r>
      <w:r w:rsidR="00412299">
        <w:rPr>
          <w:rFonts w:eastAsia="Times New Roman" w:cstheme="minorHAnsi"/>
          <w:szCs w:val="24"/>
          <w:lang w:val="en-AU" w:eastAsia="en-AU"/>
        </w:rPr>
        <w:t>most of the time</w:t>
      </w:r>
      <w:r w:rsidR="00AE6A31">
        <w:rPr>
          <w:rFonts w:eastAsia="Times New Roman" w:cstheme="minorHAnsi"/>
          <w:szCs w:val="24"/>
          <w:lang w:val="en-AU" w:eastAsia="en-AU"/>
        </w:rPr>
        <w:t>.</w:t>
      </w:r>
      <w:r w:rsidR="00AE6A31">
        <w:rPr>
          <w:rFonts w:eastAsia="Times New Roman" w:cstheme="minorHAnsi"/>
          <w:szCs w:val="24"/>
          <w:lang w:val="en-AU" w:eastAsia="en-AU"/>
        </w:rPr>
        <w:br/>
      </w:r>
      <w:r w:rsidR="006D3B98">
        <w:rPr>
          <w:rFonts w:eastAsia="Times New Roman" w:cstheme="minorHAnsi"/>
          <w:szCs w:val="24"/>
          <w:lang w:val="en-AU" w:eastAsia="en-AU"/>
        </w:rPr>
        <w:t xml:space="preserve">T1 is </w:t>
      </w:r>
      <w:r>
        <w:rPr>
          <w:rFonts w:eastAsia="Times New Roman" w:cstheme="minorHAnsi"/>
          <w:szCs w:val="24"/>
          <w:lang w:val="en-AU" w:eastAsia="en-AU"/>
        </w:rPr>
        <w:t xml:space="preserve">now </w:t>
      </w:r>
      <w:r w:rsidR="006D3B98">
        <w:rPr>
          <w:rFonts w:eastAsia="Times New Roman" w:cstheme="minorHAnsi"/>
          <w:szCs w:val="24"/>
          <w:lang w:val="en-AU" w:eastAsia="en-AU"/>
        </w:rPr>
        <w:t xml:space="preserve">held off, but T2 can now conduct </w:t>
      </w:r>
      <w:r w:rsidR="00E00A2F">
        <w:rPr>
          <w:rFonts w:eastAsia="Times New Roman" w:cstheme="minorHAnsi"/>
          <w:szCs w:val="24"/>
          <w:lang w:val="en-AU" w:eastAsia="en-AU"/>
        </w:rPr>
        <w:t>as its Base Emitt</w:t>
      </w:r>
      <w:r w:rsidR="00F45975">
        <w:rPr>
          <w:rFonts w:eastAsia="Times New Roman" w:cstheme="minorHAnsi"/>
          <w:szCs w:val="24"/>
          <w:lang w:val="en-AU" w:eastAsia="en-AU"/>
        </w:rPr>
        <w:t>e</w:t>
      </w:r>
      <w:r w:rsidR="00E00A2F">
        <w:rPr>
          <w:rFonts w:eastAsia="Times New Roman" w:cstheme="minorHAnsi"/>
          <w:szCs w:val="24"/>
          <w:lang w:val="en-AU" w:eastAsia="en-AU"/>
        </w:rPr>
        <w:t xml:space="preserve">r biasing </w:t>
      </w:r>
      <w:r w:rsidR="00724E7E">
        <w:rPr>
          <w:rFonts w:eastAsia="Times New Roman" w:cstheme="minorHAnsi"/>
          <w:szCs w:val="24"/>
          <w:lang w:val="en-AU" w:eastAsia="en-AU"/>
        </w:rPr>
        <w:t xml:space="preserve">now </w:t>
      </w:r>
      <w:r w:rsidR="00E00A2F">
        <w:rPr>
          <w:rFonts w:eastAsia="Times New Roman" w:cstheme="minorHAnsi"/>
          <w:szCs w:val="24"/>
          <w:lang w:val="en-AU" w:eastAsia="en-AU"/>
        </w:rPr>
        <w:t>allows it</w:t>
      </w:r>
      <w:r w:rsidR="006D3B98">
        <w:rPr>
          <w:rFonts w:eastAsia="Times New Roman" w:cstheme="minorHAnsi"/>
          <w:szCs w:val="24"/>
          <w:lang w:val="en-AU" w:eastAsia="en-AU"/>
        </w:rPr>
        <w:t xml:space="preserve">. </w:t>
      </w:r>
      <w:r w:rsidR="00AE6A31">
        <w:rPr>
          <w:rFonts w:eastAsia="Times New Roman" w:cstheme="minorHAnsi"/>
          <w:szCs w:val="24"/>
          <w:lang w:val="en-AU" w:eastAsia="en-AU"/>
        </w:rPr>
        <w:br/>
      </w:r>
      <w:r w:rsidR="00F45975">
        <w:rPr>
          <w:rFonts w:eastAsia="Times New Roman" w:cstheme="minorHAnsi"/>
          <w:szCs w:val="24"/>
          <w:lang w:val="en-AU" w:eastAsia="en-AU"/>
        </w:rPr>
        <w:t>The micro’s Rx input follows the blue w</w:t>
      </w:r>
      <w:r w:rsidR="00C729EA">
        <w:rPr>
          <w:rFonts w:eastAsia="Times New Roman" w:cstheme="minorHAnsi"/>
          <w:szCs w:val="24"/>
          <w:lang w:val="en-AU" w:eastAsia="en-AU"/>
        </w:rPr>
        <w:t>ire</w:t>
      </w:r>
      <w:r w:rsidR="006D3B98">
        <w:rPr>
          <w:rFonts w:eastAsia="Times New Roman" w:cstheme="minorHAnsi"/>
          <w:szCs w:val="24"/>
          <w:lang w:val="en-AU" w:eastAsia="en-AU"/>
        </w:rPr>
        <w:t xml:space="preserve">. </w:t>
      </w:r>
    </w:p>
    <w:p w14:paraId="72D44C75" w14:textId="77777777" w:rsidR="00C729EA" w:rsidRDefault="00C729EA" w:rsidP="006D3B98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622EC47F" w14:textId="77777777" w:rsidR="00215A64" w:rsidRDefault="00FF23D8" w:rsidP="006D3B98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Note </w:t>
      </w:r>
      <w:r w:rsidR="00C729EA">
        <w:rPr>
          <w:rFonts w:eastAsia="Times New Roman" w:cstheme="minorHAnsi"/>
          <w:szCs w:val="24"/>
          <w:lang w:val="en-AU" w:eastAsia="en-AU"/>
        </w:rPr>
        <w:t xml:space="preserve">that </w:t>
      </w:r>
      <w:r>
        <w:rPr>
          <w:rFonts w:eastAsia="Times New Roman" w:cstheme="minorHAnsi"/>
          <w:szCs w:val="24"/>
          <w:lang w:val="en-AU" w:eastAsia="en-AU"/>
        </w:rPr>
        <w:t xml:space="preserve">when </w:t>
      </w:r>
      <w:r w:rsidR="00215A64">
        <w:rPr>
          <w:rFonts w:eastAsia="Times New Roman" w:cstheme="minorHAnsi"/>
          <w:szCs w:val="24"/>
          <w:lang w:val="en-AU" w:eastAsia="en-AU"/>
        </w:rPr>
        <w:t xml:space="preserve">Tx </w:t>
      </w:r>
      <w:r w:rsidR="005A3038">
        <w:rPr>
          <w:rFonts w:eastAsia="Times New Roman" w:cstheme="minorHAnsi"/>
          <w:szCs w:val="24"/>
          <w:lang w:val="en-AU" w:eastAsia="en-AU"/>
        </w:rPr>
        <w:t>data is sent, this</w:t>
      </w:r>
      <w:r>
        <w:rPr>
          <w:rFonts w:eastAsia="Times New Roman" w:cstheme="minorHAnsi"/>
          <w:szCs w:val="24"/>
          <w:lang w:val="en-AU" w:eastAsia="en-AU"/>
        </w:rPr>
        <w:t xml:space="preserve"> does not </w:t>
      </w:r>
      <w:r w:rsidR="00A625AD">
        <w:rPr>
          <w:rFonts w:eastAsia="Times New Roman" w:cstheme="minorHAnsi"/>
          <w:szCs w:val="24"/>
          <w:lang w:val="en-AU" w:eastAsia="en-AU"/>
        </w:rPr>
        <w:t xml:space="preserve">appear </w:t>
      </w:r>
      <w:r>
        <w:rPr>
          <w:rFonts w:eastAsia="Times New Roman" w:cstheme="minorHAnsi"/>
          <w:szCs w:val="24"/>
          <w:lang w:val="en-AU" w:eastAsia="en-AU"/>
        </w:rPr>
        <w:t xml:space="preserve">back </w:t>
      </w:r>
      <w:r w:rsidR="00215A64">
        <w:rPr>
          <w:rFonts w:eastAsia="Times New Roman" w:cstheme="minorHAnsi"/>
          <w:szCs w:val="24"/>
          <w:lang w:val="en-AU" w:eastAsia="en-AU"/>
        </w:rPr>
        <w:t xml:space="preserve">on the </w:t>
      </w:r>
      <w:r>
        <w:rPr>
          <w:rFonts w:eastAsia="Times New Roman" w:cstheme="minorHAnsi"/>
          <w:szCs w:val="24"/>
          <w:lang w:val="en-AU" w:eastAsia="en-AU"/>
        </w:rPr>
        <w:t>Rx data pin!</w:t>
      </w:r>
    </w:p>
    <w:p w14:paraId="660C79A5" w14:textId="31723C41" w:rsidR="00002C52" w:rsidRDefault="00FF23D8" w:rsidP="006D3B98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br/>
      </w:r>
      <w:r w:rsidR="006D3B98">
        <w:rPr>
          <w:rFonts w:eastAsia="Times New Roman" w:cstheme="minorHAnsi"/>
          <w:szCs w:val="24"/>
          <w:lang w:val="en-AU" w:eastAsia="en-AU"/>
        </w:rPr>
        <w:t xml:space="preserve">Unusual for sure, but </w:t>
      </w:r>
      <w:r w:rsidR="00D50E8B">
        <w:rPr>
          <w:rFonts w:eastAsia="Times New Roman" w:cstheme="minorHAnsi"/>
          <w:szCs w:val="24"/>
          <w:lang w:val="en-AU" w:eastAsia="en-AU"/>
        </w:rPr>
        <w:t xml:space="preserve">it </w:t>
      </w:r>
      <w:r w:rsidR="00AD5E8F">
        <w:rPr>
          <w:rFonts w:eastAsia="Times New Roman" w:cstheme="minorHAnsi"/>
          <w:szCs w:val="24"/>
          <w:lang w:val="en-AU" w:eastAsia="en-AU"/>
        </w:rPr>
        <w:t xml:space="preserve">does </w:t>
      </w:r>
      <w:r w:rsidR="006D3B98">
        <w:rPr>
          <w:rFonts w:eastAsia="Times New Roman" w:cstheme="minorHAnsi"/>
          <w:szCs w:val="24"/>
          <w:lang w:val="en-AU" w:eastAsia="en-AU"/>
        </w:rPr>
        <w:t xml:space="preserve">model </w:t>
      </w:r>
      <w:r w:rsidR="00D50E8B">
        <w:rPr>
          <w:rFonts w:eastAsia="Times New Roman" w:cstheme="minorHAnsi"/>
          <w:szCs w:val="24"/>
          <w:lang w:val="en-AU" w:eastAsia="en-AU"/>
        </w:rPr>
        <w:t xml:space="preserve">OK </w:t>
      </w:r>
      <w:r w:rsidR="006D3B98">
        <w:rPr>
          <w:rFonts w:eastAsia="Times New Roman" w:cstheme="minorHAnsi"/>
          <w:szCs w:val="24"/>
          <w:lang w:val="en-AU" w:eastAsia="en-AU"/>
        </w:rPr>
        <w:t>in LT</w:t>
      </w:r>
      <w:r w:rsidR="00F13DA9">
        <w:rPr>
          <w:rFonts w:eastAsia="Times New Roman" w:cstheme="minorHAnsi"/>
          <w:szCs w:val="24"/>
          <w:lang w:val="en-AU" w:eastAsia="en-AU"/>
        </w:rPr>
        <w:t>-S</w:t>
      </w:r>
      <w:r w:rsidR="006D3B98">
        <w:rPr>
          <w:rFonts w:eastAsia="Times New Roman" w:cstheme="minorHAnsi"/>
          <w:szCs w:val="24"/>
          <w:lang w:val="en-AU" w:eastAsia="en-AU"/>
        </w:rPr>
        <w:t>pice</w:t>
      </w:r>
      <w:r w:rsidR="00215A64">
        <w:rPr>
          <w:rFonts w:eastAsia="Times New Roman" w:cstheme="minorHAnsi"/>
          <w:szCs w:val="24"/>
          <w:lang w:val="en-AU" w:eastAsia="en-AU"/>
        </w:rPr>
        <w:t>.</w:t>
      </w:r>
      <w:r w:rsidR="00EB7E97">
        <w:rPr>
          <w:rFonts w:eastAsia="Times New Roman" w:cstheme="minorHAnsi"/>
          <w:szCs w:val="24"/>
          <w:lang w:val="en-AU" w:eastAsia="en-AU"/>
        </w:rPr>
        <w:br/>
      </w:r>
      <w:r w:rsidR="00215A64">
        <w:rPr>
          <w:rFonts w:eastAsia="Times New Roman" w:cstheme="minorHAnsi"/>
          <w:szCs w:val="24"/>
          <w:lang w:val="en-AU" w:eastAsia="en-AU"/>
        </w:rPr>
        <w:t xml:space="preserve">It also obviously </w:t>
      </w:r>
      <w:r w:rsidR="00AD5E8F">
        <w:rPr>
          <w:rFonts w:eastAsia="Times New Roman" w:cstheme="minorHAnsi"/>
          <w:szCs w:val="24"/>
          <w:lang w:val="en-AU" w:eastAsia="en-AU"/>
        </w:rPr>
        <w:t>work</w:t>
      </w:r>
      <w:r w:rsidR="00215A64">
        <w:rPr>
          <w:rFonts w:eastAsia="Times New Roman" w:cstheme="minorHAnsi"/>
          <w:szCs w:val="24"/>
          <w:lang w:val="en-AU" w:eastAsia="en-AU"/>
        </w:rPr>
        <w:t>s</w:t>
      </w:r>
      <w:r w:rsidR="00AD5E8F">
        <w:rPr>
          <w:rFonts w:eastAsia="Times New Roman" w:cstheme="minorHAnsi"/>
          <w:szCs w:val="24"/>
          <w:lang w:val="en-AU" w:eastAsia="en-AU"/>
        </w:rPr>
        <w:t xml:space="preserve"> </w:t>
      </w:r>
      <w:r w:rsidR="00D50E8B">
        <w:rPr>
          <w:rFonts w:eastAsia="Times New Roman" w:cstheme="minorHAnsi"/>
          <w:szCs w:val="24"/>
          <w:lang w:val="en-AU" w:eastAsia="en-AU"/>
        </w:rPr>
        <w:t>in real life</w:t>
      </w:r>
      <w:r w:rsidR="006D3B98">
        <w:rPr>
          <w:rFonts w:eastAsia="Times New Roman" w:cstheme="minorHAnsi"/>
          <w:szCs w:val="24"/>
          <w:lang w:val="en-AU" w:eastAsia="en-AU"/>
        </w:rPr>
        <w:t>.</w:t>
      </w:r>
    </w:p>
    <w:p w14:paraId="6AF29B2B" w14:textId="4DC2D025" w:rsidR="006D3B98" w:rsidRDefault="006D3B98" w:rsidP="006D3B98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br/>
        <w:t xml:space="preserve">The part numbers BC817 &amp; BC807 were found by Googling “6C” and “5CT” as the </w:t>
      </w:r>
      <w:r w:rsidR="00EC540E">
        <w:rPr>
          <w:rFonts w:eastAsia="Times New Roman" w:cstheme="minorHAnsi"/>
          <w:szCs w:val="24"/>
          <w:lang w:val="en-AU" w:eastAsia="en-AU"/>
        </w:rPr>
        <w:t xml:space="preserve">SMD </w:t>
      </w:r>
      <w:r>
        <w:rPr>
          <w:rFonts w:eastAsia="Times New Roman" w:cstheme="minorHAnsi"/>
          <w:szCs w:val="24"/>
          <w:lang w:val="en-AU" w:eastAsia="en-AU"/>
        </w:rPr>
        <w:t>body markings</w:t>
      </w:r>
      <w:r w:rsidR="00EC540E">
        <w:rPr>
          <w:rFonts w:eastAsia="Times New Roman" w:cstheme="minorHAnsi"/>
          <w:szCs w:val="24"/>
          <w:lang w:val="en-AU" w:eastAsia="en-AU"/>
        </w:rPr>
        <w:t xml:space="preserve">. These </w:t>
      </w:r>
      <w:r w:rsidR="00002C52">
        <w:rPr>
          <w:rFonts w:eastAsia="Times New Roman" w:cstheme="minorHAnsi"/>
          <w:szCs w:val="24"/>
          <w:lang w:val="en-AU" w:eastAsia="en-AU"/>
        </w:rPr>
        <w:t>have been confirmed as correct due to an unfortunate incident requiring the</w:t>
      </w:r>
      <w:r w:rsidR="005A15FF">
        <w:rPr>
          <w:rFonts w:eastAsia="Times New Roman" w:cstheme="minorHAnsi"/>
          <w:szCs w:val="24"/>
          <w:lang w:val="en-AU" w:eastAsia="en-AU"/>
        </w:rPr>
        <w:t xml:space="preserve"> transistors</w:t>
      </w:r>
      <w:r w:rsidR="00002C52">
        <w:rPr>
          <w:rFonts w:eastAsia="Times New Roman" w:cstheme="minorHAnsi"/>
          <w:szCs w:val="24"/>
          <w:lang w:val="en-AU" w:eastAsia="en-AU"/>
        </w:rPr>
        <w:t xml:space="preserve"> to be replaced</w:t>
      </w:r>
      <w:r w:rsidR="005A15FF">
        <w:rPr>
          <w:rFonts w:eastAsia="Times New Roman" w:cstheme="minorHAnsi"/>
          <w:szCs w:val="24"/>
          <w:lang w:val="en-AU" w:eastAsia="en-AU"/>
        </w:rPr>
        <w:t xml:space="preserve"> in my LCD Controller </w:t>
      </w:r>
      <w:r w:rsidR="005A15FF" w:rsidRPr="005A15FF">
        <w:rPr>
          <mc:AlternateContent>
            <mc:Choice Requires="w16se">
              <w:rFonts w:eastAsia="Times New Roman" w:cstheme="minorHAnsi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  <w:lang w:val="en-AU" w:eastAsia="en-AU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5A15FF">
        <w:rPr>
          <w:rFonts w:eastAsia="Times New Roman" w:cstheme="minorHAnsi"/>
          <w:szCs w:val="24"/>
          <w:lang w:val="en-AU" w:eastAsia="en-AU"/>
        </w:rPr>
        <w:t xml:space="preserve"> </w:t>
      </w:r>
    </w:p>
    <w:p w14:paraId="61259AE7" w14:textId="7AB4693B" w:rsidR="00864750" w:rsidRDefault="00864750" w:rsidP="00D722DD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7635EA0D" w14:textId="2F7A2C9F" w:rsidR="00864750" w:rsidRDefault="00864750" w:rsidP="00D722DD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The </w:t>
      </w:r>
      <w:r w:rsidR="000A6540">
        <w:rPr>
          <w:rFonts w:eastAsia="Times New Roman" w:cstheme="minorHAnsi"/>
          <w:szCs w:val="24"/>
          <w:lang w:val="en-AU" w:eastAsia="en-AU"/>
        </w:rPr>
        <w:t>half</w:t>
      </w:r>
      <w:r w:rsidR="00D97B41">
        <w:rPr>
          <w:rFonts w:eastAsia="Times New Roman" w:cstheme="minorHAnsi"/>
          <w:szCs w:val="24"/>
          <w:lang w:val="en-AU" w:eastAsia="en-AU"/>
        </w:rPr>
        <w:t>-</w:t>
      </w:r>
      <w:r w:rsidR="000A6540">
        <w:rPr>
          <w:rFonts w:eastAsia="Times New Roman" w:cstheme="minorHAnsi"/>
          <w:szCs w:val="24"/>
          <w:lang w:val="en-AU" w:eastAsia="en-AU"/>
        </w:rPr>
        <w:t xml:space="preserve">duplex serial </w:t>
      </w:r>
      <w:r>
        <w:rPr>
          <w:rFonts w:eastAsia="Times New Roman" w:cstheme="minorHAnsi"/>
          <w:szCs w:val="24"/>
          <w:lang w:val="en-AU" w:eastAsia="en-AU"/>
        </w:rPr>
        <w:t>ci</w:t>
      </w:r>
      <w:r w:rsidR="007D2B25">
        <w:rPr>
          <w:rFonts w:eastAsia="Times New Roman" w:cstheme="minorHAnsi"/>
          <w:szCs w:val="24"/>
          <w:lang w:val="en-AU" w:eastAsia="en-AU"/>
        </w:rPr>
        <w:t>r</w:t>
      </w:r>
      <w:r>
        <w:rPr>
          <w:rFonts w:eastAsia="Times New Roman" w:cstheme="minorHAnsi"/>
          <w:szCs w:val="24"/>
          <w:lang w:val="en-AU" w:eastAsia="en-AU"/>
        </w:rPr>
        <w:t xml:space="preserve">cuit is as </w:t>
      </w:r>
      <w:r w:rsidR="00D50E8B">
        <w:rPr>
          <w:rFonts w:eastAsia="Times New Roman" w:cstheme="minorHAnsi"/>
          <w:szCs w:val="24"/>
          <w:lang w:val="en-AU" w:eastAsia="en-AU"/>
        </w:rPr>
        <w:t>follows</w:t>
      </w:r>
      <w:r w:rsidR="007D2B25">
        <w:rPr>
          <w:rFonts w:eastAsia="Times New Roman" w:cstheme="minorHAnsi"/>
          <w:szCs w:val="24"/>
          <w:lang w:val="en-AU" w:eastAsia="en-AU"/>
        </w:rPr>
        <w:t>:</w:t>
      </w:r>
    </w:p>
    <w:p w14:paraId="3AC13DEF" w14:textId="02BDFED9" w:rsidR="007D2B25" w:rsidRDefault="007D2B25" w:rsidP="00D722DD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noProof/>
          <w:szCs w:val="24"/>
          <w:lang w:val="en-AU" w:eastAsia="en-AU"/>
        </w:rPr>
        <w:lastRenderedPageBreak/>
        <w:drawing>
          <wp:inline distT="0" distB="0" distL="0" distR="0" wp14:anchorId="4DE689D9" wp14:editId="54399616">
            <wp:extent cx="4943475" cy="237297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rialHalfDuple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53" cy="238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23B1" w14:textId="29003C5A" w:rsidR="00490E37" w:rsidRPr="005A15FF" w:rsidRDefault="00490E37" w:rsidP="004B730A">
      <w:pPr>
        <w:rPr>
          <w:lang w:val="en-AU" w:eastAsia="en-AU"/>
        </w:rPr>
      </w:pPr>
      <w:r w:rsidRPr="005A15FF">
        <w:rPr>
          <w:lang w:val="en-AU" w:eastAsia="en-AU"/>
        </w:rPr>
        <w:t>A</w:t>
      </w:r>
      <w:r w:rsidR="004B730A" w:rsidRPr="005A15FF">
        <w:rPr>
          <w:lang w:val="en-AU" w:eastAsia="en-AU"/>
        </w:rPr>
        <w:t xml:space="preserve">n example of the </w:t>
      </w:r>
      <w:r w:rsidR="00247A43" w:rsidRPr="005A15FF">
        <w:rPr>
          <w:lang w:val="en-AU" w:eastAsia="en-AU"/>
        </w:rPr>
        <w:t xml:space="preserve">signal timing </w:t>
      </w:r>
      <w:r w:rsidR="00F13DA9">
        <w:rPr>
          <w:lang w:val="en-AU" w:eastAsia="en-AU"/>
        </w:rPr>
        <w:t>follow</w:t>
      </w:r>
      <w:r w:rsidR="004B730A" w:rsidRPr="005A15FF">
        <w:rPr>
          <w:lang w:val="en-AU" w:eastAsia="en-AU"/>
        </w:rPr>
        <w:t>s</w:t>
      </w:r>
      <w:r w:rsidR="00F47FE1" w:rsidRPr="005A15FF">
        <w:rPr>
          <w:lang w:val="en-AU" w:eastAsia="en-AU"/>
        </w:rPr>
        <w:t>.</w:t>
      </w:r>
      <w:r w:rsidR="00420163" w:rsidRPr="005A15FF">
        <w:rPr>
          <w:lang w:val="en-AU" w:eastAsia="en-AU"/>
        </w:rPr>
        <w:br/>
        <w:t xml:space="preserve">Note the </w:t>
      </w:r>
      <w:r w:rsidR="00470B4F">
        <w:rPr>
          <w:lang w:val="en-AU" w:eastAsia="en-AU"/>
        </w:rPr>
        <w:t>c</w:t>
      </w:r>
      <w:r w:rsidR="00420163" w:rsidRPr="005A15FF">
        <w:rPr>
          <w:lang w:val="en-AU" w:eastAsia="en-AU"/>
        </w:rPr>
        <w:t>ontroller sends data (Tx), then the heater responds</w:t>
      </w:r>
      <w:r w:rsidR="003835C0" w:rsidRPr="005A15FF">
        <w:rPr>
          <w:lang w:val="en-AU" w:eastAsia="en-AU"/>
        </w:rPr>
        <w:t xml:space="preserve"> about 5ms later </w:t>
      </w:r>
      <w:r w:rsidR="00420163" w:rsidRPr="005A15FF">
        <w:rPr>
          <w:lang w:val="en-AU" w:eastAsia="en-AU"/>
        </w:rPr>
        <w:t>(Rx)</w:t>
      </w:r>
      <w:r w:rsidR="003835C0" w:rsidRPr="005A15FF">
        <w:rPr>
          <w:lang w:val="en-AU" w:eastAsia="en-AU"/>
        </w:rPr>
        <w:t>.</w:t>
      </w:r>
      <w:r w:rsidR="003835C0" w:rsidRPr="005A15FF">
        <w:rPr>
          <w:lang w:val="en-AU" w:eastAsia="en-AU"/>
        </w:rPr>
        <w:br/>
        <w:t>Also note the gating signal on the top line that allows the clean split</w:t>
      </w:r>
      <w:r w:rsidR="007808CB" w:rsidRPr="005A15FF">
        <w:rPr>
          <w:lang w:val="en-AU" w:eastAsia="en-AU"/>
        </w:rPr>
        <w:t xml:space="preserve"> of Rx from Tx, on the micro’s Rx input</w:t>
      </w:r>
      <w:r w:rsidR="00F47FE1" w:rsidRPr="005A15FF">
        <w:rPr>
          <w:lang w:val="en-AU" w:eastAsia="en-AU"/>
        </w:rPr>
        <w:t xml:space="preserve"> due the above circuitry</w:t>
      </w:r>
      <w:r w:rsidR="007808CB" w:rsidRPr="005A15FF">
        <w:rPr>
          <w:lang w:val="en-AU" w:eastAsia="en-AU"/>
        </w:rPr>
        <w:t>.</w:t>
      </w:r>
    </w:p>
    <w:p w14:paraId="0311261E" w14:textId="3FC2E243" w:rsidR="004B730A" w:rsidRDefault="00247A43" w:rsidP="004B730A">
      <w:pPr>
        <w:rPr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326EF7E3" wp14:editId="1BCBD178">
            <wp:extent cx="5943600" cy="1221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xRx fram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3CF6" w14:textId="77777777" w:rsidR="00AB0DB0" w:rsidRDefault="00AB0DB0" w:rsidP="004036EB">
      <w:pPr>
        <w:pStyle w:val="Heading2"/>
        <w:rPr>
          <w:lang w:val="en-AU" w:eastAsia="en-AU"/>
        </w:rPr>
      </w:pPr>
    </w:p>
    <w:p w14:paraId="0B01DCCB" w14:textId="77777777" w:rsidR="00D63AE8" w:rsidRDefault="00D63AE8">
      <w:pPr>
        <w:rPr>
          <w:rFonts w:asciiTheme="majorHAnsi" w:eastAsiaTheme="majorEastAsia" w:hAnsiTheme="majorHAnsi" w:cstheme="majorBidi"/>
          <w:b/>
          <w:bCs/>
          <w:smallCaps/>
          <w:sz w:val="28"/>
          <w:szCs w:val="28"/>
          <w:lang w:val="en-AU" w:eastAsia="en-AU"/>
        </w:rPr>
      </w:pPr>
      <w:r>
        <w:rPr>
          <w:lang w:val="en-AU" w:eastAsia="en-AU"/>
        </w:rPr>
        <w:br w:type="page"/>
      </w:r>
    </w:p>
    <w:p w14:paraId="189EFCB1" w14:textId="0F4CA926" w:rsidR="004036EB" w:rsidRDefault="004036EB" w:rsidP="004036EB">
      <w:pPr>
        <w:pStyle w:val="Heading2"/>
        <w:rPr>
          <w:lang w:val="en-AU" w:eastAsia="en-AU"/>
        </w:rPr>
      </w:pPr>
      <w:r>
        <w:rPr>
          <w:lang w:val="en-AU" w:eastAsia="en-AU"/>
        </w:rPr>
        <w:lastRenderedPageBreak/>
        <w:t>T</w:t>
      </w:r>
      <w:r w:rsidR="00AB0DB0">
        <w:rPr>
          <w:lang w:val="en-AU" w:eastAsia="en-AU"/>
        </w:rPr>
        <w:t>EMPERATURE SENSING</w:t>
      </w:r>
    </w:p>
    <w:p w14:paraId="1BC59EE9" w14:textId="1D6F353B" w:rsidR="003266A6" w:rsidRPr="00FF72B7" w:rsidRDefault="003266A6" w:rsidP="003266A6">
      <w:pPr>
        <w:rPr>
          <w:szCs w:val="24"/>
          <w:lang w:val="en-AU" w:eastAsia="en-AU"/>
        </w:rPr>
      </w:pPr>
      <w:r w:rsidRPr="00FF72B7">
        <w:rPr>
          <w:szCs w:val="24"/>
          <w:lang w:val="en-AU" w:eastAsia="en-AU"/>
        </w:rPr>
        <w:t>A small beaded thermistor sits near the edge of the PCB, acting as a temperature sensor.</w:t>
      </w:r>
    </w:p>
    <w:p w14:paraId="70412730" w14:textId="40073038" w:rsidR="00B12543" w:rsidRPr="00FF72B7" w:rsidRDefault="00B12543" w:rsidP="003266A6">
      <w:pPr>
        <w:rPr>
          <w:szCs w:val="24"/>
          <w:lang w:val="en-AU" w:eastAsia="en-AU"/>
        </w:rPr>
      </w:pPr>
      <w:r w:rsidRPr="00FF72B7">
        <w:rPr>
          <w:noProof/>
          <w:szCs w:val="24"/>
          <w:lang w:val="en-AU" w:eastAsia="en-AU"/>
        </w:rPr>
        <w:drawing>
          <wp:inline distT="0" distB="0" distL="0" distR="0" wp14:anchorId="761808C4" wp14:editId="584F33C4">
            <wp:extent cx="4152900" cy="27526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ermist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884" cy="276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3FBF" w14:textId="77777777" w:rsidR="00F04EB9" w:rsidRPr="00FF72B7" w:rsidRDefault="00F04EB9" w:rsidP="003266A6">
      <w:pPr>
        <w:rPr>
          <w:szCs w:val="24"/>
          <w:lang w:val="en-AU" w:eastAsia="en-AU"/>
        </w:rPr>
      </w:pPr>
      <w:r w:rsidRPr="00FF72B7">
        <w:rPr>
          <w:szCs w:val="24"/>
          <w:lang w:val="en-AU" w:eastAsia="en-AU"/>
        </w:rPr>
        <w:t>Empirical testing reveals the following results:</w:t>
      </w:r>
    </w:p>
    <w:p w14:paraId="3BE3D381" w14:textId="2005CA88" w:rsidR="00F04EB9" w:rsidRPr="00FF72B7" w:rsidRDefault="00F04EB9" w:rsidP="00F04EB9">
      <w:pPr>
        <w:ind w:left="708"/>
        <w:rPr>
          <w:szCs w:val="24"/>
          <w:lang w:val="en-AU" w:eastAsia="en-AU"/>
        </w:rPr>
      </w:pPr>
      <w:r w:rsidRPr="00FF72B7">
        <w:rPr>
          <w:szCs w:val="24"/>
          <w:lang w:val="en-AU" w:eastAsia="en-AU"/>
        </w:rPr>
        <w:t>Open circuit thermistor:</w:t>
      </w:r>
      <w:r w:rsidRPr="00FF72B7">
        <w:rPr>
          <w:szCs w:val="24"/>
          <w:lang w:val="en-AU" w:eastAsia="en-AU"/>
        </w:rPr>
        <w:tab/>
        <w:t>LCD shows -39</w:t>
      </w:r>
      <w:r w:rsidRPr="00FF72B7">
        <w:rPr>
          <w:rFonts w:cstheme="minorHAnsi"/>
          <w:szCs w:val="24"/>
          <w:lang w:val="en-AU" w:eastAsia="en-AU"/>
        </w:rPr>
        <w:t>°</w:t>
      </w:r>
      <w:r w:rsidRPr="00FF72B7">
        <w:rPr>
          <w:szCs w:val="24"/>
          <w:lang w:val="en-AU" w:eastAsia="en-AU"/>
        </w:rPr>
        <w:t xml:space="preserve">C </w:t>
      </w:r>
      <w:r w:rsidRPr="00FF72B7">
        <w:rPr>
          <w:szCs w:val="24"/>
          <w:lang w:val="en-AU" w:eastAsia="en-AU"/>
        </w:rPr>
        <w:br/>
        <w:t>Shorted thermistor:</w:t>
      </w:r>
      <w:r w:rsidRPr="00FF72B7">
        <w:rPr>
          <w:szCs w:val="24"/>
          <w:lang w:val="en-AU" w:eastAsia="en-AU"/>
        </w:rPr>
        <w:tab/>
      </w:r>
      <w:r w:rsidRPr="00FF72B7">
        <w:rPr>
          <w:szCs w:val="24"/>
          <w:lang w:val="en-AU" w:eastAsia="en-AU"/>
        </w:rPr>
        <w:tab/>
        <w:t>LCD shows 50</w:t>
      </w:r>
      <w:r w:rsidRPr="00FF72B7">
        <w:rPr>
          <w:rFonts w:cstheme="minorHAnsi"/>
          <w:szCs w:val="24"/>
          <w:lang w:val="en-AU" w:eastAsia="en-AU"/>
        </w:rPr>
        <w:t>°</w:t>
      </w:r>
      <w:r w:rsidRPr="00FF72B7">
        <w:rPr>
          <w:szCs w:val="24"/>
          <w:lang w:val="en-AU" w:eastAsia="en-AU"/>
        </w:rPr>
        <w:t>C</w:t>
      </w:r>
    </w:p>
    <w:p w14:paraId="39108042" w14:textId="441E97E0" w:rsidR="00F04EB9" w:rsidRPr="00FF72B7" w:rsidRDefault="0020354E" w:rsidP="00F04EB9">
      <w:pPr>
        <w:ind w:left="708"/>
        <w:rPr>
          <w:szCs w:val="24"/>
          <w:lang w:val="en-AU" w:eastAsia="en-AU"/>
        </w:rPr>
      </w:pPr>
      <w:r w:rsidRPr="00FF72B7">
        <w:rPr>
          <w:szCs w:val="24"/>
          <w:lang w:val="en-AU" w:eastAsia="en-AU"/>
        </w:rPr>
        <w:t xml:space="preserve">With the thermistor isolated, </w:t>
      </w:r>
      <w:r w:rsidR="00F04EB9" w:rsidRPr="00FF72B7">
        <w:rPr>
          <w:szCs w:val="24"/>
          <w:lang w:val="en-AU" w:eastAsia="en-AU"/>
        </w:rPr>
        <w:t>a resistance of 128k</w:t>
      </w:r>
      <w:r w:rsidR="00F04EB9" w:rsidRPr="00FF72B7">
        <w:rPr>
          <w:rFonts w:cstheme="minorHAnsi"/>
          <w:szCs w:val="24"/>
          <w:lang w:val="en-AU" w:eastAsia="en-AU"/>
        </w:rPr>
        <w:t>Ω</w:t>
      </w:r>
      <w:r w:rsidR="00F04EB9" w:rsidRPr="00FF72B7">
        <w:rPr>
          <w:szCs w:val="24"/>
          <w:lang w:val="en-AU" w:eastAsia="en-AU"/>
        </w:rPr>
        <w:t xml:space="preserve"> </w:t>
      </w:r>
      <w:r w:rsidR="00AB0DB0">
        <w:rPr>
          <w:szCs w:val="24"/>
          <w:lang w:val="en-AU" w:eastAsia="en-AU"/>
        </w:rPr>
        <w:t xml:space="preserve">was measured </w:t>
      </w:r>
      <w:r w:rsidR="00F04EB9" w:rsidRPr="00FF72B7">
        <w:rPr>
          <w:szCs w:val="24"/>
          <w:lang w:val="en-AU" w:eastAsia="en-AU"/>
        </w:rPr>
        <w:t>at 20</w:t>
      </w:r>
      <w:r w:rsidR="00F04EB9" w:rsidRPr="00FF72B7">
        <w:rPr>
          <w:rFonts w:cstheme="minorHAnsi"/>
          <w:szCs w:val="24"/>
          <w:lang w:val="en-AU" w:eastAsia="en-AU"/>
        </w:rPr>
        <w:t>°</w:t>
      </w:r>
      <w:r w:rsidR="00F04EB9" w:rsidRPr="00FF72B7">
        <w:rPr>
          <w:szCs w:val="24"/>
          <w:lang w:val="en-AU" w:eastAsia="en-AU"/>
        </w:rPr>
        <w:t>C, dropping with increased temperature.</w:t>
      </w:r>
    </w:p>
    <w:p w14:paraId="491533A0" w14:textId="617FFDE2" w:rsidR="00F04EB9" w:rsidRDefault="00F04EB9" w:rsidP="00F04EB9">
      <w:pPr>
        <w:rPr>
          <w:szCs w:val="24"/>
          <w:lang w:val="en-AU" w:eastAsia="en-AU"/>
        </w:rPr>
      </w:pPr>
      <w:r w:rsidRPr="00FF72B7">
        <w:rPr>
          <w:szCs w:val="24"/>
          <w:lang w:val="en-AU" w:eastAsia="en-AU"/>
        </w:rPr>
        <w:t xml:space="preserve">Based upon the circuitry and the above test results, </w:t>
      </w:r>
      <w:r w:rsidR="00EB7E97">
        <w:rPr>
          <w:szCs w:val="24"/>
          <w:lang w:val="en-AU" w:eastAsia="en-AU"/>
        </w:rPr>
        <w:t xml:space="preserve">the </w:t>
      </w:r>
      <w:r w:rsidRPr="00FF72B7">
        <w:rPr>
          <w:szCs w:val="24"/>
          <w:lang w:val="en-AU" w:eastAsia="en-AU"/>
        </w:rPr>
        <w:t>t</w:t>
      </w:r>
      <w:r w:rsidR="00EB7E97">
        <w:rPr>
          <w:szCs w:val="24"/>
          <w:lang w:val="en-AU" w:eastAsia="en-AU"/>
        </w:rPr>
        <w:t>hermistor</w:t>
      </w:r>
      <w:r w:rsidRPr="00FF72B7">
        <w:rPr>
          <w:szCs w:val="24"/>
          <w:lang w:val="en-AU" w:eastAsia="en-AU"/>
        </w:rPr>
        <w:t xml:space="preserve"> is suspected to be a common </w:t>
      </w:r>
      <w:r w:rsidR="00EB7E97">
        <w:rPr>
          <w:szCs w:val="24"/>
          <w:lang w:val="en-AU" w:eastAsia="en-AU"/>
        </w:rPr>
        <w:t xml:space="preserve">glass beaded </w:t>
      </w:r>
      <w:r w:rsidRPr="00FF72B7">
        <w:rPr>
          <w:szCs w:val="24"/>
          <w:lang w:val="en-AU" w:eastAsia="en-AU"/>
        </w:rPr>
        <w:t>100k</w:t>
      </w:r>
      <w:r w:rsidRPr="00FF72B7">
        <w:rPr>
          <w:rFonts w:cstheme="minorHAnsi"/>
          <w:szCs w:val="24"/>
          <w:lang w:val="en-AU" w:eastAsia="en-AU"/>
        </w:rPr>
        <w:t>Ω</w:t>
      </w:r>
      <w:r w:rsidRPr="00FF72B7">
        <w:rPr>
          <w:szCs w:val="24"/>
          <w:lang w:val="en-AU" w:eastAsia="en-AU"/>
        </w:rPr>
        <w:t xml:space="preserve"> NTC type.</w:t>
      </w:r>
    </w:p>
    <w:p w14:paraId="063BB267" w14:textId="3B37D117" w:rsidR="00D63AE8" w:rsidRDefault="00D63AE8" w:rsidP="00F04EB9">
      <w:pPr>
        <w:rPr>
          <w:szCs w:val="24"/>
          <w:lang w:val="en-AU" w:eastAsia="en-AU"/>
        </w:rPr>
      </w:pPr>
    </w:p>
    <w:p w14:paraId="675D379E" w14:textId="6731FD49" w:rsidR="00D63AE8" w:rsidRDefault="00D63AE8" w:rsidP="00F04EB9">
      <w:pPr>
        <w:rPr>
          <w:szCs w:val="24"/>
          <w:lang w:val="en-AU" w:eastAsia="en-AU"/>
        </w:rPr>
      </w:pPr>
      <w:r>
        <w:rPr>
          <w:szCs w:val="24"/>
          <w:lang w:val="en-AU" w:eastAsia="en-AU"/>
        </w:rPr>
        <w:t>The newer blue LCD uses a BMP180, a combined temperature &amp; barometric sensor</w:t>
      </w:r>
      <w:r w:rsidR="004B3C99">
        <w:rPr>
          <w:szCs w:val="24"/>
          <w:lang w:val="en-AU" w:eastAsia="en-AU"/>
        </w:rPr>
        <w:t xml:space="preserve">, connected via I2C. </w:t>
      </w:r>
      <w:r w:rsidR="004B3C99">
        <w:rPr>
          <w:szCs w:val="24"/>
          <w:lang w:val="en-AU" w:eastAsia="en-AU"/>
        </w:rPr>
        <w:br/>
      </w:r>
      <w:bookmarkStart w:id="0" w:name="_GoBack"/>
      <w:bookmarkEnd w:id="0"/>
      <w:r w:rsidR="004B3C99">
        <w:rPr>
          <w:szCs w:val="24"/>
          <w:lang w:val="en-AU" w:eastAsia="en-AU"/>
        </w:rPr>
        <w:t xml:space="preserve">The BMP180’s accuracy is specified as </w:t>
      </w:r>
      <w:r w:rsidR="004B3C99">
        <w:rPr>
          <w:rFonts w:cstheme="minorHAnsi"/>
          <w:szCs w:val="24"/>
          <w:lang w:val="en-AU" w:eastAsia="en-AU"/>
        </w:rPr>
        <w:t>±</w:t>
      </w:r>
      <w:r w:rsidR="004B3C99">
        <w:rPr>
          <w:szCs w:val="24"/>
          <w:lang w:val="en-AU" w:eastAsia="en-AU"/>
        </w:rPr>
        <w:t>2</w:t>
      </w:r>
      <w:r w:rsidR="004B3C99">
        <w:rPr>
          <w:rFonts w:cstheme="minorHAnsi"/>
          <w:szCs w:val="24"/>
          <w:lang w:val="en-AU" w:eastAsia="en-AU"/>
        </w:rPr>
        <w:t>°</w:t>
      </w:r>
      <w:r w:rsidR="004B3C99">
        <w:rPr>
          <w:szCs w:val="24"/>
          <w:lang w:val="en-AU" w:eastAsia="en-AU"/>
        </w:rPr>
        <w:t>C which is terrible really!</w:t>
      </w:r>
    </w:p>
    <w:p w14:paraId="5C4FC2B4" w14:textId="77777777" w:rsidR="004B3C99" w:rsidRPr="00FF72B7" w:rsidRDefault="004B3C99" w:rsidP="00F04EB9">
      <w:pPr>
        <w:rPr>
          <w:szCs w:val="24"/>
          <w:lang w:val="en-AU" w:eastAsia="en-AU"/>
        </w:rPr>
      </w:pPr>
    </w:p>
    <w:p w14:paraId="0BAA39E5" w14:textId="1FC73A33" w:rsidR="00101901" w:rsidRDefault="00101901">
      <w:pPr>
        <w:rPr>
          <w:rFonts w:asciiTheme="majorHAnsi" w:eastAsiaTheme="majorEastAsia" w:hAnsiTheme="majorHAnsi" w:cstheme="majorBidi"/>
          <w:b/>
          <w:bCs/>
          <w:smallCaps/>
          <w:sz w:val="36"/>
          <w:szCs w:val="36"/>
          <w:lang w:val="en-AU" w:eastAsia="en-AU"/>
        </w:rPr>
      </w:pPr>
      <w:r>
        <w:rPr>
          <w:lang w:val="en-AU" w:eastAsia="en-AU"/>
        </w:rPr>
        <w:br w:type="page"/>
      </w:r>
    </w:p>
    <w:p w14:paraId="56EF97FD" w14:textId="719C13A3" w:rsidR="00535836" w:rsidRDefault="00B23A18" w:rsidP="00535836">
      <w:pPr>
        <w:pStyle w:val="Heading1"/>
        <w:rPr>
          <w:lang w:val="en-AU" w:eastAsia="en-AU"/>
        </w:rPr>
      </w:pPr>
      <w:r>
        <w:rPr>
          <w:lang w:val="en-AU" w:eastAsia="en-AU"/>
        </w:rPr>
        <w:lastRenderedPageBreak/>
        <w:t>DATA PROTOCOL</w:t>
      </w:r>
    </w:p>
    <w:p w14:paraId="0EBDDC6C" w14:textId="0CE16AB5" w:rsidR="00535836" w:rsidRDefault="00BC3C85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T</w:t>
      </w:r>
      <w:r w:rsidR="00535836">
        <w:rPr>
          <w:rFonts w:eastAsia="Times New Roman" w:cstheme="minorHAnsi"/>
          <w:szCs w:val="24"/>
          <w:lang w:val="en-AU" w:eastAsia="en-AU"/>
        </w:rPr>
        <w:t xml:space="preserve">he minimum bit period </w:t>
      </w:r>
      <w:r w:rsidR="00EB7E97">
        <w:rPr>
          <w:rFonts w:eastAsia="Times New Roman" w:cstheme="minorHAnsi"/>
          <w:szCs w:val="24"/>
          <w:lang w:val="en-AU" w:eastAsia="en-AU"/>
        </w:rPr>
        <w:t>is</w:t>
      </w:r>
      <w:r w:rsidR="00535836">
        <w:rPr>
          <w:rFonts w:eastAsia="Times New Roman" w:cstheme="minorHAnsi"/>
          <w:szCs w:val="24"/>
          <w:lang w:val="en-AU" w:eastAsia="en-AU"/>
        </w:rPr>
        <w:t xml:space="preserve"> 40us. </w:t>
      </w:r>
    </w:p>
    <w:p w14:paraId="645BAE8E" w14:textId="1E3BB3EC" w:rsidR="00535836" w:rsidRDefault="00535836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This is a somewhat oddball baud rate of 25,000 bits per second.</w:t>
      </w:r>
      <w:r w:rsidR="00187488">
        <w:rPr>
          <w:rFonts w:eastAsia="Times New Roman" w:cstheme="minorHAnsi"/>
          <w:szCs w:val="24"/>
          <w:lang w:val="en-AU" w:eastAsia="en-AU"/>
        </w:rPr>
        <w:br/>
        <w:t>No big deal, just unusual.</w:t>
      </w:r>
      <w:r>
        <w:rPr>
          <w:rFonts w:eastAsia="Times New Roman" w:cstheme="minorHAnsi"/>
          <w:szCs w:val="24"/>
          <w:lang w:val="en-AU" w:eastAsia="en-AU"/>
        </w:rPr>
        <w:br/>
      </w:r>
    </w:p>
    <w:p w14:paraId="59C8A97F" w14:textId="768E7116" w:rsidR="00535836" w:rsidRDefault="00535836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The pulse pattern </w:t>
      </w:r>
      <w:r w:rsidR="00EB7E97">
        <w:rPr>
          <w:rFonts w:eastAsia="Times New Roman" w:cstheme="minorHAnsi"/>
          <w:szCs w:val="24"/>
          <w:lang w:val="en-AU" w:eastAsia="en-AU"/>
        </w:rPr>
        <w:t>i</w:t>
      </w:r>
      <w:r>
        <w:rPr>
          <w:rFonts w:eastAsia="Times New Roman" w:cstheme="minorHAnsi"/>
          <w:szCs w:val="24"/>
          <w:lang w:val="en-AU" w:eastAsia="en-AU"/>
        </w:rPr>
        <w:t xml:space="preserve">s conventional </w:t>
      </w:r>
      <w:r w:rsidR="005837F2">
        <w:rPr>
          <w:rFonts w:eastAsia="Times New Roman" w:cstheme="minorHAnsi"/>
          <w:szCs w:val="24"/>
          <w:lang w:val="en-AU" w:eastAsia="en-AU"/>
        </w:rPr>
        <w:t>Asynchronous Serial</w:t>
      </w:r>
      <w:r>
        <w:rPr>
          <w:rFonts w:eastAsia="Times New Roman" w:cstheme="minorHAnsi"/>
          <w:szCs w:val="24"/>
          <w:lang w:val="en-AU" w:eastAsia="en-AU"/>
        </w:rPr>
        <w:t xml:space="preserve"> type signalling with start and stop bits </w:t>
      </w:r>
      <w:r w:rsidR="00CD3FB4">
        <w:rPr>
          <w:rFonts w:eastAsia="Times New Roman" w:cstheme="minorHAnsi"/>
          <w:szCs w:val="24"/>
          <w:lang w:val="en-AU" w:eastAsia="en-AU"/>
        </w:rPr>
        <w:t>appearing to exist</w:t>
      </w:r>
      <w:r w:rsidR="005837F2">
        <w:rPr>
          <w:rFonts w:eastAsia="Times New Roman" w:cstheme="minorHAnsi"/>
          <w:szCs w:val="24"/>
          <w:lang w:val="en-AU" w:eastAsia="en-AU"/>
        </w:rPr>
        <w:t xml:space="preserve"> </w:t>
      </w:r>
      <w:r>
        <w:rPr>
          <w:rFonts w:eastAsia="Times New Roman" w:cstheme="minorHAnsi"/>
          <w:szCs w:val="24"/>
          <w:lang w:val="en-AU" w:eastAsia="en-AU"/>
        </w:rPr>
        <w:t>in the right places.</w:t>
      </w:r>
    </w:p>
    <w:p w14:paraId="3F566EF2" w14:textId="71EB012B" w:rsidR="00535836" w:rsidRDefault="00535836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5F98C4DB" w14:textId="2248FC3B" w:rsidR="00535836" w:rsidRDefault="00535836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An </w:t>
      </w:r>
      <w:proofErr w:type="spellStart"/>
      <w:r>
        <w:rPr>
          <w:rFonts w:eastAsia="Times New Roman" w:cstheme="minorHAnsi"/>
          <w:szCs w:val="24"/>
          <w:lang w:val="en-AU" w:eastAsia="en-AU"/>
        </w:rPr>
        <w:t>Intronix</w:t>
      </w:r>
      <w:proofErr w:type="spellEnd"/>
      <w:r>
        <w:rPr>
          <w:rFonts w:eastAsia="Times New Roman" w:cstheme="minorHAnsi"/>
          <w:szCs w:val="24"/>
          <w:lang w:val="en-AU" w:eastAsia="en-AU"/>
        </w:rPr>
        <w:t xml:space="preserve"> </w:t>
      </w:r>
      <w:proofErr w:type="spellStart"/>
      <w:r>
        <w:rPr>
          <w:rFonts w:eastAsia="Times New Roman" w:cstheme="minorHAnsi"/>
          <w:szCs w:val="24"/>
          <w:lang w:val="en-AU" w:eastAsia="en-AU"/>
        </w:rPr>
        <w:t>Logicport</w:t>
      </w:r>
      <w:proofErr w:type="spellEnd"/>
      <w:r>
        <w:rPr>
          <w:rFonts w:eastAsia="Times New Roman" w:cstheme="minorHAnsi"/>
          <w:szCs w:val="24"/>
          <w:lang w:val="en-AU" w:eastAsia="en-AU"/>
        </w:rPr>
        <w:t xml:space="preserve"> logic analyser was </w:t>
      </w:r>
      <w:r w:rsidR="00EB7E97">
        <w:rPr>
          <w:rFonts w:eastAsia="Times New Roman" w:cstheme="minorHAnsi"/>
          <w:szCs w:val="24"/>
          <w:lang w:val="en-AU" w:eastAsia="en-AU"/>
        </w:rPr>
        <w:t>configured to</w:t>
      </w:r>
      <w:r w:rsidR="001C55B4">
        <w:rPr>
          <w:rFonts w:eastAsia="Times New Roman" w:cstheme="minorHAnsi"/>
          <w:szCs w:val="24"/>
          <w:lang w:val="en-AU" w:eastAsia="en-AU"/>
        </w:rPr>
        <w:t xml:space="preserve"> </w:t>
      </w:r>
      <w:r>
        <w:rPr>
          <w:rFonts w:eastAsia="Times New Roman" w:cstheme="minorHAnsi"/>
          <w:szCs w:val="24"/>
          <w:lang w:val="en-AU" w:eastAsia="en-AU"/>
        </w:rPr>
        <w:t>sampl</w:t>
      </w:r>
      <w:r w:rsidR="00EB7E97">
        <w:rPr>
          <w:rFonts w:eastAsia="Times New Roman" w:cstheme="minorHAnsi"/>
          <w:szCs w:val="24"/>
          <w:lang w:val="en-AU" w:eastAsia="en-AU"/>
        </w:rPr>
        <w:t>e</w:t>
      </w:r>
      <w:r w:rsidR="001C55B4">
        <w:rPr>
          <w:rFonts w:eastAsia="Times New Roman" w:cstheme="minorHAnsi"/>
          <w:szCs w:val="24"/>
          <w:lang w:val="en-AU" w:eastAsia="en-AU"/>
        </w:rPr>
        <w:t xml:space="preserve"> </w:t>
      </w:r>
      <w:r>
        <w:rPr>
          <w:rFonts w:eastAsia="Times New Roman" w:cstheme="minorHAnsi"/>
          <w:szCs w:val="24"/>
          <w:lang w:val="en-AU" w:eastAsia="en-AU"/>
        </w:rPr>
        <w:t xml:space="preserve">the </w:t>
      </w:r>
      <w:r w:rsidR="00BE26BD">
        <w:rPr>
          <w:rFonts w:eastAsia="Times New Roman" w:cstheme="minorHAnsi"/>
          <w:szCs w:val="24"/>
          <w:lang w:val="en-AU" w:eastAsia="en-AU"/>
        </w:rPr>
        <w:t>Tx</w:t>
      </w:r>
      <w:r>
        <w:rPr>
          <w:rFonts w:eastAsia="Times New Roman" w:cstheme="minorHAnsi"/>
          <w:szCs w:val="24"/>
          <w:lang w:val="en-AU" w:eastAsia="en-AU"/>
        </w:rPr>
        <w:t xml:space="preserve"> data line</w:t>
      </w:r>
      <w:r w:rsidR="001C55B4">
        <w:rPr>
          <w:rFonts w:eastAsia="Times New Roman" w:cstheme="minorHAnsi"/>
          <w:szCs w:val="24"/>
          <w:lang w:val="en-AU" w:eastAsia="en-AU"/>
        </w:rPr>
        <w:t xml:space="preserve"> coming </w:t>
      </w:r>
      <w:r w:rsidR="00EB7E97">
        <w:rPr>
          <w:rFonts w:eastAsia="Times New Roman" w:cstheme="minorHAnsi"/>
          <w:szCs w:val="24"/>
          <w:lang w:val="en-AU" w:eastAsia="en-AU"/>
        </w:rPr>
        <w:t xml:space="preserve">directly </w:t>
      </w:r>
      <w:r w:rsidR="001C55B4">
        <w:rPr>
          <w:rFonts w:eastAsia="Times New Roman" w:cstheme="minorHAnsi"/>
          <w:szCs w:val="24"/>
          <w:lang w:val="en-AU" w:eastAsia="en-AU"/>
        </w:rPr>
        <w:t xml:space="preserve">from the </w:t>
      </w:r>
      <w:r w:rsidR="00BE26BD">
        <w:rPr>
          <w:rFonts w:eastAsia="Times New Roman" w:cstheme="minorHAnsi"/>
          <w:szCs w:val="24"/>
          <w:lang w:val="en-AU" w:eastAsia="en-AU"/>
        </w:rPr>
        <w:t>actual microcontroller</w:t>
      </w:r>
      <w:r w:rsidR="00AB0DB0">
        <w:rPr>
          <w:rFonts w:eastAsia="Times New Roman" w:cstheme="minorHAnsi"/>
          <w:szCs w:val="24"/>
          <w:lang w:val="en-AU" w:eastAsia="en-AU"/>
        </w:rPr>
        <w:t>.</w:t>
      </w:r>
    </w:p>
    <w:p w14:paraId="3DCAB2E8" w14:textId="0D8ACB39" w:rsidR="001C55B4" w:rsidRDefault="00AB0DB0" w:rsidP="006A576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A</w:t>
      </w:r>
      <w:r w:rsidR="001C55B4">
        <w:rPr>
          <w:rFonts w:eastAsia="Times New Roman" w:cstheme="minorHAnsi"/>
          <w:szCs w:val="24"/>
          <w:lang w:val="en-AU" w:eastAsia="en-AU"/>
        </w:rPr>
        <w:t>n Asynchronous Serial interpreter was configured:</w:t>
      </w:r>
    </w:p>
    <w:p w14:paraId="11E17FA6" w14:textId="5B534E39" w:rsidR="001C55B4" w:rsidRDefault="001C55B4" w:rsidP="001C55B4">
      <w:pPr>
        <w:spacing w:after="0" w:line="240" w:lineRule="auto"/>
        <w:ind w:firstLine="708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Baud Rate </w:t>
      </w:r>
      <w:r>
        <w:rPr>
          <w:rFonts w:eastAsia="Times New Roman" w:cstheme="minorHAnsi"/>
          <w:szCs w:val="24"/>
          <w:lang w:val="en-AU" w:eastAsia="en-AU"/>
        </w:rPr>
        <w:tab/>
      </w:r>
      <w:r>
        <w:rPr>
          <w:rFonts w:eastAsia="Times New Roman" w:cstheme="minorHAnsi"/>
          <w:szCs w:val="24"/>
          <w:lang w:val="en-AU" w:eastAsia="en-AU"/>
        </w:rPr>
        <w:tab/>
        <w:t>25000</w:t>
      </w:r>
    </w:p>
    <w:p w14:paraId="6F5F1DD1" w14:textId="25ECBBE6" w:rsidR="001C55B4" w:rsidRDefault="001C55B4" w:rsidP="001C55B4">
      <w:pPr>
        <w:spacing w:after="0" w:line="240" w:lineRule="auto"/>
        <w:ind w:firstLine="708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Logic Sense</w:t>
      </w:r>
      <w:r>
        <w:rPr>
          <w:rFonts w:eastAsia="Times New Roman" w:cstheme="minorHAnsi"/>
          <w:szCs w:val="24"/>
          <w:lang w:val="en-AU" w:eastAsia="en-AU"/>
        </w:rPr>
        <w:tab/>
      </w:r>
      <w:r>
        <w:rPr>
          <w:rFonts w:eastAsia="Times New Roman" w:cstheme="minorHAnsi"/>
          <w:szCs w:val="24"/>
          <w:lang w:val="en-AU" w:eastAsia="en-AU"/>
        </w:rPr>
        <w:tab/>
        <w:t>positive</w:t>
      </w:r>
    </w:p>
    <w:p w14:paraId="1619C634" w14:textId="05F11C35" w:rsidR="001C55B4" w:rsidRDefault="001C55B4" w:rsidP="001C55B4">
      <w:pPr>
        <w:spacing w:after="0" w:line="240" w:lineRule="auto"/>
        <w:ind w:firstLine="708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Structure</w:t>
      </w:r>
      <w:r>
        <w:rPr>
          <w:rFonts w:eastAsia="Times New Roman" w:cstheme="minorHAnsi"/>
          <w:szCs w:val="24"/>
          <w:lang w:val="en-AU" w:eastAsia="en-AU"/>
        </w:rPr>
        <w:tab/>
      </w:r>
      <w:r>
        <w:rPr>
          <w:rFonts w:eastAsia="Times New Roman" w:cstheme="minorHAnsi"/>
          <w:szCs w:val="24"/>
          <w:lang w:val="en-AU" w:eastAsia="en-AU"/>
        </w:rPr>
        <w:tab/>
        <w:t>8N1, LSB first</w:t>
      </w:r>
    </w:p>
    <w:p w14:paraId="1015A615" w14:textId="655D2722" w:rsidR="001C55B4" w:rsidRDefault="001C55B4" w:rsidP="001C55B4">
      <w:pPr>
        <w:spacing w:after="0" w:line="240" w:lineRule="auto"/>
        <w:ind w:firstLine="708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Display Format</w:t>
      </w:r>
      <w:r>
        <w:rPr>
          <w:rFonts w:eastAsia="Times New Roman" w:cstheme="minorHAnsi"/>
          <w:szCs w:val="24"/>
          <w:lang w:val="en-AU" w:eastAsia="en-AU"/>
        </w:rPr>
        <w:tab/>
        <w:t>Hexadecimal</w:t>
      </w:r>
    </w:p>
    <w:p w14:paraId="41B32A87" w14:textId="11735B75" w:rsidR="001C55B4" w:rsidRDefault="001C55B4" w:rsidP="001C55B4">
      <w:pPr>
        <w:spacing w:after="0" w:line="240" w:lineRule="auto"/>
        <w:ind w:firstLine="708"/>
        <w:rPr>
          <w:rFonts w:eastAsia="Times New Roman" w:cstheme="minorHAnsi"/>
          <w:szCs w:val="24"/>
          <w:lang w:val="en-AU" w:eastAsia="en-AU"/>
        </w:rPr>
      </w:pPr>
    </w:p>
    <w:p w14:paraId="4554CEF7" w14:textId="4A756D89" w:rsidR="00927584" w:rsidRDefault="001C55B4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This revealed there were</w:t>
      </w:r>
      <w:r w:rsidR="003C3D92">
        <w:rPr>
          <w:rFonts w:eastAsia="Times New Roman" w:cstheme="minorHAnsi"/>
          <w:szCs w:val="24"/>
          <w:lang w:val="en-AU" w:eastAsia="en-AU"/>
        </w:rPr>
        <w:t xml:space="preserve"> </w:t>
      </w:r>
      <w:r>
        <w:rPr>
          <w:rFonts w:eastAsia="Times New Roman" w:cstheme="minorHAnsi"/>
          <w:szCs w:val="24"/>
          <w:lang w:val="en-AU" w:eastAsia="en-AU"/>
        </w:rPr>
        <w:t>24 bytes being sent in a burst</w:t>
      </w:r>
      <w:r w:rsidR="00781B78">
        <w:rPr>
          <w:rFonts w:eastAsia="Times New Roman" w:cstheme="minorHAnsi"/>
          <w:szCs w:val="24"/>
          <w:lang w:val="en-AU" w:eastAsia="en-AU"/>
        </w:rPr>
        <w:t xml:space="preserve">, </w:t>
      </w:r>
      <w:r w:rsidR="00EE208F">
        <w:rPr>
          <w:rFonts w:eastAsia="Times New Roman" w:cstheme="minorHAnsi"/>
          <w:szCs w:val="24"/>
          <w:lang w:val="en-AU" w:eastAsia="en-AU"/>
        </w:rPr>
        <w:t xml:space="preserve">all </w:t>
      </w:r>
      <w:r w:rsidR="00781B78">
        <w:rPr>
          <w:rFonts w:eastAsia="Times New Roman" w:cstheme="minorHAnsi"/>
          <w:szCs w:val="24"/>
          <w:lang w:val="en-AU" w:eastAsia="en-AU"/>
        </w:rPr>
        <w:t xml:space="preserve">neatly </w:t>
      </w:r>
      <w:r w:rsidR="00EE208F">
        <w:rPr>
          <w:rFonts w:eastAsia="Times New Roman" w:cstheme="minorHAnsi"/>
          <w:szCs w:val="24"/>
          <w:lang w:val="en-AU" w:eastAsia="en-AU"/>
        </w:rPr>
        <w:t xml:space="preserve">packed directly </w:t>
      </w:r>
      <w:r w:rsidR="00781B78">
        <w:rPr>
          <w:rFonts w:eastAsia="Times New Roman" w:cstheme="minorHAnsi"/>
          <w:szCs w:val="24"/>
          <w:lang w:val="en-AU" w:eastAsia="en-AU"/>
        </w:rPr>
        <w:t>adjacent to each other</w:t>
      </w:r>
      <w:r>
        <w:rPr>
          <w:rFonts w:eastAsia="Times New Roman" w:cstheme="minorHAnsi"/>
          <w:szCs w:val="24"/>
          <w:lang w:val="en-AU" w:eastAsia="en-AU"/>
        </w:rPr>
        <w:t xml:space="preserve">, </w:t>
      </w:r>
      <w:r w:rsidR="00927584">
        <w:rPr>
          <w:rFonts w:eastAsia="Times New Roman" w:cstheme="minorHAnsi"/>
          <w:szCs w:val="24"/>
          <w:lang w:val="en-AU" w:eastAsia="en-AU"/>
        </w:rPr>
        <w:t xml:space="preserve">regularly </w:t>
      </w:r>
      <w:r>
        <w:rPr>
          <w:rFonts w:eastAsia="Times New Roman" w:cstheme="minorHAnsi"/>
          <w:szCs w:val="24"/>
          <w:lang w:val="en-AU" w:eastAsia="en-AU"/>
        </w:rPr>
        <w:t>repeating.</w:t>
      </w:r>
    </w:p>
    <w:p w14:paraId="584A1F3D" w14:textId="77777777" w:rsidR="00927584" w:rsidRDefault="00927584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5646E96E" w14:textId="28A50BEF" w:rsidR="00927584" w:rsidRDefault="00927584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The repeat rate varies, dependent upon the controller:</w:t>
      </w:r>
      <w:r>
        <w:rPr>
          <w:rFonts w:eastAsia="Times New Roman" w:cstheme="minorHAnsi"/>
          <w:szCs w:val="24"/>
          <w:lang w:val="en-AU" w:eastAsia="en-AU"/>
        </w:rPr>
        <w:br/>
        <w:t xml:space="preserve"> </w:t>
      </w:r>
      <w:r>
        <w:rPr>
          <w:rFonts w:eastAsia="Times New Roman" w:cstheme="minorHAnsi"/>
          <w:szCs w:val="24"/>
          <w:lang w:val="en-AU" w:eastAsia="en-AU"/>
        </w:rPr>
        <w:tab/>
        <w:t>Rotary Controller: ~300ms</w:t>
      </w:r>
      <w:r>
        <w:rPr>
          <w:rFonts w:eastAsia="Times New Roman" w:cstheme="minorHAnsi"/>
          <w:szCs w:val="24"/>
          <w:lang w:val="en-AU" w:eastAsia="en-AU"/>
        </w:rPr>
        <w:br/>
        <w:t xml:space="preserve"> </w:t>
      </w:r>
      <w:r>
        <w:rPr>
          <w:rFonts w:eastAsia="Times New Roman" w:cstheme="minorHAnsi"/>
          <w:szCs w:val="24"/>
          <w:lang w:val="en-AU" w:eastAsia="en-AU"/>
        </w:rPr>
        <w:tab/>
        <w:t>LCD Controller: ~800ms</w:t>
      </w:r>
      <w:r w:rsidR="00B719EB">
        <w:rPr>
          <w:rFonts w:eastAsia="Times New Roman" w:cstheme="minorHAnsi"/>
          <w:szCs w:val="24"/>
          <w:lang w:val="en-AU" w:eastAsia="en-AU"/>
        </w:rPr>
        <w:br/>
      </w:r>
      <w:r w:rsidR="001E56F6">
        <w:rPr>
          <w:rFonts w:eastAsia="Times New Roman" w:cstheme="minorHAnsi"/>
          <w:szCs w:val="24"/>
          <w:lang w:val="en-AU" w:eastAsia="en-AU"/>
        </w:rPr>
        <w:tab/>
        <w:t>LED Controller: ~300ms</w:t>
      </w:r>
    </w:p>
    <w:p w14:paraId="69470B87" w14:textId="0C7C0102" w:rsidR="001C55B4" w:rsidRPr="00927584" w:rsidRDefault="00927584" w:rsidP="001C55B4">
      <w:pPr>
        <w:spacing w:after="0" w:line="240" w:lineRule="auto"/>
        <w:rPr>
          <w:rFonts w:eastAsia="Times New Roman" w:cstheme="minorHAnsi"/>
          <w:i/>
          <w:szCs w:val="24"/>
          <w:lang w:val="en-AU" w:eastAsia="en-AU"/>
        </w:rPr>
      </w:pPr>
      <w:r w:rsidRPr="00927584">
        <w:rPr>
          <w:rFonts w:eastAsia="Times New Roman" w:cstheme="minorHAnsi"/>
          <w:i/>
          <w:szCs w:val="24"/>
          <w:lang w:val="en-AU" w:eastAsia="en-AU"/>
        </w:rPr>
        <w:t>Note that if the controller is not connected to the heater, the heater</w:t>
      </w:r>
      <w:r w:rsidR="00EB7E97">
        <w:rPr>
          <w:rFonts w:eastAsia="Times New Roman" w:cstheme="minorHAnsi"/>
          <w:i/>
          <w:szCs w:val="24"/>
          <w:lang w:val="en-AU" w:eastAsia="en-AU"/>
        </w:rPr>
        <w:t xml:space="preserve"> unit</w:t>
      </w:r>
      <w:r w:rsidRPr="00927584">
        <w:rPr>
          <w:rFonts w:eastAsia="Times New Roman" w:cstheme="minorHAnsi"/>
          <w:i/>
          <w:szCs w:val="24"/>
          <w:lang w:val="en-AU" w:eastAsia="en-AU"/>
        </w:rPr>
        <w:t xml:space="preserve"> does not send any data.</w:t>
      </w:r>
      <w:r w:rsidRPr="00927584">
        <w:rPr>
          <w:rFonts w:eastAsia="Times New Roman" w:cstheme="minorHAnsi"/>
          <w:i/>
          <w:szCs w:val="24"/>
          <w:lang w:val="en-AU" w:eastAsia="en-AU"/>
        </w:rPr>
        <w:br/>
        <w:t xml:space="preserve">i.e. all </w:t>
      </w:r>
      <w:r w:rsidR="00BC3C85">
        <w:rPr>
          <w:rFonts w:eastAsia="Times New Roman" w:cstheme="minorHAnsi"/>
          <w:i/>
          <w:szCs w:val="24"/>
          <w:lang w:val="en-AU" w:eastAsia="en-AU"/>
        </w:rPr>
        <w:t xml:space="preserve">transmissions from the </w:t>
      </w:r>
      <w:r w:rsidRPr="00927584">
        <w:rPr>
          <w:rFonts w:eastAsia="Times New Roman" w:cstheme="minorHAnsi"/>
          <w:i/>
          <w:szCs w:val="24"/>
          <w:lang w:val="en-AU" w:eastAsia="en-AU"/>
        </w:rPr>
        <w:t xml:space="preserve">heater are in </w:t>
      </w:r>
      <w:r w:rsidR="00AB0DB0">
        <w:rPr>
          <w:rFonts w:eastAsia="Times New Roman" w:cstheme="minorHAnsi"/>
          <w:i/>
          <w:szCs w:val="24"/>
          <w:lang w:val="en-AU" w:eastAsia="en-AU"/>
        </w:rPr>
        <w:t xml:space="preserve">direct </w:t>
      </w:r>
      <w:r w:rsidRPr="00927584">
        <w:rPr>
          <w:rFonts w:eastAsia="Times New Roman" w:cstheme="minorHAnsi"/>
          <w:i/>
          <w:szCs w:val="24"/>
          <w:lang w:val="en-AU" w:eastAsia="en-AU"/>
        </w:rPr>
        <w:t>response to a controller transmission.</w:t>
      </w:r>
      <w:r w:rsidR="00EE208F" w:rsidRPr="00927584">
        <w:rPr>
          <w:rFonts w:eastAsia="Times New Roman" w:cstheme="minorHAnsi"/>
          <w:i/>
          <w:szCs w:val="24"/>
          <w:lang w:val="en-AU" w:eastAsia="en-AU"/>
        </w:rPr>
        <w:br/>
      </w:r>
    </w:p>
    <w:p w14:paraId="3621D0F0" w14:textId="4413D0CE" w:rsidR="001C55B4" w:rsidRDefault="00781B78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24 bytes </w:t>
      </w:r>
      <w:r w:rsidR="00ED6478">
        <w:rPr>
          <w:rFonts w:eastAsia="Times New Roman" w:cstheme="minorHAnsi"/>
          <w:szCs w:val="24"/>
          <w:lang w:val="en-AU" w:eastAsia="en-AU"/>
        </w:rPr>
        <w:t>is</w:t>
      </w:r>
      <w:r w:rsidR="001C55B4">
        <w:rPr>
          <w:rFonts w:eastAsia="Times New Roman" w:cstheme="minorHAnsi"/>
          <w:szCs w:val="24"/>
          <w:lang w:val="en-AU" w:eastAsia="en-AU"/>
        </w:rPr>
        <w:t xml:space="preserve"> a</w:t>
      </w:r>
      <w:r w:rsidR="00BB7091">
        <w:rPr>
          <w:rFonts w:eastAsia="Times New Roman" w:cstheme="minorHAnsi"/>
          <w:szCs w:val="24"/>
          <w:lang w:val="en-AU" w:eastAsia="en-AU"/>
        </w:rPr>
        <w:t xml:space="preserve"> fair</w:t>
      </w:r>
      <w:r w:rsidR="001C55B4">
        <w:rPr>
          <w:rFonts w:eastAsia="Times New Roman" w:cstheme="minorHAnsi"/>
          <w:szCs w:val="24"/>
          <w:lang w:val="en-AU" w:eastAsia="en-AU"/>
        </w:rPr>
        <w:t xml:space="preserve"> bit of info, so I tried pressing the on/off buttons to see what happened.</w:t>
      </w:r>
    </w:p>
    <w:p w14:paraId="52D09BDE" w14:textId="458BCB21" w:rsidR="001C55B4" w:rsidRDefault="001C55B4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The most obvious change</w:t>
      </w:r>
      <w:r w:rsidR="004D7F96">
        <w:rPr>
          <w:rFonts w:eastAsia="Times New Roman" w:cstheme="minorHAnsi"/>
          <w:szCs w:val="24"/>
          <w:lang w:val="en-AU" w:eastAsia="en-AU"/>
        </w:rPr>
        <w:t>s</w:t>
      </w:r>
      <w:r>
        <w:rPr>
          <w:rFonts w:eastAsia="Times New Roman" w:cstheme="minorHAnsi"/>
          <w:szCs w:val="24"/>
          <w:lang w:val="en-AU" w:eastAsia="en-AU"/>
        </w:rPr>
        <w:t xml:space="preserve"> were the last two bytes </w:t>
      </w:r>
      <w:r w:rsidR="004D7F96">
        <w:rPr>
          <w:rFonts w:eastAsia="Times New Roman" w:cstheme="minorHAnsi"/>
          <w:szCs w:val="24"/>
          <w:lang w:val="en-AU" w:eastAsia="en-AU"/>
        </w:rPr>
        <w:t>always changed,</w:t>
      </w:r>
      <w:r>
        <w:rPr>
          <w:rFonts w:eastAsia="Times New Roman" w:cstheme="minorHAnsi"/>
          <w:szCs w:val="24"/>
          <w:lang w:val="en-AU" w:eastAsia="en-AU"/>
        </w:rPr>
        <w:t xml:space="preserve"> which suggest</w:t>
      </w:r>
      <w:r w:rsidR="004D7F96">
        <w:rPr>
          <w:rFonts w:eastAsia="Times New Roman" w:cstheme="minorHAnsi"/>
          <w:szCs w:val="24"/>
          <w:lang w:val="en-AU" w:eastAsia="en-AU"/>
        </w:rPr>
        <w:t>s</w:t>
      </w:r>
      <w:r>
        <w:rPr>
          <w:rFonts w:eastAsia="Times New Roman" w:cstheme="minorHAnsi"/>
          <w:szCs w:val="24"/>
          <w:lang w:val="en-AU" w:eastAsia="en-AU"/>
        </w:rPr>
        <w:t xml:space="preserve"> a 16bit CRC</w:t>
      </w:r>
      <w:r w:rsidR="00ED6478">
        <w:rPr>
          <w:rFonts w:eastAsia="Times New Roman" w:cstheme="minorHAnsi"/>
          <w:szCs w:val="24"/>
          <w:lang w:val="en-AU" w:eastAsia="en-AU"/>
        </w:rPr>
        <w:t xml:space="preserve"> lives there</w:t>
      </w:r>
      <w:r>
        <w:rPr>
          <w:rFonts w:eastAsia="Times New Roman" w:cstheme="minorHAnsi"/>
          <w:szCs w:val="24"/>
          <w:lang w:val="en-AU" w:eastAsia="en-AU"/>
        </w:rPr>
        <w:t>.</w:t>
      </w:r>
    </w:p>
    <w:p w14:paraId="0113E199" w14:textId="01AF62EC" w:rsidR="001C55B4" w:rsidRDefault="001C55B4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Closer inspection showed that </w:t>
      </w:r>
      <w:r w:rsidR="00E71C06">
        <w:rPr>
          <w:rFonts w:eastAsia="Times New Roman" w:cstheme="minorHAnsi"/>
          <w:szCs w:val="24"/>
          <w:lang w:val="en-AU" w:eastAsia="en-AU"/>
        </w:rPr>
        <w:t xml:space="preserve">certain </w:t>
      </w:r>
      <w:r>
        <w:rPr>
          <w:rFonts w:eastAsia="Times New Roman" w:cstheme="minorHAnsi"/>
          <w:szCs w:val="24"/>
          <w:lang w:val="en-AU" w:eastAsia="en-AU"/>
        </w:rPr>
        <w:t>bytes would change according to what was done.</w:t>
      </w:r>
      <w:r w:rsidR="00ED6478">
        <w:rPr>
          <w:rFonts w:eastAsia="Times New Roman" w:cstheme="minorHAnsi"/>
          <w:szCs w:val="24"/>
          <w:lang w:val="en-AU" w:eastAsia="en-AU"/>
        </w:rPr>
        <w:br/>
        <w:t xml:space="preserve">Everything was </w:t>
      </w:r>
      <w:r w:rsidR="00E71C06">
        <w:rPr>
          <w:rFonts w:eastAsia="Times New Roman" w:cstheme="minorHAnsi"/>
          <w:szCs w:val="24"/>
          <w:lang w:val="en-AU" w:eastAsia="en-AU"/>
        </w:rPr>
        <w:t xml:space="preserve">clearly </w:t>
      </w:r>
      <w:r w:rsidR="00ED6478">
        <w:rPr>
          <w:rFonts w:eastAsia="Times New Roman" w:cstheme="minorHAnsi"/>
          <w:szCs w:val="24"/>
          <w:lang w:val="en-AU" w:eastAsia="en-AU"/>
        </w:rPr>
        <w:t>binary</w:t>
      </w:r>
      <w:r w:rsidR="00EB7E97">
        <w:rPr>
          <w:rFonts w:eastAsia="Times New Roman" w:cstheme="minorHAnsi"/>
          <w:szCs w:val="24"/>
          <w:lang w:val="en-AU" w:eastAsia="en-AU"/>
        </w:rPr>
        <w:t xml:space="preserve"> values</w:t>
      </w:r>
      <w:r w:rsidR="00ED6478">
        <w:rPr>
          <w:rFonts w:eastAsia="Times New Roman" w:cstheme="minorHAnsi"/>
          <w:szCs w:val="24"/>
          <w:lang w:val="en-AU" w:eastAsia="en-AU"/>
        </w:rPr>
        <w:t>, no ASCII data.</w:t>
      </w:r>
    </w:p>
    <w:p w14:paraId="25D2A38C" w14:textId="1CD8E5A3" w:rsidR="001C55B4" w:rsidRDefault="001C55B4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47EE6566" w14:textId="3AB1B963" w:rsidR="001C55B4" w:rsidRDefault="001C55B4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All very interesting, but the </w:t>
      </w:r>
      <w:r w:rsidR="003E1647">
        <w:rPr>
          <w:rFonts w:eastAsia="Times New Roman" w:cstheme="minorHAnsi"/>
          <w:szCs w:val="24"/>
          <w:lang w:val="en-AU" w:eastAsia="en-AU"/>
        </w:rPr>
        <w:t>R</w:t>
      </w:r>
      <w:r>
        <w:rPr>
          <w:rFonts w:eastAsia="Times New Roman" w:cstheme="minorHAnsi"/>
          <w:szCs w:val="24"/>
          <w:lang w:val="en-AU" w:eastAsia="en-AU"/>
        </w:rPr>
        <w:t xml:space="preserve">otary </w:t>
      </w:r>
      <w:r w:rsidR="003E1647">
        <w:rPr>
          <w:rFonts w:eastAsia="Times New Roman" w:cstheme="minorHAnsi"/>
          <w:szCs w:val="24"/>
          <w:lang w:val="en-AU" w:eastAsia="en-AU"/>
        </w:rPr>
        <w:t>C</w:t>
      </w:r>
      <w:r>
        <w:rPr>
          <w:rFonts w:eastAsia="Times New Roman" w:cstheme="minorHAnsi"/>
          <w:szCs w:val="24"/>
          <w:lang w:val="en-AU" w:eastAsia="en-AU"/>
        </w:rPr>
        <w:t xml:space="preserve">ontroller </w:t>
      </w:r>
      <w:r w:rsidR="00E71C06">
        <w:rPr>
          <w:rFonts w:eastAsia="Times New Roman" w:cstheme="minorHAnsi"/>
          <w:szCs w:val="24"/>
          <w:lang w:val="en-AU" w:eastAsia="en-AU"/>
        </w:rPr>
        <w:t>was proving quite limited in exercising the link</w:t>
      </w:r>
      <w:r>
        <w:rPr>
          <w:rFonts w:eastAsia="Times New Roman" w:cstheme="minorHAnsi"/>
          <w:szCs w:val="24"/>
          <w:lang w:val="en-AU" w:eastAsia="en-AU"/>
        </w:rPr>
        <w:t xml:space="preserve">, so I swapped to the LCD </w:t>
      </w:r>
      <w:r w:rsidR="003E1647">
        <w:rPr>
          <w:rFonts w:eastAsia="Times New Roman" w:cstheme="minorHAnsi"/>
          <w:szCs w:val="24"/>
          <w:lang w:val="en-AU" w:eastAsia="en-AU"/>
        </w:rPr>
        <w:t>C</w:t>
      </w:r>
      <w:r>
        <w:rPr>
          <w:rFonts w:eastAsia="Times New Roman" w:cstheme="minorHAnsi"/>
          <w:szCs w:val="24"/>
          <w:lang w:val="en-AU" w:eastAsia="en-AU"/>
        </w:rPr>
        <w:t>ontroller.</w:t>
      </w:r>
    </w:p>
    <w:p w14:paraId="1BF201CB" w14:textId="2752D178" w:rsidR="001C55B4" w:rsidRDefault="001C55B4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Now </w:t>
      </w:r>
      <w:r w:rsidR="00AD23A6">
        <w:rPr>
          <w:rFonts w:eastAsia="Times New Roman" w:cstheme="minorHAnsi"/>
          <w:szCs w:val="24"/>
          <w:lang w:val="en-AU" w:eastAsia="en-AU"/>
        </w:rPr>
        <w:t xml:space="preserve">real </w:t>
      </w:r>
      <w:r>
        <w:rPr>
          <w:rFonts w:eastAsia="Times New Roman" w:cstheme="minorHAnsi"/>
          <w:szCs w:val="24"/>
          <w:lang w:val="en-AU" w:eastAsia="en-AU"/>
        </w:rPr>
        <w:t xml:space="preserve">progress </w:t>
      </w:r>
      <w:r w:rsidR="00EB7E97">
        <w:rPr>
          <w:rFonts w:eastAsia="Times New Roman" w:cstheme="minorHAnsi"/>
          <w:szCs w:val="24"/>
          <w:lang w:val="en-AU" w:eastAsia="en-AU"/>
        </w:rPr>
        <w:t>was</w:t>
      </w:r>
      <w:r>
        <w:rPr>
          <w:rFonts w:eastAsia="Times New Roman" w:cstheme="minorHAnsi"/>
          <w:szCs w:val="24"/>
          <w:lang w:val="en-AU" w:eastAsia="en-AU"/>
        </w:rPr>
        <w:t xml:space="preserve"> made.</w:t>
      </w:r>
    </w:p>
    <w:p w14:paraId="1F5F56A3" w14:textId="278B6357" w:rsidR="001C55B4" w:rsidRDefault="001C55B4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296EB5F5" w14:textId="3E45ACC4" w:rsidR="001C55B4" w:rsidRDefault="001C55B4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Pressing the up/down buttons to change the </w:t>
      </w:r>
      <w:r w:rsidR="001C2646">
        <w:rPr>
          <w:rFonts w:eastAsia="Times New Roman" w:cstheme="minorHAnsi"/>
          <w:szCs w:val="24"/>
          <w:lang w:val="en-AU" w:eastAsia="en-AU"/>
        </w:rPr>
        <w:t xml:space="preserve">demanded </w:t>
      </w:r>
      <w:r>
        <w:rPr>
          <w:rFonts w:eastAsia="Times New Roman" w:cstheme="minorHAnsi"/>
          <w:szCs w:val="24"/>
          <w:lang w:val="en-AU" w:eastAsia="en-AU"/>
        </w:rPr>
        <w:t>temperature cause</w:t>
      </w:r>
      <w:r w:rsidR="004E27FC">
        <w:rPr>
          <w:rFonts w:eastAsia="Times New Roman" w:cstheme="minorHAnsi"/>
          <w:szCs w:val="24"/>
          <w:lang w:val="en-AU" w:eastAsia="en-AU"/>
        </w:rPr>
        <w:t>s</w:t>
      </w:r>
      <w:r>
        <w:rPr>
          <w:rFonts w:eastAsia="Times New Roman" w:cstheme="minorHAnsi"/>
          <w:szCs w:val="24"/>
          <w:lang w:val="en-AU" w:eastAsia="en-AU"/>
        </w:rPr>
        <w:t xml:space="preserve"> </w:t>
      </w:r>
      <w:r w:rsidR="001C2646">
        <w:rPr>
          <w:rFonts w:eastAsia="Times New Roman" w:cstheme="minorHAnsi"/>
          <w:szCs w:val="24"/>
          <w:lang w:val="en-AU" w:eastAsia="en-AU"/>
        </w:rPr>
        <w:t>the 5th</w:t>
      </w:r>
      <w:r>
        <w:rPr>
          <w:rFonts w:eastAsia="Times New Roman" w:cstheme="minorHAnsi"/>
          <w:szCs w:val="24"/>
          <w:lang w:val="en-AU" w:eastAsia="en-AU"/>
        </w:rPr>
        <w:t xml:space="preserve"> byte to change value </w:t>
      </w:r>
      <w:r w:rsidR="00ED6478">
        <w:rPr>
          <w:rFonts w:eastAsia="Times New Roman" w:cstheme="minorHAnsi"/>
          <w:szCs w:val="24"/>
          <w:lang w:val="en-AU" w:eastAsia="en-AU"/>
        </w:rPr>
        <w:t xml:space="preserve">up/down </w:t>
      </w:r>
      <w:r w:rsidR="00121024">
        <w:rPr>
          <w:rFonts w:eastAsia="Times New Roman" w:cstheme="minorHAnsi"/>
          <w:szCs w:val="24"/>
          <w:lang w:val="en-AU" w:eastAsia="en-AU"/>
        </w:rPr>
        <w:t xml:space="preserve">by </w:t>
      </w:r>
      <w:r>
        <w:rPr>
          <w:rFonts w:eastAsia="Times New Roman" w:cstheme="minorHAnsi"/>
          <w:szCs w:val="24"/>
          <w:lang w:val="en-AU" w:eastAsia="en-AU"/>
        </w:rPr>
        <w:t>1.</w:t>
      </w:r>
      <w:r>
        <w:rPr>
          <w:rFonts w:eastAsia="Times New Roman" w:cstheme="minorHAnsi"/>
          <w:szCs w:val="24"/>
          <w:lang w:val="en-AU" w:eastAsia="en-AU"/>
        </w:rPr>
        <w:br/>
        <w:t>Converting the hex</w:t>
      </w:r>
      <w:r w:rsidR="00121024">
        <w:rPr>
          <w:rFonts w:eastAsia="Times New Roman" w:cstheme="minorHAnsi"/>
          <w:szCs w:val="24"/>
          <w:lang w:val="en-AU" w:eastAsia="en-AU"/>
        </w:rPr>
        <w:t>adecimal</w:t>
      </w:r>
      <w:r>
        <w:rPr>
          <w:rFonts w:eastAsia="Times New Roman" w:cstheme="minorHAnsi"/>
          <w:szCs w:val="24"/>
          <w:lang w:val="en-AU" w:eastAsia="en-AU"/>
        </w:rPr>
        <w:t xml:space="preserve"> </w:t>
      </w:r>
      <w:r w:rsidR="004E27FC">
        <w:rPr>
          <w:rFonts w:eastAsia="Times New Roman" w:cstheme="minorHAnsi"/>
          <w:szCs w:val="24"/>
          <w:lang w:val="en-AU" w:eastAsia="en-AU"/>
        </w:rPr>
        <w:t xml:space="preserve">value </w:t>
      </w:r>
      <w:r>
        <w:rPr>
          <w:rFonts w:eastAsia="Times New Roman" w:cstheme="minorHAnsi"/>
          <w:szCs w:val="24"/>
          <w:lang w:val="en-AU" w:eastAsia="en-AU"/>
        </w:rPr>
        <w:t xml:space="preserve">to decimal soon revealed the binary value was </w:t>
      </w:r>
      <w:r w:rsidR="001A099D">
        <w:rPr>
          <w:rFonts w:eastAsia="Times New Roman" w:cstheme="minorHAnsi"/>
          <w:szCs w:val="24"/>
          <w:lang w:val="en-AU" w:eastAsia="en-AU"/>
        </w:rPr>
        <w:t>exactly</w:t>
      </w:r>
      <w:r w:rsidR="00800993">
        <w:rPr>
          <w:rFonts w:eastAsia="Times New Roman" w:cstheme="minorHAnsi"/>
          <w:szCs w:val="24"/>
          <w:lang w:val="en-AU" w:eastAsia="en-AU"/>
        </w:rPr>
        <w:t xml:space="preserve"> the </w:t>
      </w:r>
      <w:r w:rsidR="001C2646">
        <w:rPr>
          <w:rFonts w:eastAsia="Times New Roman" w:cstheme="minorHAnsi"/>
          <w:szCs w:val="24"/>
          <w:lang w:val="en-AU" w:eastAsia="en-AU"/>
        </w:rPr>
        <w:t xml:space="preserve">desired </w:t>
      </w:r>
      <w:r w:rsidR="00800993">
        <w:rPr>
          <w:rFonts w:eastAsia="Times New Roman" w:cstheme="minorHAnsi"/>
          <w:szCs w:val="24"/>
          <w:lang w:val="en-AU" w:eastAsia="en-AU"/>
        </w:rPr>
        <w:t xml:space="preserve">temperature, in Celsius, </w:t>
      </w:r>
      <w:r w:rsidR="001C2646">
        <w:rPr>
          <w:rFonts w:eastAsia="Times New Roman" w:cstheme="minorHAnsi"/>
          <w:szCs w:val="24"/>
          <w:lang w:val="en-AU" w:eastAsia="en-AU"/>
        </w:rPr>
        <w:t xml:space="preserve">as </w:t>
      </w:r>
      <w:r w:rsidR="00800993">
        <w:rPr>
          <w:rFonts w:eastAsia="Times New Roman" w:cstheme="minorHAnsi"/>
          <w:szCs w:val="24"/>
          <w:lang w:val="en-AU" w:eastAsia="en-AU"/>
        </w:rPr>
        <w:t>you’d see on the display – Ah ha!</w:t>
      </w:r>
      <w:r w:rsidR="00121024">
        <w:rPr>
          <w:rFonts w:eastAsia="Times New Roman" w:cstheme="minorHAnsi"/>
          <w:szCs w:val="24"/>
          <w:lang w:val="en-AU" w:eastAsia="en-AU"/>
        </w:rPr>
        <w:br/>
      </w:r>
      <w:r w:rsidR="00121024" w:rsidRPr="00404B24">
        <w:rPr>
          <w:rFonts w:eastAsia="Times New Roman" w:cstheme="minorHAnsi"/>
          <w:i/>
          <w:szCs w:val="24"/>
          <w:lang w:val="en-AU" w:eastAsia="en-AU"/>
        </w:rPr>
        <w:t>I eventually configured a second interpreter to read decimal values</w:t>
      </w:r>
      <w:r w:rsidR="00404B24" w:rsidRPr="00404B24">
        <w:rPr>
          <w:rFonts w:eastAsia="Times New Roman" w:cstheme="minorHAnsi"/>
          <w:i/>
          <w:szCs w:val="24"/>
          <w:lang w:val="en-AU" w:eastAsia="en-AU"/>
        </w:rPr>
        <w:t xml:space="preserve"> </w:t>
      </w:r>
      <w:r w:rsidR="004E27FC">
        <w:rPr>
          <w:rFonts w:eastAsia="Times New Roman" w:cstheme="minorHAnsi"/>
          <w:i/>
          <w:szCs w:val="24"/>
          <w:lang w:val="en-AU" w:eastAsia="en-AU"/>
        </w:rPr>
        <w:t>in parallel</w:t>
      </w:r>
      <w:r w:rsidR="00404B24">
        <w:rPr>
          <w:rFonts w:eastAsia="Times New Roman" w:cstheme="minorHAnsi"/>
          <w:i/>
          <w:szCs w:val="24"/>
          <w:lang w:val="en-AU" w:eastAsia="en-AU"/>
        </w:rPr>
        <w:t>.</w:t>
      </w:r>
    </w:p>
    <w:p w14:paraId="3AF38304" w14:textId="2AF609EB" w:rsidR="00800993" w:rsidRDefault="00800993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3BE75191" w14:textId="3132CBA9" w:rsidR="00800993" w:rsidRDefault="00800993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Resting </w:t>
      </w:r>
      <w:r w:rsidR="004E27FC">
        <w:rPr>
          <w:rFonts w:eastAsia="Times New Roman" w:cstheme="minorHAnsi"/>
          <w:szCs w:val="24"/>
          <w:lang w:val="en-AU" w:eastAsia="en-AU"/>
        </w:rPr>
        <w:t>a</w:t>
      </w:r>
      <w:r>
        <w:rPr>
          <w:rFonts w:eastAsia="Times New Roman" w:cstheme="minorHAnsi"/>
          <w:szCs w:val="24"/>
          <w:lang w:val="en-AU" w:eastAsia="en-AU"/>
        </w:rPr>
        <w:t xml:space="preserve"> finger on the thermistor </w:t>
      </w:r>
      <w:r w:rsidR="00404B24">
        <w:rPr>
          <w:rFonts w:eastAsia="Times New Roman" w:cstheme="minorHAnsi"/>
          <w:szCs w:val="24"/>
          <w:lang w:val="en-AU" w:eastAsia="en-AU"/>
        </w:rPr>
        <w:t xml:space="preserve">(temperature sensor) </w:t>
      </w:r>
      <w:r>
        <w:rPr>
          <w:rFonts w:eastAsia="Times New Roman" w:cstheme="minorHAnsi"/>
          <w:szCs w:val="24"/>
          <w:lang w:val="en-AU" w:eastAsia="en-AU"/>
        </w:rPr>
        <w:t xml:space="preserve">showed the byte </w:t>
      </w:r>
      <w:r w:rsidR="004E27FC">
        <w:rPr>
          <w:rFonts w:eastAsia="Times New Roman" w:cstheme="minorHAnsi"/>
          <w:szCs w:val="24"/>
          <w:lang w:val="en-AU" w:eastAsia="en-AU"/>
        </w:rPr>
        <w:t xml:space="preserve">4’s value </w:t>
      </w:r>
      <w:r>
        <w:rPr>
          <w:rFonts w:eastAsia="Times New Roman" w:cstheme="minorHAnsi"/>
          <w:szCs w:val="24"/>
          <w:lang w:val="en-AU" w:eastAsia="en-AU"/>
        </w:rPr>
        <w:t>change</w:t>
      </w:r>
      <w:r w:rsidR="004662B8">
        <w:rPr>
          <w:rFonts w:eastAsia="Times New Roman" w:cstheme="minorHAnsi"/>
          <w:szCs w:val="24"/>
          <w:lang w:val="en-AU" w:eastAsia="en-AU"/>
        </w:rPr>
        <w:t xml:space="preserve"> upwards</w:t>
      </w:r>
      <w:r>
        <w:rPr>
          <w:rFonts w:eastAsia="Times New Roman" w:cstheme="minorHAnsi"/>
          <w:szCs w:val="24"/>
          <w:lang w:val="en-AU" w:eastAsia="en-AU"/>
        </w:rPr>
        <w:t>!</w:t>
      </w:r>
    </w:p>
    <w:p w14:paraId="2152631B" w14:textId="70B0BBC0" w:rsidR="00800993" w:rsidRDefault="00800993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471FB6C0" w14:textId="0BD34CB6" w:rsidR="00800993" w:rsidRDefault="00DC5986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Eventually by </w:t>
      </w:r>
      <w:r w:rsidR="00800993">
        <w:rPr>
          <w:rFonts w:eastAsia="Times New Roman" w:cstheme="minorHAnsi"/>
          <w:szCs w:val="24"/>
          <w:lang w:val="en-AU" w:eastAsia="en-AU"/>
        </w:rPr>
        <w:t>push</w:t>
      </w:r>
      <w:r>
        <w:rPr>
          <w:rFonts w:eastAsia="Times New Roman" w:cstheme="minorHAnsi"/>
          <w:szCs w:val="24"/>
          <w:lang w:val="en-AU" w:eastAsia="en-AU"/>
        </w:rPr>
        <w:t>ing</w:t>
      </w:r>
      <w:r w:rsidR="00800993">
        <w:rPr>
          <w:rFonts w:eastAsia="Times New Roman" w:cstheme="minorHAnsi"/>
          <w:szCs w:val="24"/>
          <w:lang w:val="en-AU" w:eastAsia="en-AU"/>
        </w:rPr>
        <w:t xml:space="preserve"> this, do</w:t>
      </w:r>
      <w:r>
        <w:rPr>
          <w:rFonts w:eastAsia="Times New Roman" w:cstheme="minorHAnsi"/>
          <w:szCs w:val="24"/>
          <w:lang w:val="en-AU" w:eastAsia="en-AU"/>
        </w:rPr>
        <w:t>ing</w:t>
      </w:r>
      <w:r w:rsidR="00800993">
        <w:rPr>
          <w:rFonts w:eastAsia="Times New Roman" w:cstheme="minorHAnsi"/>
          <w:szCs w:val="24"/>
          <w:lang w:val="en-AU" w:eastAsia="en-AU"/>
        </w:rPr>
        <w:t xml:space="preserve"> that, go</w:t>
      </w:r>
      <w:r>
        <w:rPr>
          <w:rFonts w:eastAsia="Times New Roman" w:cstheme="minorHAnsi"/>
          <w:szCs w:val="24"/>
          <w:lang w:val="en-AU" w:eastAsia="en-AU"/>
        </w:rPr>
        <w:t>ing</w:t>
      </w:r>
      <w:r w:rsidR="00800993">
        <w:rPr>
          <w:rFonts w:eastAsia="Times New Roman" w:cstheme="minorHAnsi"/>
          <w:szCs w:val="24"/>
          <w:lang w:val="en-AU" w:eastAsia="en-AU"/>
        </w:rPr>
        <w:t xml:space="preserve"> into the protected settings </w:t>
      </w:r>
      <w:r w:rsidR="00E72F01">
        <w:rPr>
          <w:rFonts w:eastAsia="Times New Roman" w:cstheme="minorHAnsi"/>
          <w:szCs w:val="24"/>
          <w:lang w:val="en-AU" w:eastAsia="en-AU"/>
        </w:rPr>
        <w:t>most of</w:t>
      </w:r>
      <w:r w:rsidR="00800993">
        <w:rPr>
          <w:rFonts w:eastAsia="Times New Roman" w:cstheme="minorHAnsi"/>
          <w:szCs w:val="24"/>
          <w:lang w:val="en-AU" w:eastAsia="en-AU"/>
        </w:rPr>
        <w:t xml:space="preserve"> the mystical bytes started to </w:t>
      </w:r>
      <w:r w:rsidR="001C2646">
        <w:rPr>
          <w:rFonts w:eastAsia="Times New Roman" w:cstheme="minorHAnsi"/>
          <w:szCs w:val="24"/>
          <w:lang w:val="en-AU" w:eastAsia="en-AU"/>
        </w:rPr>
        <w:t>reveal that</w:t>
      </w:r>
      <w:r w:rsidR="00800993">
        <w:rPr>
          <w:rFonts w:eastAsia="Times New Roman" w:cstheme="minorHAnsi"/>
          <w:szCs w:val="24"/>
          <w:lang w:val="en-AU" w:eastAsia="en-AU"/>
        </w:rPr>
        <w:t xml:space="preserve"> they were simply conveying pretty much the </w:t>
      </w:r>
      <w:r w:rsidR="001C2646">
        <w:rPr>
          <w:rFonts w:eastAsia="Times New Roman" w:cstheme="minorHAnsi"/>
          <w:szCs w:val="24"/>
          <w:lang w:val="en-AU" w:eastAsia="en-AU"/>
        </w:rPr>
        <w:t xml:space="preserve">all </w:t>
      </w:r>
      <w:r w:rsidR="00800993">
        <w:rPr>
          <w:rFonts w:eastAsia="Times New Roman" w:cstheme="minorHAnsi"/>
          <w:szCs w:val="24"/>
          <w:lang w:val="en-AU" w:eastAsia="en-AU"/>
        </w:rPr>
        <w:t xml:space="preserve">values presented in the LCD to the </w:t>
      </w:r>
      <w:r w:rsidR="00C31FD8">
        <w:rPr>
          <w:rFonts w:eastAsia="Times New Roman" w:cstheme="minorHAnsi"/>
          <w:szCs w:val="24"/>
          <w:lang w:val="en-AU" w:eastAsia="en-AU"/>
        </w:rPr>
        <w:t>heater base unit</w:t>
      </w:r>
      <w:r w:rsidR="00800993">
        <w:rPr>
          <w:rFonts w:eastAsia="Times New Roman" w:cstheme="minorHAnsi"/>
          <w:szCs w:val="24"/>
          <w:lang w:val="en-AU" w:eastAsia="en-AU"/>
        </w:rPr>
        <w:t xml:space="preserve"> on a continual basis.</w:t>
      </w:r>
    </w:p>
    <w:p w14:paraId="4C74FBA4" w14:textId="3C4D660B" w:rsidR="002D5DD7" w:rsidRDefault="002D5DD7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 w:rsidRPr="004662B8">
        <w:rPr>
          <w:rFonts w:eastAsia="Times New Roman" w:cstheme="minorHAnsi"/>
          <w:b/>
          <w:szCs w:val="24"/>
          <w:lang w:val="en-AU" w:eastAsia="en-AU"/>
        </w:rPr>
        <w:t xml:space="preserve">But, not all </w:t>
      </w:r>
      <w:r w:rsidR="000B0C71">
        <w:rPr>
          <w:rFonts w:eastAsia="Times New Roman" w:cstheme="minorHAnsi"/>
          <w:b/>
          <w:szCs w:val="24"/>
          <w:lang w:val="en-AU" w:eastAsia="en-AU"/>
        </w:rPr>
        <w:t xml:space="preserve">locations </w:t>
      </w:r>
      <w:r w:rsidR="00AB0DB0">
        <w:rPr>
          <w:rFonts w:eastAsia="Times New Roman" w:cstheme="minorHAnsi"/>
          <w:b/>
          <w:szCs w:val="24"/>
          <w:lang w:val="en-AU" w:eastAsia="en-AU"/>
        </w:rPr>
        <w:t>a</w:t>
      </w:r>
      <w:r w:rsidR="004E27FC">
        <w:rPr>
          <w:rFonts w:eastAsia="Times New Roman" w:cstheme="minorHAnsi"/>
          <w:b/>
          <w:szCs w:val="24"/>
          <w:lang w:val="en-AU" w:eastAsia="en-AU"/>
        </w:rPr>
        <w:t>re</w:t>
      </w:r>
      <w:r w:rsidRPr="004662B8">
        <w:rPr>
          <w:rFonts w:eastAsia="Times New Roman" w:cstheme="minorHAnsi"/>
          <w:b/>
          <w:szCs w:val="24"/>
          <w:lang w:val="en-AU" w:eastAsia="en-AU"/>
        </w:rPr>
        <w:t xml:space="preserve"> fully explained just yet</w:t>
      </w:r>
      <w:r w:rsidR="00D64B6B">
        <w:rPr>
          <w:rFonts w:eastAsia="Times New Roman" w:cstheme="minorHAnsi"/>
          <w:szCs w:val="24"/>
          <w:lang w:val="en-AU" w:eastAsia="en-AU"/>
        </w:rPr>
        <w:t>.</w:t>
      </w:r>
    </w:p>
    <w:p w14:paraId="613CD464" w14:textId="75ACDD9C" w:rsidR="00D64B6B" w:rsidRDefault="00D64B6B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03BEAF59" w14:textId="6B5F830C" w:rsidR="00D64B6B" w:rsidRDefault="00D64B6B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This is a typical </w:t>
      </w:r>
      <w:r w:rsidR="006726C2">
        <w:rPr>
          <w:rFonts w:eastAsia="Times New Roman" w:cstheme="minorHAnsi"/>
          <w:szCs w:val="24"/>
          <w:lang w:val="en-AU" w:eastAsia="en-AU"/>
        </w:rPr>
        <w:t xml:space="preserve">capture </w:t>
      </w:r>
      <w:r>
        <w:rPr>
          <w:rFonts w:eastAsia="Times New Roman" w:cstheme="minorHAnsi"/>
          <w:szCs w:val="24"/>
          <w:lang w:val="en-AU" w:eastAsia="en-AU"/>
        </w:rPr>
        <w:t xml:space="preserve">from my </w:t>
      </w:r>
      <w:r w:rsidR="003B0ADE">
        <w:rPr>
          <w:rFonts w:eastAsia="Times New Roman" w:cstheme="minorHAnsi"/>
          <w:szCs w:val="24"/>
          <w:lang w:val="en-AU" w:eastAsia="en-AU"/>
        </w:rPr>
        <w:t>R</w:t>
      </w:r>
      <w:r>
        <w:rPr>
          <w:rFonts w:eastAsia="Times New Roman" w:cstheme="minorHAnsi"/>
          <w:szCs w:val="24"/>
          <w:lang w:val="en-AU" w:eastAsia="en-AU"/>
        </w:rPr>
        <w:t xml:space="preserve">otary </w:t>
      </w:r>
      <w:r w:rsidR="003B0ADE">
        <w:rPr>
          <w:rFonts w:eastAsia="Times New Roman" w:cstheme="minorHAnsi"/>
          <w:szCs w:val="24"/>
          <w:lang w:val="en-AU" w:eastAsia="en-AU"/>
        </w:rPr>
        <w:t>C</w:t>
      </w:r>
      <w:r>
        <w:rPr>
          <w:rFonts w:eastAsia="Times New Roman" w:cstheme="minorHAnsi"/>
          <w:szCs w:val="24"/>
          <w:lang w:val="en-AU" w:eastAsia="en-AU"/>
        </w:rPr>
        <w:t xml:space="preserve">ontroller </w:t>
      </w:r>
      <w:r w:rsidR="000B0C71">
        <w:rPr>
          <w:rFonts w:eastAsia="Times New Roman" w:cstheme="minorHAnsi"/>
          <w:szCs w:val="24"/>
          <w:lang w:val="en-AU" w:eastAsia="en-AU"/>
        </w:rPr>
        <w:t xml:space="preserve">shortly </w:t>
      </w:r>
      <w:r>
        <w:rPr>
          <w:rFonts w:eastAsia="Times New Roman" w:cstheme="minorHAnsi"/>
          <w:szCs w:val="24"/>
          <w:lang w:val="en-AU" w:eastAsia="en-AU"/>
        </w:rPr>
        <w:t>after being powered up.</w:t>
      </w:r>
      <w:r>
        <w:rPr>
          <w:rFonts w:eastAsia="Times New Roman" w:cstheme="minorHAnsi"/>
          <w:szCs w:val="24"/>
          <w:lang w:val="en-AU" w:eastAsia="en-AU"/>
        </w:rPr>
        <w:br/>
      </w:r>
      <w:r w:rsidR="004E27FC">
        <w:rPr>
          <w:rFonts w:eastAsia="Times New Roman" w:cstheme="minorHAnsi"/>
          <w:szCs w:val="24"/>
          <w:lang w:val="en-AU" w:eastAsia="en-AU"/>
        </w:rPr>
        <w:t>After a few seconds 7</w:t>
      </w:r>
      <w:r>
        <w:rPr>
          <w:rFonts w:eastAsia="Times New Roman" w:cstheme="minorHAnsi"/>
          <w:szCs w:val="24"/>
          <w:lang w:val="en-AU" w:eastAsia="en-AU"/>
        </w:rPr>
        <w:t xml:space="preserve"> LEDs are flashing </w:t>
      </w:r>
      <w:r w:rsidR="006726C2">
        <w:rPr>
          <w:rFonts w:eastAsia="Times New Roman" w:cstheme="minorHAnsi"/>
          <w:szCs w:val="24"/>
          <w:lang w:val="en-AU" w:eastAsia="en-AU"/>
        </w:rPr>
        <w:t>about the knob</w:t>
      </w:r>
      <w:r w:rsidR="00221103">
        <w:rPr>
          <w:rFonts w:eastAsia="Times New Roman" w:cstheme="minorHAnsi"/>
          <w:szCs w:val="24"/>
          <w:lang w:val="en-AU" w:eastAsia="en-AU"/>
        </w:rPr>
        <w:t xml:space="preserve"> </w:t>
      </w:r>
      <w:r>
        <w:rPr>
          <w:rFonts w:eastAsia="Times New Roman" w:cstheme="minorHAnsi"/>
          <w:szCs w:val="24"/>
          <w:lang w:val="en-AU" w:eastAsia="en-AU"/>
        </w:rPr>
        <w:t>–</w:t>
      </w:r>
      <w:r w:rsidR="00221103">
        <w:rPr>
          <w:rFonts w:eastAsia="Times New Roman" w:cstheme="minorHAnsi"/>
          <w:szCs w:val="24"/>
          <w:lang w:val="en-AU" w:eastAsia="en-AU"/>
        </w:rPr>
        <w:t xml:space="preserve"> </w:t>
      </w:r>
      <w:r>
        <w:rPr>
          <w:rFonts w:eastAsia="Times New Roman" w:cstheme="minorHAnsi"/>
          <w:szCs w:val="24"/>
          <w:lang w:val="en-AU" w:eastAsia="en-AU"/>
        </w:rPr>
        <w:t>the blue wire goes nowhere</w:t>
      </w:r>
      <w:r w:rsidR="000B0C71">
        <w:rPr>
          <w:rFonts w:eastAsia="Times New Roman" w:cstheme="minorHAnsi"/>
          <w:szCs w:val="24"/>
          <w:lang w:val="en-AU" w:eastAsia="en-AU"/>
        </w:rPr>
        <w:t>, E-07!</w:t>
      </w:r>
    </w:p>
    <w:p w14:paraId="1BD179BB" w14:textId="3EBBF0F2" w:rsidR="003B0A78" w:rsidRDefault="003B0A78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Despite that, it </w:t>
      </w:r>
      <w:r w:rsidR="000B0C71">
        <w:rPr>
          <w:rFonts w:eastAsia="Times New Roman" w:cstheme="minorHAnsi"/>
          <w:szCs w:val="24"/>
          <w:lang w:val="en-AU" w:eastAsia="en-AU"/>
        </w:rPr>
        <w:t xml:space="preserve">still </w:t>
      </w:r>
      <w:r>
        <w:rPr>
          <w:rFonts w:eastAsia="Times New Roman" w:cstheme="minorHAnsi"/>
          <w:szCs w:val="24"/>
          <w:lang w:val="en-AU" w:eastAsia="en-AU"/>
        </w:rPr>
        <w:t>spews out a data stream like below, repeating about every 300ms.</w:t>
      </w:r>
    </w:p>
    <w:p w14:paraId="4B173DDE" w14:textId="55AD5234" w:rsidR="0048375E" w:rsidRDefault="0048375E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75376596" w14:textId="13BF032D" w:rsidR="0048375E" w:rsidRDefault="004E27FC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I</w:t>
      </w:r>
      <w:r w:rsidR="0048375E">
        <w:rPr>
          <w:rFonts w:eastAsia="Times New Roman" w:cstheme="minorHAnsi"/>
          <w:szCs w:val="24"/>
          <w:lang w:val="en-AU" w:eastAsia="en-AU"/>
        </w:rPr>
        <w:t>t is always</w:t>
      </w:r>
      <w:r w:rsidR="00EE2614">
        <w:rPr>
          <w:rFonts w:eastAsia="Times New Roman" w:cstheme="minorHAnsi"/>
          <w:szCs w:val="24"/>
          <w:lang w:val="en-AU" w:eastAsia="en-AU"/>
        </w:rPr>
        <w:t xml:space="preserve"> </w:t>
      </w:r>
      <w:r w:rsidR="009C48EE">
        <w:rPr>
          <w:rFonts w:eastAsia="Times New Roman" w:cstheme="minorHAnsi"/>
          <w:szCs w:val="24"/>
          <w:lang w:val="en-AU" w:eastAsia="en-AU"/>
        </w:rPr>
        <w:t>24 byte</w:t>
      </w:r>
      <w:r w:rsidR="00EE2614">
        <w:rPr>
          <w:rFonts w:eastAsia="Times New Roman" w:cstheme="minorHAnsi"/>
          <w:szCs w:val="24"/>
          <w:lang w:val="en-AU" w:eastAsia="en-AU"/>
        </w:rPr>
        <w:t>s</w:t>
      </w:r>
      <w:r w:rsidR="003D2527">
        <w:rPr>
          <w:rFonts w:eastAsia="Times New Roman" w:cstheme="minorHAnsi"/>
          <w:szCs w:val="24"/>
          <w:lang w:val="en-AU" w:eastAsia="en-AU"/>
        </w:rPr>
        <w:t xml:space="preserve"> </w:t>
      </w:r>
      <w:r w:rsidR="0048375E">
        <w:rPr>
          <w:rFonts w:eastAsia="Times New Roman" w:cstheme="minorHAnsi"/>
          <w:szCs w:val="24"/>
          <w:lang w:val="en-AU" w:eastAsia="en-AU"/>
        </w:rPr>
        <w:t>of binary data</w:t>
      </w:r>
      <w:r w:rsidR="00AB10A8">
        <w:rPr>
          <w:rFonts w:eastAsia="Times New Roman" w:cstheme="minorHAnsi"/>
          <w:szCs w:val="24"/>
          <w:lang w:val="en-AU" w:eastAsia="en-AU"/>
        </w:rPr>
        <w:t xml:space="preserve">, only the </w:t>
      </w:r>
      <w:r w:rsidR="00EE2614">
        <w:rPr>
          <w:rFonts w:eastAsia="Times New Roman" w:cstheme="minorHAnsi"/>
          <w:szCs w:val="24"/>
          <w:lang w:val="en-AU" w:eastAsia="en-AU"/>
        </w:rPr>
        <w:t>contents</w:t>
      </w:r>
      <w:r w:rsidR="00AB10A8">
        <w:rPr>
          <w:rFonts w:eastAsia="Times New Roman" w:cstheme="minorHAnsi"/>
          <w:szCs w:val="24"/>
          <w:lang w:val="en-AU" w:eastAsia="en-AU"/>
        </w:rPr>
        <w:t xml:space="preserve"> change.</w:t>
      </w:r>
      <w:r w:rsidR="003D2527">
        <w:rPr>
          <w:rFonts w:eastAsia="Times New Roman" w:cstheme="minorHAnsi"/>
          <w:szCs w:val="24"/>
          <w:lang w:val="en-AU" w:eastAsia="en-AU"/>
        </w:rPr>
        <w:br/>
        <w:t xml:space="preserve">Whilst binary in general sucks as it is not self-describing, </w:t>
      </w:r>
      <w:r w:rsidR="0048375E">
        <w:rPr>
          <w:rFonts w:eastAsia="Times New Roman" w:cstheme="minorHAnsi"/>
          <w:szCs w:val="24"/>
          <w:lang w:val="en-AU" w:eastAsia="en-AU"/>
        </w:rPr>
        <w:t>life is in some ways easier as you do not need to discover potential</w:t>
      </w:r>
      <w:r w:rsidR="003D2527">
        <w:rPr>
          <w:rFonts w:eastAsia="Times New Roman" w:cstheme="minorHAnsi"/>
          <w:szCs w:val="24"/>
          <w:lang w:val="en-AU" w:eastAsia="en-AU"/>
        </w:rPr>
        <w:t>ly hidden</w:t>
      </w:r>
      <w:r w:rsidR="0048375E">
        <w:rPr>
          <w:rFonts w:eastAsia="Times New Roman" w:cstheme="minorHAnsi"/>
          <w:szCs w:val="24"/>
          <w:lang w:val="en-AU" w:eastAsia="en-AU"/>
        </w:rPr>
        <w:t xml:space="preserve"> ASCII messages etc.</w:t>
      </w:r>
    </w:p>
    <w:p w14:paraId="3981DAF2" w14:textId="45B9475C" w:rsidR="00800993" w:rsidRDefault="00800993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36897E26" w14:textId="77777777" w:rsidR="00BC3C85" w:rsidRDefault="007224E4" w:rsidP="007224E4">
      <w:pPr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noProof/>
          <w:szCs w:val="24"/>
          <w:lang w:val="en-AU" w:eastAsia="en-AU"/>
        </w:rPr>
        <w:drawing>
          <wp:inline distT="0" distB="0" distL="0" distR="0" wp14:anchorId="1E7D3C68" wp14:editId="30727FC6">
            <wp:extent cx="6267450" cy="1114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terSampl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8" r="-1438"/>
                    <a:stretch/>
                  </pic:blipFill>
                  <pic:spPr>
                    <a:xfrm>
                      <a:off x="0" y="0"/>
                      <a:ext cx="6267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3580" w14:textId="77777777" w:rsidR="004E27FC" w:rsidRDefault="00BC3C85" w:rsidP="007224E4">
      <w:pPr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An Arduino sketch </w:t>
      </w:r>
      <w:r w:rsidR="009E53B4">
        <w:rPr>
          <w:rFonts w:eastAsia="Times New Roman" w:cstheme="minorHAnsi"/>
          <w:szCs w:val="24"/>
          <w:lang w:val="en-AU" w:eastAsia="en-AU"/>
        </w:rPr>
        <w:t xml:space="preserve">was </w:t>
      </w:r>
      <w:r w:rsidR="004E27FC">
        <w:rPr>
          <w:rFonts w:eastAsia="Times New Roman" w:cstheme="minorHAnsi"/>
          <w:szCs w:val="24"/>
          <w:lang w:val="en-AU" w:eastAsia="en-AU"/>
        </w:rPr>
        <w:t xml:space="preserve">later </w:t>
      </w:r>
      <w:r w:rsidR="009E53B4">
        <w:rPr>
          <w:rFonts w:eastAsia="Times New Roman" w:cstheme="minorHAnsi"/>
          <w:szCs w:val="24"/>
          <w:lang w:val="en-AU" w:eastAsia="en-AU"/>
        </w:rPr>
        <w:t xml:space="preserve">developed, and </w:t>
      </w:r>
      <w:r>
        <w:rPr>
          <w:rFonts w:eastAsia="Times New Roman" w:cstheme="minorHAnsi"/>
          <w:szCs w:val="24"/>
          <w:lang w:val="en-AU" w:eastAsia="en-AU"/>
        </w:rPr>
        <w:t>is provided</w:t>
      </w:r>
      <w:r w:rsidR="009E53B4">
        <w:rPr>
          <w:rFonts w:eastAsia="Times New Roman" w:cstheme="minorHAnsi"/>
          <w:szCs w:val="24"/>
          <w:lang w:val="en-AU" w:eastAsia="en-AU"/>
        </w:rPr>
        <w:t xml:space="preserve"> later,</w:t>
      </w:r>
      <w:r>
        <w:rPr>
          <w:rFonts w:eastAsia="Times New Roman" w:cstheme="minorHAnsi"/>
          <w:szCs w:val="24"/>
          <w:lang w:val="en-AU" w:eastAsia="en-AU"/>
        </w:rPr>
        <w:t xml:space="preserve"> which allows sniffing of the blue wire</w:t>
      </w:r>
      <w:r w:rsidR="009E53B4">
        <w:rPr>
          <w:rFonts w:eastAsia="Times New Roman" w:cstheme="minorHAnsi"/>
          <w:szCs w:val="24"/>
          <w:lang w:val="en-AU" w:eastAsia="en-AU"/>
        </w:rPr>
        <w:t xml:space="preserve">; collecting the </w:t>
      </w:r>
      <w:r w:rsidR="004E27FC">
        <w:rPr>
          <w:rFonts w:eastAsia="Times New Roman" w:cstheme="minorHAnsi"/>
          <w:szCs w:val="24"/>
          <w:lang w:val="en-AU" w:eastAsia="en-AU"/>
        </w:rPr>
        <w:t xml:space="preserve">two-way </w:t>
      </w:r>
      <w:r w:rsidR="009E53B4">
        <w:rPr>
          <w:rFonts w:eastAsia="Times New Roman" w:cstheme="minorHAnsi"/>
          <w:szCs w:val="24"/>
          <w:lang w:val="en-AU" w:eastAsia="en-AU"/>
        </w:rPr>
        <w:t>conversation taking place between the controller and heater.</w:t>
      </w:r>
    </w:p>
    <w:p w14:paraId="60EB4A88" w14:textId="77777777" w:rsidR="004E27FC" w:rsidRDefault="009E53B4" w:rsidP="007224E4">
      <w:pPr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>The sketch is intended to be used in conjunction with a serial terminal application on a PC, logging the data received from the Arduino, over USB.</w:t>
      </w:r>
    </w:p>
    <w:p w14:paraId="6DAB8BD0" w14:textId="53543CFF" w:rsidR="007224E4" w:rsidRDefault="009E53B4" w:rsidP="007224E4">
      <w:pPr>
        <w:rPr>
          <w:rFonts w:eastAsia="Times New Roman" w:cstheme="minorHAnsi"/>
          <w:szCs w:val="24"/>
          <w:lang w:val="en-AU" w:eastAsia="en-AU"/>
        </w:rPr>
      </w:pPr>
      <w:r>
        <w:rPr>
          <w:rFonts w:eastAsia="Times New Roman" w:cstheme="minorHAnsi"/>
          <w:szCs w:val="24"/>
          <w:lang w:val="en-AU" w:eastAsia="en-AU"/>
        </w:rPr>
        <w:t xml:space="preserve">Putty has been used with success here </w:t>
      </w:r>
      <w:r w:rsidR="004E27FC">
        <w:rPr>
          <w:rFonts w:eastAsia="Times New Roman" w:cstheme="minorHAnsi"/>
          <w:szCs w:val="24"/>
          <w:lang w:val="en-AU" w:eastAsia="en-AU"/>
        </w:rPr>
        <w:t xml:space="preserve">to create log files which are later </w:t>
      </w:r>
      <w:r>
        <w:rPr>
          <w:rFonts w:eastAsia="Times New Roman" w:cstheme="minorHAnsi"/>
          <w:szCs w:val="24"/>
          <w:lang w:val="en-AU" w:eastAsia="en-AU"/>
        </w:rPr>
        <w:t>analys</w:t>
      </w:r>
      <w:r w:rsidR="004E27FC">
        <w:rPr>
          <w:rFonts w:eastAsia="Times New Roman" w:cstheme="minorHAnsi"/>
          <w:szCs w:val="24"/>
          <w:lang w:val="en-AU" w:eastAsia="en-AU"/>
        </w:rPr>
        <w:t>ed</w:t>
      </w:r>
      <w:r>
        <w:rPr>
          <w:rFonts w:eastAsia="Times New Roman" w:cstheme="minorHAnsi"/>
          <w:szCs w:val="24"/>
          <w:lang w:val="en-AU" w:eastAsia="en-AU"/>
        </w:rPr>
        <w:t>, primarily using Excel.</w:t>
      </w:r>
    </w:p>
    <w:p w14:paraId="284A013A" w14:textId="77777777" w:rsidR="009E53B4" w:rsidRDefault="009E53B4">
      <w:pPr>
        <w:rPr>
          <w:rFonts w:asciiTheme="majorHAnsi" w:eastAsiaTheme="majorEastAsia" w:hAnsiTheme="majorHAnsi" w:cstheme="majorBidi"/>
          <w:b/>
          <w:bCs/>
          <w:smallCaps/>
          <w:sz w:val="36"/>
          <w:szCs w:val="36"/>
          <w:lang w:val="en-AU" w:eastAsia="en-AU"/>
        </w:rPr>
      </w:pPr>
      <w:r>
        <w:rPr>
          <w:lang w:val="en-AU" w:eastAsia="en-AU"/>
        </w:rPr>
        <w:br w:type="page"/>
      </w:r>
    </w:p>
    <w:p w14:paraId="54DC5C8D" w14:textId="5D5BDD6A" w:rsidR="00455D49" w:rsidRPr="00455D49" w:rsidRDefault="00B07EFB" w:rsidP="00455D49">
      <w:pPr>
        <w:pStyle w:val="Heading1"/>
        <w:rPr>
          <w:lang w:val="en-AU" w:eastAsia="en-AU"/>
        </w:rPr>
      </w:pPr>
      <w:r>
        <w:rPr>
          <w:lang w:val="en-AU" w:eastAsia="en-AU"/>
        </w:rPr>
        <w:lastRenderedPageBreak/>
        <w:t>DATA PROTOCOL B</w:t>
      </w:r>
      <w:r w:rsidR="00455D49">
        <w:rPr>
          <w:lang w:val="en-AU" w:eastAsia="en-AU"/>
        </w:rPr>
        <w:t>YTE DEFINITIONS</w:t>
      </w:r>
    </w:p>
    <w:p w14:paraId="67E702CB" w14:textId="77777777" w:rsidR="00BB0C7B" w:rsidRDefault="00BB0C7B" w:rsidP="00BB0C7B">
      <w:pPr>
        <w:pStyle w:val="Heading2"/>
        <w:rPr>
          <w:lang w:val="en-AU" w:eastAsia="en-AU"/>
        </w:rPr>
      </w:pPr>
      <w:r>
        <w:rPr>
          <w:lang w:val="en-AU" w:eastAsia="en-AU"/>
        </w:rPr>
        <w:t>TRANSMIT PACKET</w:t>
      </w:r>
    </w:p>
    <w:p w14:paraId="6FF37F44" w14:textId="644BBE3E" w:rsidR="00800993" w:rsidRPr="00CD1C5E" w:rsidRDefault="00800993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 w:rsidRPr="00CD1C5E">
        <w:rPr>
          <w:rFonts w:eastAsia="Times New Roman" w:cstheme="minorHAnsi"/>
          <w:szCs w:val="24"/>
          <w:lang w:val="en-AU" w:eastAsia="en-AU"/>
        </w:rPr>
        <w:t>The following table reveals what ha</w:t>
      </w:r>
      <w:r w:rsidR="00101901" w:rsidRPr="00CD1C5E">
        <w:rPr>
          <w:rFonts w:eastAsia="Times New Roman" w:cstheme="minorHAnsi"/>
          <w:szCs w:val="24"/>
          <w:lang w:val="en-AU" w:eastAsia="en-AU"/>
        </w:rPr>
        <w:t>s been</w:t>
      </w:r>
      <w:r w:rsidRPr="00CD1C5E">
        <w:rPr>
          <w:rFonts w:eastAsia="Times New Roman" w:cstheme="minorHAnsi"/>
          <w:szCs w:val="24"/>
          <w:lang w:val="en-AU" w:eastAsia="en-AU"/>
        </w:rPr>
        <w:t xml:space="preserve"> determined </w:t>
      </w:r>
      <w:r w:rsidR="007224E4" w:rsidRPr="00CD1C5E">
        <w:rPr>
          <w:rFonts w:eastAsia="Times New Roman" w:cstheme="minorHAnsi"/>
          <w:szCs w:val="24"/>
          <w:lang w:val="en-AU" w:eastAsia="en-AU"/>
        </w:rPr>
        <w:t>for the 24 message</w:t>
      </w:r>
      <w:r w:rsidR="008A7474" w:rsidRPr="00CD1C5E">
        <w:rPr>
          <w:rFonts w:eastAsia="Times New Roman" w:cstheme="minorHAnsi"/>
          <w:szCs w:val="24"/>
          <w:lang w:val="en-AU" w:eastAsia="en-AU"/>
        </w:rPr>
        <w:t xml:space="preserve"> bytes</w:t>
      </w:r>
      <w:r w:rsidR="007224E4" w:rsidRPr="00CD1C5E">
        <w:rPr>
          <w:rFonts w:eastAsia="Times New Roman" w:cstheme="minorHAnsi"/>
          <w:szCs w:val="24"/>
          <w:lang w:val="en-AU" w:eastAsia="en-AU"/>
        </w:rPr>
        <w:t xml:space="preserve"> </w:t>
      </w:r>
      <w:r w:rsidR="007224E4" w:rsidRPr="00CD1C5E">
        <w:rPr>
          <w:rFonts w:eastAsia="Times New Roman" w:cstheme="minorHAnsi"/>
          <w:b/>
          <w:szCs w:val="24"/>
          <w:lang w:val="en-AU" w:eastAsia="en-AU"/>
        </w:rPr>
        <w:t>coming from the controller</w:t>
      </w:r>
      <w:r w:rsidR="00E17471">
        <w:rPr>
          <w:rFonts w:eastAsia="Times New Roman" w:cstheme="minorHAnsi"/>
          <w:b/>
          <w:szCs w:val="24"/>
          <w:lang w:val="en-AU" w:eastAsia="en-AU"/>
        </w:rPr>
        <w:t>, to the heater</w:t>
      </w:r>
      <w:r w:rsidR="00B61873" w:rsidRPr="00CD1C5E">
        <w:rPr>
          <w:rFonts w:eastAsia="Times New Roman" w:cstheme="minorHAnsi"/>
          <w:szCs w:val="24"/>
          <w:lang w:val="en-AU" w:eastAsia="en-AU"/>
        </w:rPr>
        <w:t>.</w:t>
      </w:r>
      <w:r w:rsidR="00B61873" w:rsidRPr="00CD1C5E">
        <w:rPr>
          <w:rFonts w:eastAsia="Times New Roman" w:cstheme="minorHAnsi"/>
          <w:szCs w:val="24"/>
          <w:lang w:val="en-AU" w:eastAsia="en-AU"/>
        </w:rPr>
        <w:br/>
      </w:r>
      <w:r w:rsidR="006C4F1B" w:rsidRPr="00CD1C5E">
        <w:rPr>
          <w:rFonts w:eastAsia="Times New Roman" w:cstheme="minorHAnsi"/>
          <w:szCs w:val="24"/>
          <w:lang w:val="en-AU" w:eastAsia="en-AU"/>
        </w:rPr>
        <w:t>Bytes I</w:t>
      </w:r>
      <w:r w:rsidR="00E17471">
        <w:rPr>
          <w:rFonts w:eastAsia="Times New Roman" w:cstheme="minorHAnsi"/>
          <w:szCs w:val="24"/>
          <w:lang w:val="en-AU" w:eastAsia="en-AU"/>
        </w:rPr>
        <w:t>’</w:t>
      </w:r>
      <w:r w:rsidR="006C4F1B" w:rsidRPr="00CD1C5E">
        <w:rPr>
          <w:rFonts w:eastAsia="Times New Roman" w:cstheme="minorHAnsi"/>
          <w:szCs w:val="24"/>
          <w:lang w:val="en-AU" w:eastAsia="en-AU"/>
        </w:rPr>
        <w:t xml:space="preserve">m not 100% certain on are </w:t>
      </w:r>
      <w:r w:rsidR="006C4F1B" w:rsidRPr="00CD1C5E">
        <w:rPr>
          <w:rFonts w:eastAsia="Times New Roman" w:cstheme="minorHAnsi"/>
          <w:i/>
          <w:szCs w:val="24"/>
          <w:lang w:val="en-AU" w:eastAsia="en-AU"/>
        </w:rPr>
        <w:t>italicised</w:t>
      </w:r>
      <w:r w:rsidR="006C4F1B" w:rsidRPr="00CD1C5E">
        <w:rPr>
          <w:rFonts w:eastAsia="Times New Roman" w:cstheme="minorHAnsi"/>
          <w:szCs w:val="24"/>
          <w:lang w:val="en-AU" w:eastAsia="en-AU"/>
        </w:rPr>
        <w:t xml:space="preserve"> </w:t>
      </w:r>
      <w:r w:rsidR="00B61873" w:rsidRPr="00CD1C5E">
        <w:rPr>
          <w:rFonts w:eastAsia="Times New Roman" w:cstheme="minorHAnsi"/>
          <w:szCs w:val="24"/>
          <w:lang w:val="en-AU" w:eastAsia="en-AU"/>
        </w:rPr>
        <w:t>in the Purpose column.</w:t>
      </w:r>
    </w:p>
    <w:p w14:paraId="20E19126" w14:textId="088A156E" w:rsidR="00800993" w:rsidRPr="00CD1C5E" w:rsidRDefault="00800993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770"/>
        <w:gridCol w:w="2560"/>
        <w:gridCol w:w="728"/>
        <w:gridCol w:w="3067"/>
        <w:gridCol w:w="2509"/>
      </w:tblGrid>
      <w:tr w:rsidR="00800993" w:rsidRPr="00CD1C5E" w14:paraId="1F8BFA75" w14:textId="77777777" w:rsidTr="009F69DD">
        <w:tc>
          <w:tcPr>
            <w:tcW w:w="770" w:type="dxa"/>
            <w:shd w:val="clear" w:color="auto" w:fill="B3D5AB" w:themeFill="accent4" w:themeFillTint="66"/>
          </w:tcPr>
          <w:p w14:paraId="56FDE92D" w14:textId="35F592A5" w:rsidR="00800993" w:rsidRPr="00CD1C5E" w:rsidRDefault="00A1047B" w:rsidP="001C55B4">
            <w:pPr>
              <w:rPr>
                <w:rFonts w:eastAsia="Times New Roman" w:cstheme="minorHAnsi"/>
                <w:b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b/>
                <w:szCs w:val="24"/>
                <w:lang w:val="en-AU" w:eastAsia="en-AU"/>
              </w:rPr>
              <w:t>Index</w:t>
            </w:r>
            <w:r w:rsidR="00241453"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3288" w:type="dxa"/>
            <w:gridSpan w:val="2"/>
            <w:shd w:val="clear" w:color="auto" w:fill="B3D5AB" w:themeFill="accent4" w:themeFillTint="66"/>
          </w:tcPr>
          <w:p w14:paraId="65E73D26" w14:textId="50889A56" w:rsidR="00800993" w:rsidRPr="00CD1C5E" w:rsidRDefault="00800993" w:rsidP="001C55B4">
            <w:pPr>
              <w:rPr>
                <w:rFonts w:eastAsia="Times New Roman" w:cstheme="minorHAnsi"/>
                <w:b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>Purpose</w:t>
            </w:r>
          </w:p>
        </w:tc>
        <w:tc>
          <w:tcPr>
            <w:tcW w:w="3067" w:type="dxa"/>
            <w:shd w:val="clear" w:color="auto" w:fill="B3D5AB" w:themeFill="accent4" w:themeFillTint="66"/>
          </w:tcPr>
          <w:p w14:paraId="7321BC35" w14:textId="4E4091C0" w:rsidR="00800993" w:rsidRPr="00CD1C5E" w:rsidRDefault="00F64DF7" w:rsidP="001C55B4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>Known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="00800993"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>Value</w:t>
            </w:r>
            <w:r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>s</w:t>
            </w:r>
          </w:p>
        </w:tc>
        <w:tc>
          <w:tcPr>
            <w:tcW w:w="2509" w:type="dxa"/>
            <w:shd w:val="clear" w:color="auto" w:fill="B3D5AB" w:themeFill="accent4" w:themeFillTint="66"/>
          </w:tcPr>
          <w:p w14:paraId="703E428C" w14:textId="486AF72B" w:rsidR="00800993" w:rsidRPr="00CD1C5E" w:rsidRDefault="0045338B" w:rsidP="001C55B4">
            <w:pPr>
              <w:rPr>
                <w:rFonts w:eastAsia="Times New Roman" w:cstheme="minorHAnsi"/>
                <w:b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>Scaling</w:t>
            </w:r>
          </w:p>
        </w:tc>
      </w:tr>
      <w:tr w:rsidR="00800993" w:rsidRPr="00CD1C5E" w14:paraId="2D0D76B2" w14:textId="77777777" w:rsidTr="009F69DD">
        <w:tc>
          <w:tcPr>
            <w:tcW w:w="770" w:type="dxa"/>
          </w:tcPr>
          <w:p w14:paraId="2E8C6112" w14:textId="227F4760" w:rsidR="00800993" w:rsidRPr="00CD1C5E" w:rsidRDefault="00A1047B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0</w:t>
            </w:r>
          </w:p>
        </w:tc>
        <w:tc>
          <w:tcPr>
            <w:tcW w:w="3288" w:type="dxa"/>
            <w:gridSpan w:val="2"/>
          </w:tcPr>
          <w:p w14:paraId="4EAEA6F4" w14:textId="5C3BACAB" w:rsidR="00800993" w:rsidRPr="00CD1C5E" w:rsidRDefault="00B0715A" w:rsidP="001C55B4">
            <w:pPr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Start of Frame</w:t>
            </w:r>
            <w:r w:rsidR="00FC5864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?</w:t>
            </w:r>
          </w:p>
        </w:tc>
        <w:tc>
          <w:tcPr>
            <w:tcW w:w="3067" w:type="dxa"/>
          </w:tcPr>
          <w:p w14:paraId="1D47D0FC" w14:textId="33594ECA" w:rsidR="00800993" w:rsidRPr="00CD1C5E" w:rsidRDefault="00800993" w:rsidP="001C55B4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78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h, 76h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(</w:t>
            </w:r>
            <w:r w:rsidR="002546EE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R</w:t>
            </w: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otary</w:t>
            </w:r>
            <w:r w:rsidR="002546EE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, LCD</w:t>
            </w: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)</w:t>
            </w:r>
          </w:p>
        </w:tc>
        <w:tc>
          <w:tcPr>
            <w:tcW w:w="2509" w:type="dxa"/>
          </w:tcPr>
          <w:p w14:paraId="67290E10" w14:textId="1304FF10" w:rsidR="00800993" w:rsidRPr="00CD1C5E" w:rsidRDefault="00514EB1" w:rsidP="001C55B4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800993" w:rsidRPr="00CD1C5E" w14:paraId="61262E81" w14:textId="77777777" w:rsidTr="009F69DD">
        <w:tc>
          <w:tcPr>
            <w:tcW w:w="770" w:type="dxa"/>
          </w:tcPr>
          <w:p w14:paraId="4C028F8F" w14:textId="033B0115" w:rsidR="00800993" w:rsidRPr="00CD1C5E" w:rsidRDefault="00A1047B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1</w:t>
            </w:r>
          </w:p>
        </w:tc>
        <w:tc>
          <w:tcPr>
            <w:tcW w:w="3288" w:type="dxa"/>
            <w:gridSpan w:val="2"/>
          </w:tcPr>
          <w:p w14:paraId="788F604E" w14:textId="57225C4C" w:rsidR="00800993" w:rsidRPr="00CD1C5E" w:rsidRDefault="004C6FE0" w:rsidP="001C55B4">
            <w:pPr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Data Size?</w:t>
            </w:r>
          </w:p>
        </w:tc>
        <w:tc>
          <w:tcPr>
            <w:tcW w:w="3067" w:type="dxa"/>
          </w:tcPr>
          <w:p w14:paraId="2F6E81C7" w14:textId="19F464C8" w:rsidR="00800993" w:rsidRPr="00CD1C5E" w:rsidRDefault="00800993" w:rsidP="001C55B4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16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  <w:r w:rsidR="00B13746">
              <w:rPr>
                <w:rFonts w:eastAsia="Times New Roman" w:cstheme="minorHAnsi"/>
                <w:szCs w:val="24"/>
                <w:lang w:val="en-AU" w:eastAsia="en-AU"/>
              </w:rPr>
              <w:t xml:space="preserve"> (constant)</w:t>
            </w:r>
          </w:p>
        </w:tc>
        <w:tc>
          <w:tcPr>
            <w:tcW w:w="2509" w:type="dxa"/>
          </w:tcPr>
          <w:p w14:paraId="3D75896F" w14:textId="54A466C7" w:rsidR="00800993" w:rsidRPr="00CD1C5E" w:rsidRDefault="0045338B" w:rsidP="001C55B4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800993" w:rsidRPr="00CD1C5E" w14:paraId="0C95ED1C" w14:textId="77777777" w:rsidTr="009F69DD">
        <w:tc>
          <w:tcPr>
            <w:tcW w:w="770" w:type="dxa"/>
          </w:tcPr>
          <w:p w14:paraId="4FAA09F6" w14:textId="214D64AB" w:rsidR="00800993" w:rsidRPr="00CD1C5E" w:rsidRDefault="00A1047B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2</w:t>
            </w:r>
          </w:p>
        </w:tc>
        <w:tc>
          <w:tcPr>
            <w:tcW w:w="3288" w:type="dxa"/>
            <w:gridSpan w:val="2"/>
          </w:tcPr>
          <w:p w14:paraId="10D2FA23" w14:textId="335AB3D6" w:rsidR="00800993" w:rsidRPr="00CD1C5E" w:rsidRDefault="0047186E" w:rsidP="001C55B4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Command</w:t>
            </w:r>
          </w:p>
        </w:tc>
        <w:tc>
          <w:tcPr>
            <w:tcW w:w="3067" w:type="dxa"/>
          </w:tcPr>
          <w:p w14:paraId="08D2BA14" w14:textId="000764DD" w:rsidR="00800993" w:rsidRPr="00CD1C5E" w:rsidRDefault="00241453" w:rsidP="001C55B4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00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/ 05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  <w:r w:rsidR="00511C4F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(stop)</w:t>
            </w:r>
            <w:r w:rsidR="008C1417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/ A0h</w:t>
            </w:r>
            <w:r w:rsidR="00511C4F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(start)</w:t>
            </w:r>
          </w:p>
        </w:tc>
        <w:tc>
          <w:tcPr>
            <w:tcW w:w="2509" w:type="dxa"/>
          </w:tcPr>
          <w:p w14:paraId="17394EEF" w14:textId="3DE129FD" w:rsidR="00800993" w:rsidRPr="00CD1C5E" w:rsidRDefault="008C1417" w:rsidP="001C55B4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800993" w:rsidRPr="00CD1C5E" w14:paraId="5953AC2E" w14:textId="77777777" w:rsidTr="009F69DD">
        <w:tc>
          <w:tcPr>
            <w:tcW w:w="770" w:type="dxa"/>
          </w:tcPr>
          <w:p w14:paraId="27F60021" w14:textId="0E35400F" w:rsidR="00800993" w:rsidRPr="00CD1C5E" w:rsidRDefault="00A1047B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3</w:t>
            </w:r>
          </w:p>
        </w:tc>
        <w:tc>
          <w:tcPr>
            <w:tcW w:w="3288" w:type="dxa"/>
            <w:gridSpan w:val="2"/>
          </w:tcPr>
          <w:p w14:paraId="6EB60D2E" w14:textId="5A671B17" w:rsidR="00800993" w:rsidRPr="00CD1C5E" w:rsidRDefault="00800993" w:rsidP="001C55B4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Temp Sensor</w:t>
            </w:r>
          </w:p>
        </w:tc>
        <w:tc>
          <w:tcPr>
            <w:tcW w:w="3067" w:type="dxa"/>
          </w:tcPr>
          <w:p w14:paraId="59249EE3" w14:textId="4D48828C" w:rsidR="00800993" w:rsidRPr="00CD1C5E" w:rsidRDefault="007E4579" w:rsidP="001C55B4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v</w:t>
            </w:r>
            <w:r w:rsidR="00241453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ariable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, </w:t>
            </w:r>
            <w:r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>0 in fixed mode</w:t>
            </w:r>
          </w:p>
        </w:tc>
        <w:tc>
          <w:tcPr>
            <w:tcW w:w="2509" w:type="dxa"/>
          </w:tcPr>
          <w:p w14:paraId="6CF049FF" w14:textId="6EAEE484" w:rsidR="00800993" w:rsidRPr="00CD1C5E" w:rsidRDefault="00800993" w:rsidP="001C55B4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1°C / digit</w:t>
            </w:r>
          </w:p>
        </w:tc>
      </w:tr>
      <w:tr w:rsidR="00800993" w:rsidRPr="00CD1C5E" w14:paraId="69F2B640" w14:textId="77777777" w:rsidTr="009F69DD">
        <w:tc>
          <w:tcPr>
            <w:tcW w:w="770" w:type="dxa"/>
          </w:tcPr>
          <w:p w14:paraId="0EC0E5AC" w14:textId="5DEBC31A" w:rsidR="00800993" w:rsidRPr="00CD1C5E" w:rsidRDefault="00A1047B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4</w:t>
            </w:r>
          </w:p>
        </w:tc>
        <w:tc>
          <w:tcPr>
            <w:tcW w:w="3288" w:type="dxa"/>
            <w:gridSpan w:val="2"/>
          </w:tcPr>
          <w:p w14:paraId="7A0133F4" w14:textId="3A2B00D1" w:rsidR="00800993" w:rsidRPr="00CD1C5E" w:rsidRDefault="0080099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Desired Temperature</w:t>
            </w:r>
          </w:p>
        </w:tc>
        <w:tc>
          <w:tcPr>
            <w:tcW w:w="3067" w:type="dxa"/>
          </w:tcPr>
          <w:p w14:paraId="1B331047" w14:textId="60B64AF7" w:rsidR="00800993" w:rsidRPr="00CD1C5E" w:rsidRDefault="002546EE" w:rsidP="00800993">
            <w:pPr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V</w:t>
            </w:r>
            <w:r w:rsidR="00241453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ariable</w:t>
            </w:r>
          </w:p>
        </w:tc>
        <w:tc>
          <w:tcPr>
            <w:tcW w:w="2509" w:type="dxa"/>
          </w:tcPr>
          <w:p w14:paraId="1104385B" w14:textId="0EB8BEC5" w:rsidR="00800993" w:rsidRPr="00CD1C5E" w:rsidRDefault="0080099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1°C / digit</w:t>
            </w:r>
          </w:p>
        </w:tc>
      </w:tr>
      <w:tr w:rsidR="00800993" w:rsidRPr="00CD1C5E" w14:paraId="5C0492A0" w14:textId="77777777" w:rsidTr="009F69DD">
        <w:tc>
          <w:tcPr>
            <w:tcW w:w="770" w:type="dxa"/>
            <w:shd w:val="clear" w:color="auto" w:fill="FDE5CC" w:themeFill="accent1" w:themeFillTint="33"/>
          </w:tcPr>
          <w:p w14:paraId="06BD9B85" w14:textId="39C08BE1" w:rsidR="00800993" w:rsidRPr="00CD1C5E" w:rsidRDefault="00A1047B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5</w:t>
            </w:r>
          </w:p>
        </w:tc>
        <w:tc>
          <w:tcPr>
            <w:tcW w:w="3288" w:type="dxa"/>
            <w:gridSpan w:val="2"/>
            <w:shd w:val="clear" w:color="auto" w:fill="FDE5CC" w:themeFill="accent1" w:themeFillTint="33"/>
          </w:tcPr>
          <w:p w14:paraId="1F46A220" w14:textId="2CCACF4C" w:rsidR="00800993" w:rsidRPr="00CD1C5E" w:rsidRDefault="0080099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Minimum Pump frequency</w:t>
            </w:r>
          </w:p>
        </w:tc>
        <w:tc>
          <w:tcPr>
            <w:tcW w:w="3067" w:type="dxa"/>
            <w:shd w:val="clear" w:color="auto" w:fill="FDE5CC" w:themeFill="accent1" w:themeFillTint="33"/>
          </w:tcPr>
          <w:p w14:paraId="73C6562D" w14:textId="1F625819" w:rsidR="00800993" w:rsidRPr="00CD1C5E" w:rsidRDefault="002546EE" w:rsidP="00800993">
            <w:pPr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V</w:t>
            </w:r>
            <w:r w:rsidR="00241453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ariable</w:t>
            </w:r>
          </w:p>
        </w:tc>
        <w:tc>
          <w:tcPr>
            <w:tcW w:w="2509" w:type="dxa"/>
            <w:shd w:val="clear" w:color="auto" w:fill="FDE5CC" w:themeFill="accent1" w:themeFillTint="33"/>
          </w:tcPr>
          <w:p w14:paraId="1AE4F12A" w14:textId="25BEF9ED" w:rsidR="00800993" w:rsidRPr="00CD1C5E" w:rsidRDefault="0080099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0.1Hz / digit</w:t>
            </w:r>
            <w:r w:rsidR="00620894">
              <w:rPr>
                <w:rFonts w:eastAsia="Times New Roman" w:cstheme="minorHAnsi"/>
                <w:szCs w:val="24"/>
                <w:lang w:val="en-AU" w:eastAsia="en-AU"/>
              </w:rPr>
              <w:t xml:space="preserve">    ***</w:t>
            </w:r>
          </w:p>
        </w:tc>
      </w:tr>
      <w:tr w:rsidR="00800993" w:rsidRPr="00CD1C5E" w14:paraId="6B906D21" w14:textId="77777777" w:rsidTr="009F69DD">
        <w:tc>
          <w:tcPr>
            <w:tcW w:w="770" w:type="dxa"/>
            <w:shd w:val="clear" w:color="auto" w:fill="FDE5CC" w:themeFill="accent1" w:themeFillTint="33"/>
          </w:tcPr>
          <w:p w14:paraId="377061FB" w14:textId="1706DEF6" w:rsidR="00800993" w:rsidRPr="00CD1C5E" w:rsidRDefault="00A1047B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6</w:t>
            </w:r>
          </w:p>
        </w:tc>
        <w:tc>
          <w:tcPr>
            <w:tcW w:w="3288" w:type="dxa"/>
            <w:gridSpan w:val="2"/>
            <w:shd w:val="clear" w:color="auto" w:fill="FDE5CC" w:themeFill="accent1" w:themeFillTint="33"/>
          </w:tcPr>
          <w:p w14:paraId="3679F112" w14:textId="7ED855C7" w:rsidR="00800993" w:rsidRPr="00CD1C5E" w:rsidRDefault="0024145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Maximum Pump frequency</w:t>
            </w:r>
          </w:p>
        </w:tc>
        <w:tc>
          <w:tcPr>
            <w:tcW w:w="3067" w:type="dxa"/>
            <w:shd w:val="clear" w:color="auto" w:fill="FDE5CC" w:themeFill="accent1" w:themeFillTint="33"/>
          </w:tcPr>
          <w:p w14:paraId="7F221D6C" w14:textId="4A72C7E3" w:rsidR="00800993" w:rsidRPr="00CD1C5E" w:rsidRDefault="002546EE" w:rsidP="00800993">
            <w:pPr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V</w:t>
            </w:r>
            <w:r w:rsidR="00241453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ariable</w:t>
            </w:r>
          </w:p>
        </w:tc>
        <w:tc>
          <w:tcPr>
            <w:tcW w:w="2509" w:type="dxa"/>
            <w:shd w:val="clear" w:color="auto" w:fill="FDE5CC" w:themeFill="accent1" w:themeFillTint="33"/>
          </w:tcPr>
          <w:p w14:paraId="5ACFA8ED" w14:textId="46A05586" w:rsidR="00800993" w:rsidRPr="00CD1C5E" w:rsidRDefault="0024145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0.1Hz / digit</w:t>
            </w:r>
            <w:r w:rsidR="00620894">
              <w:rPr>
                <w:rFonts w:eastAsia="Times New Roman" w:cstheme="minorHAnsi"/>
                <w:szCs w:val="24"/>
                <w:lang w:val="en-AU" w:eastAsia="en-AU"/>
              </w:rPr>
              <w:t xml:space="preserve">    ***</w:t>
            </w:r>
          </w:p>
        </w:tc>
      </w:tr>
      <w:tr w:rsidR="009E6EBB" w:rsidRPr="00CD1C5E" w14:paraId="1918AEFE" w14:textId="77777777" w:rsidTr="009F69DD">
        <w:tc>
          <w:tcPr>
            <w:tcW w:w="770" w:type="dxa"/>
            <w:shd w:val="clear" w:color="auto" w:fill="FDE5CC" w:themeFill="accent1" w:themeFillTint="33"/>
          </w:tcPr>
          <w:p w14:paraId="584AB753" w14:textId="1F269629" w:rsidR="009E6EBB" w:rsidRPr="00CD1C5E" w:rsidRDefault="00A1047B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7</w:t>
            </w:r>
          </w:p>
        </w:tc>
        <w:tc>
          <w:tcPr>
            <w:tcW w:w="2560" w:type="dxa"/>
            <w:vMerge w:val="restart"/>
            <w:shd w:val="clear" w:color="auto" w:fill="FDE5CC" w:themeFill="accent1" w:themeFillTint="33"/>
          </w:tcPr>
          <w:p w14:paraId="37D2F926" w14:textId="4BF5FEDE" w:rsidR="009E6EBB" w:rsidRPr="00CD1C5E" w:rsidRDefault="009E6EBB" w:rsidP="006B2813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Minimum fan speed</w:t>
            </w:r>
          </w:p>
        </w:tc>
        <w:tc>
          <w:tcPr>
            <w:tcW w:w="728" w:type="dxa"/>
            <w:shd w:val="clear" w:color="auto" w:fill="FDE5CC" w:themeFill="accent1" w:themeFillTint="33"/>
          </w:tcPr>
          <w:p w14:paraId="1EB76D72" w14:textId="71DB8425" w:rsidR="009E6EBB" w:rsidRPr="00CD1C5E" w:rsidRDefault="009E6EBB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MSB</w:t>
            </w:r>
          </w:p>
        </w:tc>
        <w:tc>
          <w:tcPr>
            <w:tcW w:w="3067" w:type="dxa"/>
            <w:vMerge w:val="restart"/>
            <w:shd w:val="clear" w:color="auto" w:fill="FDE5CC" w:themeFill="accent1" w:themeFillTint="33"/>
          </w:tcPr>
          <w:p w14:paraId="7DEE7BF6" w14:textId="78ABC7BE" w:rsidR="009E6EBB" w:rsidRPr="00CD1C5E" w:rsidRDefault="009E6EBB" w:rsidP="006B2813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16bit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variable</w:t>
            </w:r>
          </w:p>
        </w:tc>
        <w:tc>
          <w:tcPr>
            <w:tcW w:w="2509" w:type="dxa"/>
            <w:vMerge w:val="restart"/>
            <w:shd w:val="clear" w:color="auto" w:fill="FDE5CC" w:themeFill="accent1" w:themeFillTint="33"/>
          </w:tcPr>
          <w:p w14:paraId="41168C7F" w14:textId="5A1C689F" w:rsidR="009E6EBB" w:rsidRPr="00CD1C5E" w:rsidRDefault="009E6EBB" w:rsidP="006B2813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1RPM / digit</w:t>
            </w:r>
            <w:r w:rsidR="00620894">
              <w:rPr>
                <w:rFonts w:eastAsia="Times New Roman" w:cstheme="minorHAnsi"/>
                <w:szCs w:val="24"/>
                <w:lang w:val="en-AU" w:eastAsia="en-AU"/>
              </w:rPr>
              <w:t xml:space="preserve">    ***</w:t>
            </w:r>
          </w:p>
        </w:tc>
      </w:tr>
      <w:tr w:rsidR="009E6EBB" w:rsidRPr="00CD1C5E" w14:paraId="3D237534" w14:textId="77777777" w:rsidTr="009F69DD">
        <w:tc>
          <w:tcPr>
            <w:tcW w:w="770" w:type="dxa"/>
            <w:shd w:val="clear" w:color="auto" w:fill="FDE5CC" w:themeFill="accent1" w:themeFillTint="33"/>
          </w:tcPr>
          <w:p w14:paraId="1F5268B3" w14:textId="1CC7A140" w:rsidR="009E6EBB" w:rsidRPr="00CD1C5E" w:rsidRDefault="00A1047B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8</w:t>
            </w:r>
          </w:p>
        </w:tc>
        <w:tc>
          <w:tcPr>
            <w:tcW w:w="2560" w:type="dxa"/>
            <w:vMerge/>
            <w:shd w:val="clear" w:color="auto" w:fill="FDE5CC" w:themeFill="accent1" w:themeFillTint="33"/>
          </w:tcPr>
          <w:p w14:paraId="53F3954B" w14:textId="77777777" w:rsidR="009E6EBB" w:rsidRPr="00CD1C5E" w:rsidRDefault="009E6EBB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728" w:type="dxa"/>
            <w:shd w:val="clear" w:color="auto" w:fill="FDE5CC" w:themeFill="accent1" w:themeFillTint="33"/>
          </w:tcPr>
          <w:p w14:paraId="3787643C" w14:textId="72C34983" w:rsidR="009E6EBB" w:rsidRPr="00CD1C5E" w:rsidRDefault="0012482D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LSB</w:t>
            </w:r>
          </w:p>
        </w:tc>
        <w:tc>
          <w:tcPr>
            <w:tcW w:w="3067" w:type="dxa"/>
            <w:vMerge/>
            <w:shd w:val="clear" w:color="auto" w:fill="FDE5CC" w:themeFill="accent1" w:themeFillTint="33"/>
          </w:tcPr>
          <w:p w14:paraId="601D2288" w14:textId="77777777" w:rsidR="009E6EBB" w:rsidRPr="00CD1C5E" w:rsidRDefault="009E6EBB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2509" w:type="dxa"/>
            <w:vMerge/>
            <w:shd w:val="clear" w:color="auto" w:fill="FDE5CC" w:themeFill="accent1" w:themeFillTint="33"/>
          </w:tcPr>
          <w:p w14:paraId="58C29D90" w14:textId="77777777" w:rsidR="009E6EBB" w:rsidRPr="00CD1C5E" w:rsidRDefault="009E6EBB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</w:tr>
      <w:tr w:rsidR="0012482D" w:rsidRPr="00CD1C5E" w14:paraId="3536438A" w14:textId="77777777" w:rsidTr="009F69DD">
        <w:tc>
          <w:tcPr>
            <w:tcW w:w="770" w:type="dxa"/>
            <w:shd w:val="clear" w:color="auto" w:fill="FDE5CC" w:themeFill="accent1" w:themeFillTint="33"/>
          </w:tcPr>
          <w:p w14:paraId="0BD6DC5D" w14:textId="2C9D59C4" w:rsidR="0012482D" w:rsidRPr="00CD1C5E" w:rsidRDefault="00A1047B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9</w:t>
            </w:r>
          </w:p>
        </w:tc>
        <w:tc>
          <w:tcPr>
            <w:tcW w:w="2560" w:type="dxa"/>
            <w:vMerge w:val="restart"/>
            <w:shd w:val="clear" w:color="auto" w:fill="FDE5CC" w:themeFill="accent1" w:themeFillTint="33"/>
          </w:tcPr>
          <w:p w14:paraId="61E56ADC" w14:textId="6F73ABF8" w:rsidR="0012482D" w:rsidRPr="00CD1C5E" w:rsidRDefault="0012482D" w:rsidP="006B2813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Maximum fan speed </w:t>
            </w:r>
          </w:p>
        </w:tc>
        <w:tc>
          <w:tcPr>
            <w:tcW w:w="728" w:type="dxa"/>
            <w:shd w:val="clear" w:color="auto" w:fill="FDE5CC" w:themeFill="accent1" w:themeFillTint="33"/>
          </w:tcPr>
          <w:p w14:paraId="4CD08AB1" w14:textId="48C48A89" w:rsidR="0012482D" w:rsidRPr="00CD1C5E" w:rsidRDefault="0012482D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MSB</w:t>
            </w:r>
          </w:p>
        </w:tc>
        <w:tc>
          <w:tcPr>
            <w:tcW w:w="3067" w:type="dxa"/>
            <w:vMerge w:val="restart"/>
            <w:shd w:val="clear" w:color="auto" w:fill="FDE5CC" w:themeFill="accent1" w:themeFillTint="33"/>
          </w:tcPr>
          <w:p w14:paraId="776576E6" w14:textId="711AC592" w:rsidR="0012482D" w:rsidRPr="00CD1C5E" w:rsidRDefault="0012482D" w:rsidP="006B2813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16bit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variable</w:t>
            </w:r>
          </w:p>
        </w:tc>
        <w:tc>
          <w:tcPr>
            <w:tcW w:w="2509" w:type="dxa"/>
            <w:vMerge w:val="restart"/>
            <w:shd w:val="clear" w:color="auto" w:fill="FDE5CC" w:themeFill="accent1" w:themeFillTint="33"/>
          </w:tcPr>
          <w:p w14:paraId="0A8F4427" w14:textId="682E0EC2" w:rsidR="0012482D" w:rsidRPr="00CD1C5E" w:rsidRDefault="0012482D" w:rsidP="00BF05AE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1RPM / digit</w:t>
            </w:r>
            <w:r w:rsidR="00620894">
              <w:rPr>
                <w:rFonts w:eastAsia="Times New Roman" w:cstheme="minorHAnsi"/>
                <w:szCs w:val="24"/>
                <w:lang w:val="en-AU" w:eastAsia="en-AU"/>
              </w:rPr>
              <w:t xml:space="preserve">    ***</w:t>
            </w:r>
          </w:p>
        </w:tc>
      </w:tr>
      <w:tr w:rsidR="0012482D" w:rsidRPr="00CD1C5E" w14:paraId="1AED9120" w14:textId="77777777" w:rsidTr="009F69DD">
        <w:tc>
          <w:tcPr>
            <w:tcW w:w="770" w:type="dxa"/>
            <w:shd w:val="clear" w:color="auto" w:fill="FDE5CC" w:themeFill="accent1" w:themeFillTint="33"/>
          </w:tcPr>
          <w:p w14:paraId="792128F8" w14:textId="532FDACD" w:rsidR="0012482D" w:rsidRPr="00CD1C5E" w:rsidRDefault="0012482D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A1047B">
              <w:rPr>
                <w:rFonts w:eastAsia="Times New Roman" w:cstheme="minorHAnsi"/>
                <w:szCs w:val="24"/>
                <w:lang w:val="en-AU" w:eastAsia="en-AU"/>
              </w:rPr>
              <w:t>0</w:t>
            </w:r>
          </w:p>
        </w:tc>
        <w:tc>
          <w:tcPr>
            <w:tcW w:w="2560" w:type="dxa"/>
            <w:vMerge/>
            <w:shd w:val="clear" w:color="auto" w:fill="FDE5CC" w:themeFill="accent1" w:themeFillTint="33"/>
          </w:tcPr>
          <w:p w14:paraId="37673656" w14:textId="43992B53" w:rsidR="0012482D" w:rsidRPr="00CD1C5E" w:rsidRDefault="0012482D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728" w:type="dxa"/>
            <w:shd w:val="clear" w:color="auto" w:fill="FDE5CC" w:themeFill="accent1" w:themeFillTint="33"/>
          </w:tcPr>
          <w:p w14:paraId="082DA09E" w14:textId="74F0A7FA" w:rsidR="0012482D" w:rsidRPr="00CD1C5E" w:rsidRDefault="0012482D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LSB</w:t>
            </w:r>
          </w:p>
        </w:tc>
        <w:tc>
          <w:tcPr>
            <w:tcW w:w="3067" w:type="dxa"/>
            <w:vMerge/>
            <w:shd w:val="clear" w:color="auto" w:fill="FDE5CC" w:themeFill="accent1" w:themeFillTint="33"/>
          </w:tcPr>
          <w:p w14:paraId="59777DE0" w14:textId="77777777" w:rsidR="0012482D" w:rsidRPr="00CD1C5E" w:rsidRDefault="0012482D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2509" w:type="dxa"/>
            <w:vMerge/>
            <w:shd w:val="clear" w:color="auto" w:fill="FDE5CC" w:themeFill="accent1" w:themeFillTint="33"/>
          </w:tcPr>
          <w:p w14:paraId="5824E838" w14:textId="77777777" w:rsidR="0012482D" w:rsidRPr="00CD1C5E" w:rsidRDefault="0012482D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</w:tr>
      <w:tr w:rsidR="00241453" w:rsidRPr="00CD1C5E" w14:paraId="462AA401" w14:textId="77777777" w:rsidTr="009F69DD">
        <w:tc>
          <w:tcPr>
            <w:tcW w:w="770" w:type="dxa"/>
            <w:shd w:val="clear" w:color="auto" w:fill="FDE5CC" w:themeFill="accent1" w:themeFillTint="33"/>
          </w:tcPr>
          <w:p w14:paraId="7DAD70A8" w14:textId="25D935E9" w:rsidR="00241453" w:rsidRPr="00CD1C5E" w:rsidRDefault="00241453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D45892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</w:p>
        </w:tc>
        <w:tc>
          <w:tcPr>
            <w:tcW w:w="3288" w:type="dxa"/>
            <w:gridSpan w:val="2"/>
            <w:shd w:val="clear" w:color="auto" w:fill="FDE5CC" w:themeFill="accent1" w:themeFillTint="33"/>
          </w:tcPr>
          <w:p w14:paraId="01C7E75A" w14:textId="0D7F614E" w:rsidR="00241453" w:rsidRPr="00CD1C5E" w:rsidRDefault="00D45892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 xml:space="preserve">Heater </w:t>
            </w:r>
            <w:r w:rsidR="00241453" w:rsidRPr="00CD1C5E">
              <w:rPr>
                <w:rFonts w:eastAsia="Times New Roman" w:cstheme="minorHAnsi"/>
                <w:szCs w:val="24"/>
                <w:lang w:val="en-AU" w:eastAsia="en-AU"/>
              </w:rPr>
              <w:t>Operating Voltage</w:t>
            </w:r>
          </w:p>
        </w:tc>
        <w:tc>
          <w:tcPr>
            <w:tcW w:w="3067" w:type="dxa"/>
            <w:shd w:val="clear" w:color="auto" w:fill="FDE5CC" w:themeFill="accent1" w:themeFillTint="33"/>
          </w:tcPr>
          <w:p w14:paraId="6D032728" w14:textId="17E060BF" w:rsidR="00241453" w:rsidRPr="00CD1C5E" w:rsidRDefault="0024145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78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  <w:r w:rsidR="00616E6A" w:rsidRPr="00CD1C5E">
              <w:rPr>
                <w:rFonts w:eastAsia="Times New Roman" w:cstheme="minorHAnsi"/>
                <w:szCs w:val="24"/>
                <w:lang w:val="en-AU" w:eastAsia="en-AU"/>
              </w:rPr>
              <w:t>,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F0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(12.0V/24.0V)</w:t>
            </w:r>
          </w:p>
        </w:tc>
        <w:tc>
          <w:tcPr>
            <w:tcW w:w="2509" w:type="dxa"/>
            <w:shd w:val="clear" w:color="auto" w:fill="FDE5CC" w:themeFill="accent1" w:themeFillTint="33"/>
          </w:tcPr>
          <w:p w14:paraId="2D0223F8" w14:textId="2A2F41F6" w:rsidR="00241453" w:rsidRPr="00CD1C5E" w:rsidRDefault="0024145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0.1V</w:t>
            </w:r>
            <w:r w:rsidR="00872181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/</w:t>
            </w:r>
            <w:r w:rsidR="00872181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digit</w:t>
            </w:r>
            <w:r w:rsidR="00620894">
              <w:rPr>
                <w:rFonts w:eastAsia="Times New Roman" w:cstheme="minorHAnsi"/>
                <w:szCs w:val="24"/>
                <w:lang w:val="en-AU" w:eastAsia="en-AU"/>
              </w:rPr>
              <w:t xml:space="preserve">      ***</w:t>
            </w:r>
          </w:p>
        </w:tc>
      </w:tr>
      <w:tr w:rsidR="00241453" w:rsidRPr="00CD1C5E" w14:paraId="7166D8FE" w14:textId="77777777" w:rsidTr="009F69DD">
        <w:tc>
          <w:tcPr>
            <w:tcW w:w="770" w:type="dxa"/>
          </w:tcPr>
          <w:p w14:paraId="55AEF8EF" w14:textId="313A57D9" w:rsidR="00241453" w:rsidRPr="00CD1C5E" w:rsidRDefault="00241453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D45892">
              <w:rPr>
                <w:rFonts w:eastAsia="Times New Roman" w:cstheme="minorHAnsi"/>
                <w:szCs w:val="24"/>
                <w:lang w:val="en-AU" w:eastAsia="en-AU"/>
              </w:rPr>
              <w:t>2</w:t>
            </w:r>
          </w:p>
        </w:tc>
        <w:tc>
          <w:tcPr>
            <w:tcW w:w="3288" w:type="dxa"/>
            <w:gridSpan w:val="2"/>
          </w:tcPr>
          <w:p w14:paraId="3490DA57" w14:textId="64451168" w:rsidR="00241453" w:rsidRPr="00CD1C5E" w:rsidRDefault="0024145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Fan speed sensor</w:t>
            </w:r>
          </w:p>
        </w:tc>
        <w:tc>
          <w:tcPr>
            <w:tcW w:w="3067" w:type="dxa"/>
          </w:tcPr>
          <w:p w14:paraId="34151C90" w14:textId="2381A1C6" w:rsidR="00241453" w:rsidRPr="00CD1C5E" w:rsidRDefault="0024145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01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  <w:r w:rsidR="00616E6A" w:rsidRPr="00CD1C5E">
              <w:rPr>
                <w:rFonts w:eastAsia="Times New Roman" w:cstheme="minorHAnsi"/>
                <w:szCs w:val="24"/>
                <w:lang w:val="en-AU" w:eastAsia="en-AU"/>
              </w:rPr>
              <w:t>,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02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(FN-1, FN-2)</w:t>
            </w:r>
          </w:p>
        </w:tc>
        <w:tc>
          <w:tcPr>
            <w:tcW w:w="2509" w:type="dxa"/>
          </w:tcPr>
          <w:p w14:paraId="28F59BCD" w14:textId="1161D08F" w:rsidR="00241453" w:rsidRPr="00CD1C5E" w:rsidRDefault="00514EB1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241453" w:rsidRPr="00CD1C5E" w14:paraId="40EBE4D2" w14:textId="77777777" w:rsidTr="009F69DD">
        <w:tc>
          <w:tcPr>
            <w:tcW w:w="770" w:type="dxa"/>
          </w:tcPr>
          <w:p w14:paraId="76AC25AD" w14:textId="592BE6D1" w:rsidR="00241453" w:rsidRPr="00CD1C5E" w:rsidRDefault="00241453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D45892">
              <w:rPr>
                <w:rFonts w:eastAsia="Times New Roman" w:cstheme="minorHAnsi"/>
                <w:szCs w:val="24"/>
                <w:lang w:val="en-AU" w:eastAsia="en-AU"/>
              </w:rPr>
              <w:t>3</w:t>
            </w:r>
          </w:p>
        </w:tc>
        <w:tc>
          <w:tcPr>
            <w:tcW w:w="3288" w:type="dxa"/>
            <w:gridSpan w:val="2"/>
          </w:tcPr>
          <w:p w14:paraId="452E6804" w14:textId="5EFF9FA3" w:rsidR="00241453" w:rsidRPr="00CD1C5E" w:rsidRDefault="0024145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Thermostat/Fixed mode</w:t>
            </w:r>
          </w:p>
        </w:tc>
        <w:tc>
          <w:tcPr>
            <w:tcW w:w="3067" w:type="dxa"/>
          </w:tcPr>
          <w:p w14:paraId="20593932" w14:textId="36A2A4F8" w:rsidR="00241453" w:rsidRPr="00CD1C5E" w:rsidRDefault="0024145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32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  <w:r w:rsidR="00616E6A" w:rsidRPr="00CD1C5E">
              <w:rPr>
                <w:rFonts w:eastAsia="Times New Roman" w:cstheme="minorHAnsi"/>
                <w:szCs w:val="24"/>
                <w:lang w:val="en-AU" w:eastAsia="en-AU"/>
              </w:rPr>
              <w:t>,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proofErr w:type="spellStart"/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CD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  <w:proofErr w:type="spellEnd"/>
            <w:r w:rsidR="007E4579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="007E4579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(Thermo</w:t>
            </w:r>
            <w:r w:rsidR="00A2563B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stat</w:t>
            </w:r>
            <w:r w:rsidR="007E4579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, F</w:t>
            </w:r>
            <w:r w:rsidR="00A2563B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ixed</w:t>
            </w:r>
            <w:r w:rsidR="007E4579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)</w:t>
            </w:r>
          </w:p>
        </w:tc>
        <w:tc>
          <w:tcPr>
            <w:tcW w:w="2509" w:type="dxa"/>
          </w:tcPr>
          <w:p w14:paraId="19F4018B" w14:textId="2C68D9E5" w:rsidR="00241453" w:rsidRPr="00CD1C5E" w:rsidRDefault="007224E4" w:rsidP="00800993">
            <w:pPr>
              <w:rPr>
                <w:rFonts w:eastAsia="Times New Roman" w:cstheme="minorHAnsi"/>
                <w:b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 xml:space="preserve">Byte 4 </w:t>
            </w:r>
            <w:r w:rsidR="00872181"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 xml:space="preserve">= 0 </w:t>
            </w:r>
            <w:r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 xml:space="preserve">when </w:t>
            </w:r>
            <w:r w:rsidR="00872181"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>fixed</w:t>
            </w:r>
          </w:p>
        </w:tc>
      </w:tr>
      <w:tr w:rsidR="00241453" w:rsidRPr="00CD1C5E" w14:paraId="72277003" w14:textId="77777777" w:rsidTr="009F69DD">
        <w:tc>
          <w:tcPr>
            <w:tcW w:w="770" w:type="dxa"/>
          </w:tcPr>
          <w:p w14:paraId="5B067288" w14:textId="1307D5E6" w:rsidR="00241453" w:rsidRPr="00CD1C5E" w:rsidRDefault="00241453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D45892">
              <w:rPr>
                <w:rFonts w:eastAsia="Times New Roman" w:cstheme="minorHAnsi"/>
                <w:szCs w:val="24"/>
                <w:lang w:val="en-AU" w:eastAsia="en-AU"/>
              </w:rPr>
              <w:t>4</w:t>
            </w:r>
          </w:p>
        </w:tc>
        <w:tc>
          <w:tcPr>
            <w:tcW w:w="3288" w:type="dxa"/>
            <w:gridSpan w:val="2"/>
          </w:tcPr>
          <w:p w14:paraId="2164BF06" w14:textId="579CDC59" w:rsidR="00241453" w:rsidRPr="00CD1C5E" w:rsidRDefault="000058E2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L</w:t>
            </w:r>
            <w:r w:rsidR="007224E4" w:rsidRPr="00CD1C5E">
              <w:rPr>
                <w:rFonts w:eastAsia="Times New Roman" w:cstheme="minorHAnsi"/>
                <w:szCs w:val="24"/>
                <w:lang w:val="en-AU" w:eastAsia="en-AU"/>
              </w:rPr>
              <w:t>owe</w:t>
            </w:r>
            <w:r>
              <w:rPr>
                <w:rFonts w:eastAsia="Times New Roman" w:cstheme="minorHAnsi"/>
                <w:szCs w:val="24"/>
                <w:lang w:val="en-AU" w:eastAsia="en-AU"/>
              </w:rPr>
              <w:t>r</w:t>
            </w:r>
            <w:r w:rsidR="007224E4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temp</w:t>
            </w:r>
            <w:r>
              <w:rPr>
                <w:rFonts w:eastAsia="Times New Roman" w:cstheme="minorHAnsi"/>
                <w:szCs w:val="24"/>
                <w:lang w:val="en-AU" w:eastAsia="en-AU"/>
              </w:rPr>
              <w:t>erature</w:t>
            </w:r>
            <w:r w:rsidR="007224E4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limit</w:t>
            </w:r>
          </w:p>
        </w:tc>
        <w:tc>
          <w:tcPr>
            <w:tcW w:w="3067" w:type="dxa"/>
          </w:tcPr>
          <w:p w14:paraId="31011E13" w14:textId="7590B749" w:rsidR="00241453" w:rsidRPr="00CD1C5E" w:rsidRDefault="007224E4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08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  <w:r w:rsidR="00B13746">
              <w:rPr>
                <w:rFonts w:eastAsia="Times New Roman" w:cstheme="minorHAnsi"/>
                <w:szCs w:val="24"/>
                <w:lang w:val="en-AU" w:eastAsia="en-AU"/>
              </w:rPr>
              <w:t xml:space="preserve"> (constant)</w:t>
            </w:r>
          </w:p>
        </w:tc>
        <w:tc>
          <w:tcPr>
            <w:tcW w:w="2509" w:type="dxa"/>
          </w:tcPr>
          <w:p w14:paraId="12EB9107" w14:textId="4D7BE6EE" w:rsidR="00241453" w:rsidRPr="00CD1C5E" w:rsidRDefault="006B281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7224E4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°C 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/ digit</w:t>
            </w:r>
          </w:p>
        </w:tc>
      </w:tr>
      <w:tr w:rsidR="00241453" w:rsidRPr="00CD1C5E" w14:paraId="1A42CB33" w14:textId="77777777" w:rsidTr="009F69DD">
        <w:tc>
          <w:tcPr>
            <w:tcW w:w="770" w:type="dxa"/>
          </w:tcPr>
          <w:p w14:paraId="7D5745B5" w14:textId="20C037A8" w:rsidR="00241453" w:rsidRPr="00CD1C5E" w:rsidRDefault="00241453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D45892">
              <w:rPr>
                <w:rFonts w:eastAsia="Times New Roman" w:cstheme="minorHAnsi"/>
                <w:szCs w:val="24"/>
                <w:lang w:val="en-AU" w:eastAsia="en-AU"/>
              </w:rPr>
              <w:t>5</w:t>
            </w:r>
          </w:p>
        </w:tc>
        <w:tc>
          <w:tcPr>
            <w:tcW w:w="3288" w:type="dxa"/>
            <w:gridSpan w:val="2"/>
          </w:tcPr>
          <w:p w14:paraId="181A3441" w14:textId="37BE22C4" w:rsidR="00241453" w:rsidRPr="00CD1C5E" w:rsidRDefault="000058E2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U</w:t>
            </w:r>
            <w:r w:rsidR="007224E4" w:rsidRPr="00CD1C5E">
              <w:rPr>
                <w:rFonts w:eastAsia="Times New Roman" w:cstheme="minorHAnsi"/>
                <w:szCs w:val="24"/>
                <w:lang w:val="en-AU" w:eastAsia="en-AU"/>
              </w:rPr>
              <w:t>pper temp</w:t>
            </w:r>
            <w:r>
              <w:rPr>
                <w:rFonts w:eastAsia="Times New Roman" w:cstheme="minorHAnsi"/>
                <w:szCs w:val="24"/>
                <w:lang w:val="en-AU" w:eastAsia="en-AU"/>
              </w:rPr>
              <w:t>erature</w:t>
            </w:r>
            <w:r w:rsidR="007224E4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limit</w:t>
            </w:r>
          </w:p>
        </w:tc>
        <w:tc>
          <w:tcPr>
            <w:tcW w:w="3067" w:type="dxa"/>
          </w:tcPr>
          <w:p w14:paraId="40537310" w14:textId="2D4CCB7B" w:rsidR="00241453" w:rsidRPr="00CD1C5E" w:rsidRDefault="007224E4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23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  <w:r w:rsidR="00B13746">
              <w:rPr>
                <w:rFonts w:eastAsia="Times New Roman" w:cstheme="minorHAnsi"/>
                <w:szCs w:val="24"/>
                <w:lang w:val="en-AU" w:eastAsia="en-AU"/>
              </w:rPr>
              <w:t xml:space="preserve"> (constant)</w:t>
            </w:r>
          </w:p>
        </w:tc>
        <w:tc>
          <w:tcPr>
            <w:tcW w:w="2509" w:type="dxa"/>
          </w:tcPr>
          <w:p w14:paraId="5C71F14C" w14:textId="25570FE7" w:rsidR="00241453" w:rsidRPr="00CD1C5E" w:rsidRDefault="006B281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1°C / digit</w:t>
            </w:r>
          </w:p>
        </w:tc>
      </w:tr>
      <w:tr w:rsidR="007224E4" w:rsidRPr="00CD1C5E" w14:paraId="087A6433" w14:textId="77777777" w:rsidTr="009F69DD">
        <w:tc>
          <w:tcPr>
            <w:tcW w:w="770" w:type="dxa"/>
          </w:tcPr>
          <w:p w14:paraId="66B7C068" w14:textId="42F8D5BF" w:rsidR="007224E4" w:rsidRPr="00CD1C5E" w:rsidRDefault="007224E4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D45892">
              <w:rPr>
                <w:rFonts w:eastAsia="Times New Roman" w:cstheme="minorHAnsi"/>
                <w:szCs w:val="24"/>
                <w:lang w:val="en-AU" w:eastAsia="en-AU"/>
              </w:rPr>
              <w:t>6</w:t>
            </w:r>
          </w:p>
        </w:tc>
        <w:tc>
          <w:tcPr>
            <w:tcW w:w="3288" w:type="dxa"/>
            <w:gridSpan w:val="2"/>
          </w:tcPr>
          <w:p w14:paraId="325D4247" w14:textId="1B7FC6C7" w:rsidR="007224E4" w:rsidRPr="00BF05AE" w:rsidRDefault="00251CA8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BF05AE">
              <w:rPr>
                <w:rFonts w:eastAsia="Times New Roman" w:cstheme="minorHAnsi"/>
                <w:szCs w:val="24"/>
                <w:lang w:val="en-AU" w:eastAsia="en-AU"/>
              </w:rPr>
              <w:t>Glow Plug Power</w:t>
            </w:r>
          </w:p>
        </w:tc>
        <w:tc>
          <w:tcPr>
            <w:tcW w:w="3067" w:type="dxa"/>
          </w:tcPr>
          <w:p w14:paraId="3EC4783B" w14:textId="3DF8C523" w:rsidR="007224E4" w:rsidRPr="00CD1C5E" w:rsidRDefault="007224E4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05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</w:p>
        </w:tc>
        <w:tc>
          <w:tcPr>
            <w:tcW w:w="2509" w:type="dxa"/>
          </w:tcPr>
          <w:p w14:paraId="1245527E" w14:textId="27C001FA" w:rsidR="007224E4" w:rsidRPr="00CD1C5E" w:rsidRDefault="00251CA8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1-6</w:t>
            </w:r>
          </w:p>
        </w:tc>
      </w:tr>
      <w:tr w:rsidR="007224E4" w:rsidRPr="00CD1C5E" w14:paraId="077865D3" w14:textId="77777777" w:rsidTr="009F69DD">
        <w:tc>
          <w:tcPr>
            <w:tcW w:w="770" w:type="dxa"/>
          </w:tcPr>
          <w:p w14:paraId="3C766328" w14:textId="587480F4" w:rsidR="007224E4" w:rsidRPr="00CD1C5E" w:rsidRDefault="007224E4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D45892">
              <w:rPr>
                <w:rFonts w:eastAsia="Times New Roman" w:cstheme="minorHAnsi"/>
                <w:szCs w:val="24"/>
                <w:lang w:val="en-AU" w:eastAsia="en-AU"/>
              </w:rPr>
              <w:t>7</w:t>
            </w:r>
          </w:p>
        </w:tc>
        <w:tc>
          <w:tcPr>
            <w:tcW w:w="3288" w:type="dxa"/>
            <w:gridSpan w:val="2"/>
          </w:tcPr>
          <w:p w14:paraId="24C6BF90" w14:textId="594AA88C" w:rsidR="007224E4" w:rsidRPr="00CD1C5E" w:rsidRDefault="007224E4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Manual pump (</w:t>
            </w:r>
            <w:r w:rsidR="005843D2">
              <w:rPr>
                <w:rFonts w:eastAsia="Times New Roman" w:cstheme="minorHAnsi"/>
                <w:szCs w:val="24"/>
                <w:lang w:val="en-AU" w:eastAsia="en-AU"/>
              </w:rPr>
              <w:t xml:space="preserve">fuel 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prime)</w:t>
            </w:r>
          </w:p>
        </w:tc>
        <w:tc>
          <w:tcPr>
            <w:tcW w:w="3067" w:type="dxa"/>
          </w:tcPr>
          <w:p w14:paraId="77AFBC78" w14:textId="69FC6AC1" w:rsidR="007224E4" w:rsidRPr="00CD1C5E" w:rsidRDefault="007224E4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00</w:t>
            </w:r>
            <w:r w:rsidR="002546EE"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="007E4579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(</w:t>
            </w:r>
            <w:r w:rsidR="00A2563B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N</w:t>
            </w:r>
            <w:r w:rsidR="007E4579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ormal</w:t>
            </w:r>
            <w:r w:rsidR="00EC3FB1">
              <w:rPr>
                <w:rFonts w:eastAsia="Times New Roman" w:cstheme="minorHAnsi"/>
                <w:i/>
                <w:szCs w:val="24"/>
                <w:lang w:val="en-AU" w:eastAsia="en-AU"/>
              </w:rPr>
              <w:t>)</w:t>
            </w:r>
            <w:r w:rsidR="007E4579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,</w:t>
            </w:r>
            <w:r w:rsidR="00EC3FB1">
              <w:rPr>
                <w:rFonts w:eastAsia="Times New Roman" w:cstheme="minorHAnsi"/>
                <w:i/>
                <w:szCs w:val="24"/>
                <w:lang w:val="en-AU" w:eastAsia="en-AU"/>
              </w:rPr>
              <w:t xml:space="preserve"> </w:t>
            </w:r>
            <w:r w:rsidR="00EC3FB1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5Ah </w:t>
            </w:r>
            <w:r w:rsidR="00EC3FB1" w:rsidRPr="00EC3FB1">
              <w:rPr>
                <w:rFonts w:eastAsia="Times New Roman" w:cstheme="minorHAnsi"/>
                <w:i/>
                <w:szCs w:val="24"/>
                <w:lang w:val="en-AU" w:eastAsia="en-AU"/>
              </w:rPr>
              <w:t>(</w:t>
            </w:r>
            <w:r w:rsidR="00A2563B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P</w:t>
            </w:r>
            <w:r w:rsidR="007E4579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rime)</w:t>
            </w:r>
          </w:p>
        </w:tc>
        <w:tc>
          <w:tcPr>
            <w:tcW w:w="2509" w:type="dxa"/>
          </w:tcPr>
          <w:p w14:paraId="2BDE3A89" w14:textId="1489997D" w:rsidR="007224E4" w:rsidRPr="00CD1C5E" w:rsidRDefault="007E4579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6F1E6F" w:rsidRPr="00CD1C5E" w14:paraId="4021527E" w14:textId="77777777" w:rsidTr="009F69DD">
        <w:tc>
          <w:tcPr>
            <w:tcW w:w="770" w:type="dxa"/>
          </w:tcPr>
          <w:p w14:paraId="7B4C7072" w14:textId="4AF4BDC2" w:rsidR="006F1E6F" w:rsidRPr="00CD1C5E" w:rsidRDefault="006F1E6F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D45892">
              <w:rPr>
                <w:rFonts w:eastAsia="Times New Roman" w:cstheme="minorHAnsi"/>
                <w:szCs w:val="24"/>
                <w:lang w:val="en-AU" w:eastAsia="en-AU"/>
              </w:rPr>
              <w:t>8</w:t>
            </w:r>
          </w:p>
        </w:tc>
        <w:tc>
          <w:tcPr>
            <w:tcW w:w="2560" w:type="dxa"/>
            <w:vMerge w:val="restart"/>
          </w:tcPr>
          <w:p w14:paraId="76DA5215" w14:textId="7E0B887B" w:rsidR="006F1E6F" w:rsidRPr="00CD1C5E" w:rsidRDefault="00BF05AE" w:rsidP="004E126A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4E126A">
              <w:rPr>
                <w:rFonts w:eastAsia="Times New Roman" w:cstheme="minorHAnsi"/>
                <w:szCs w:val="24"/>
                <w:lang w:val="en-AU" w:eastAsia="en-AU"/>
              </w:rPr>
              <w:t>Unknown</w:t>
            </w:r>
            <w:r w:rsidR="006F1E6F">
              <w:rPr>
                <w:rFonts w:eastAsia="Times New Roman" w:cstheme="minorHAnsi"/>
                <w:i/>
                <w:szCs w:val="24"/>
                <w:lang w:val="en-AU" w:eastAsia="en-AU"/>
              </w:rPr>
              <w:t>?</w:t>
            </w:r>
          </w:p>
        </w:tc>
        <w:tc>
          <w:tcPr>
            <w:tcW w:w="728" w:type="dxa"/>
          </w:tcPr>
          <w:p w14:paraId="3E82B090" w14:textId="150AB6D0" w:rsidR="006F1E6F" w:rsidRPr="00CD1C5E" w:rsidRDefault="006F1E6F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MSB</w:t>
            </w:r>
          </w:p>
        </w:tc>
        <w:tc>
          <w:tcPr>
            <w:tcW w:w="3067" w:type="dxa"/>
          </w:tcPr>
          <w:p w14:paraId="36BC5490" w14:textId="5AA8ADBB" w:rsidR="006F1E6F" w:rsidRPr="00CD1C5E" w:rsidRDefault="006F1E6F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01h</w:t>
            </w:r>
            <w:r w:rsidR="00B13746">
              <w:rPr>
                <w:rFonts w:eastAsia="Times New Roman" w:cstheme="minorHAnsi"/>
                <w:szCs w:val="24"/>
                <w:lang w:val="en-AU" w:eastAsia="en-AU"/>
              </w:rPr>
              <w:t xml:space="preserve"> (</w:t>
            </w:r>
            <w:r w:rsidR="00BF05AE">
              <w:rPr>
                <w:rFonts w:eastAsia="Times New Roman" w:cstheme="minorHAnsi"/>
                <w:szCs w:val="24"/>
                <w:lang w:val="en-AU" w:eastAsia="en-AU"/>
              </w:rPr>
              <w:t>old</w:t>
            </w:r>
            <w:r w:rsidR="00B13746">
              <w:rPr>
                <w:rFonts w:eastAsia="Times New Roman" w:cstheme="minorHAnsi"/>
                <w:szCs w:val="24"/>
                <w:lang w:val="en-AU" w:eastAsia="en-AU"/>
              </w:rPr>
              <w:t>)</w:t>
            </w:r>
            <w:r w:rsidR="00BF05AE">
              <w:rPr>
                <w:rFonts w:eastAsia="Times New Roman" w:cstheme="minorHAnsi"/>
                <w:szCs w:val="24"/>
                <w:lang w:val="en-AU" w:eastAsia="en-AU"/>
              </w:rPr>
              <w:t xml:space="preserve">, </w:t>
            </w:r>
            <w:proofErr w:type="spellStart"/>
            <w:r w:rsidR="00BF05AE">
              <w:rPr>
                <w:rFonts w:eastAsia="Times New Roman" w:cstheme="minorHAnsi"/>
                <w:szCs w:val="24"/>
                <w:lang w:val="en-AU" w:eastAsia="en-AU"/>
              </w:rPr>
              <w:t>EBh</w:t>
            </w:r>
            <w:proofErr w:type="spellEnd"/>
            <w:r w:rsidR="00BF05AE">
              <w:rPr>
                <w:rFonts w:eastAsia="Times New Roman" w:cstheme="minorHAnsi"/>
                <w:szCs w:val="24"/>
                <w:lang w:val="en-AU" w:eastAsia="en-AU"/>
              </w:rPr>
              <w:t xml:space="preserve"> (</w:t>
            </w:r>
            <w:r w:rsidR="00E616D9">
              <w:rPr>
                <w:rFonts w:eastAsia="Times New Roman" w:cstheme="minorHAnsi"/>
                <w:szCs w:val="24"/>
                <w:lang w:val="en-AU" w:eastAsia="en-AU"/>
              </w:rPr>
              <w:t>blue LCD</w:t>
            </w:r>
            <w:r w:rsidR="00BF05AE">
              <w:rPr>
                <w:rFonts w:eastAsia="Times New Roman" w:cstheme="minorHAnsi"/>
                <w:szCs w:val="24"/>
                <w:lang w:val="en-AU" w:eastAsia="en-AU"/>
              </w:rPr>
              <w:t>)</w:t>
            </w:r>
          </w:p>
        </w:tc>
        <w:tc>
          <w:tcPr>
            <w:tcW w:w="2509" w:type="dxa"/>
            <w:vMerge w:val="restart"/>
          </w:tcPr>
          <w:p w14:paraId="7204E064" w14:textId="0FB0658D" w:rsidR="006F1E6F" w:rsidRPr="00CD1C5E" w:rsidRDefault="00BF05AE" w:rsidP="006F1E6F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?</w:t>
            </w:r>
          </w:p>
        </w:tc>
      </w:tr>
      <w:tr w:rsidR="006F1E6F" w:rsidRPr="00CD1C5E" w14:paraId="55C2CFEA" w14:textId="77777777" w:rsidTr="009F69DD">
        <w:tc>
          <w:tcPr>
            <w:tcW w:w="770" w:type="dxa"/>
          </w:tcPr>
          <w:p w14:paraId="49BC50F7" w14:textId="2CF287BC" w:rsidR="006F1E6F" w:rsidRPr="00CD1C5E" w:rsidRDefault="00D45892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19</w:t>
            </w:r>
          </w:p>
        </w:tc>
        <w:tc>
          <w:tcPr>
            <w:tcW w:w="2560" w:type="dxa"/>
            <w:vMerge/>
          </w:tcPr>
          <w:p w14:paraId="6946B6BC" w14:textId="0F2AE2AF" w:rsidR="006F1E6F" w:rsidRPr="00CD1C5E" w:rsidRDefault="006F1E6F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728" w:type="dxa"/>
          </w:tcPr>
          <w:p w14:paraId="587AFF7A" w14:textId="47416AD3" w:rsidR="006F1E6F" w:rsidRPr="00CD1C5E" w:rsidRDefault="006F1E6F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LSB</w:t>
            </w:r>
          </w:p>
        </w:tc>
        <w:tc>
          <w:tcPr>
            <w:tcW w:w="3067" w:type="dxa"/>
          </w:tcPr>
          <w:p w14:paraId="01A7CCCE" w14:textId="2291B0D1" w:rsidR="006F1E6F" w:rsidRPr="00CD1C5E" w:rsidRDefault="006F1E6F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2Ch</w:t>
            </w:r>
            <w:r w:rsidR="00B13746">
              <w:rPr>
                <w:rFonts w:eastAsia="Times New Roman" w:cstheme="minorHAnsi"/>
                <w:szCs w:val="24"/>
                <w:lang w:val="en-AU" w:eastAsia="en-AU"/>
              </w:rPr>
              <w:t xml:space="preserve"> (</w:t>
            </w:r>
            <w:r w:rsidR="00BF05AE">
              <w:rPr>
                <w:rFonts w:eastAsia="Times New Roman" w:cstheme="minorHAnsi"/>
                <w:szCs w:val="24"/>
                <w:lang w:val="en-AU" w:eastAsia="en-AU"/>
              </w:rPr>
              <w:t>old</w:t>
            </w:r>
            <w:r w:rsidR="00B13746">
              <w:rPr>
                <w:rFonts w:eastAsia="Times New Roman" w:cstheme="minorHAnsi"/>
                <w:szCs w:val="24"/>
                <w:lang w:val="en-AU" w:eastAsia="en-AU"/>
              </w:rPr>
              <w:t>)</w:t>
            </w:r>
            <w:r w:rsidR="00BF05AE">
              <w:rPr>
                <w:rFonts w:eastAsia="Times New Roman" w:cstheme="minorHAnsi"/>
                <w:szCs w:val="24"/>
                <w:lang w:val="en-AU" w:eastAsia="en-AU"/>
              </w:rPr>
              <w:t>, 47h (</w:t>
            </w:r>
            <w:r w:rsidR="00E616D9">
              <w:rPr>
                <w:rFonts w:eastAsia="Times New Roman" w:cstheme="minorHAnsi"/>
                <w:szCs w:val="24"/>
                <w:lang w:val="en-AU" w:eastAsia="en-AU"/>
              </w:rPr>
              <w:t>blue LCD</w:t>
            </w:r>
            <w:r w:rsidR="00BF05AE">
              <w:rPr>
                <w:rFonts w:eastAsia="Times New Roman" w:cstheme="minorHAnsi"/>
                <w:szCs w:val="24"/>
                <w:lang w:val="en-AU" w:eastAsia="en-AU"/>
              </w:rPr>
              <w:t>)</w:t>
            </w:r>
          </w:p>
        </w:tc>
        <w:tc>
          <w:tcPr>
            <w:tcW w:w="2509" w:type="dxa"/>
            <w:vMerge/>
          </w:tcPr>
          <w:p w14:paraId="1D68BA61" w14:textId="3483CA39" w:rsidR="006F1E6F" w:rsidRPr="00CD1C5E" w:rsidRDefault="006F1E6F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</w:tr>
      <w:tr w:rsidR="00E616D9" w:rsidRPr="00CD1C5E" w14:paraId="6D1FFF70" w14:textId="77777777" w:rsidTr="009F69DD">
        <w:tc>
          <w:tcPr>
            <w:tcW w:w="770" w:type="dxa"/>
          </w:tcPr>
          <w:p w14:paraId="644155E1" w14:textId="2044E547" w:rsidR="00E616D9" w:rsidRPr="00CD1C5E" w:rsidRDefault="00E616D9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2</w:t>
            </w:r>
            <w:r>
              <w:rPr>
                <w:rFonts w:eastAsia="Times New Roman" w:cstheme="minorHAnsi"/>
                <w:szCs w:val="24"/>
                <w:lang w:val="en-AU" w:eastAsia="en-AU"/>
              </w:rPr>
              <w:t>0</w:t>
            </w:r>
          </w:p>
        </w:tc>
        <w:tc>
          <w:tcPr>
            <w:tcW w:w="2560" w:type="dxa"/>
            <w:vMerge w:val="restart"/>
          </w:tcPr>
          <w:p w14:paraId="2F11BA94" w14:textId="1E2F3D53" w:rsidR="00E616D9" w:rsidRPr="009F69DD" w:rsidRDefault="00E616D9" w:rsidP="000F21BF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Altitude</w:t>
            </w:r>
          </w:p>
        </w:tc>
        <w:tc>
          <w:tcPr>
            <w:tcW w:w="728" w:type="dxa"/>
          </w:tcPr>
          <w:p w14:paraId="398886E2" w14:textId="6FABB61F" w:rsidR="00E616D9" w:rsidRPr="00CD1C5E" w:rsidRDefault="00E616D9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MSB</w:t>
            </w:r>
          </w:p>
        </w:tc>
        <w:tc>
          <w:tcPr>
            <w:tcW w:w="3067" w:type="dxa"/>
            <w:vMerge w:val="restart"/>
          </w:tcPr>
          <w:p w14:paraId="45AB6664" w14:textId="09015562" w:rsidR="00E616D9" w:rsidRPr="00CD1C5E" w:rsidRDefault="00E616D9" w:rsidP="00E616D9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0D</w:t>
            </w:r>
            <w:r>
              <w:rPr>
                <w:rFonts w:eastAsia="Times New Roman" w:cstheme="minorHAnsi"/>
                <w:szCs w:val="24"/>
                <w:lang w:val="en-AU" w:eastAsia="en-AU"/>
              </w:rPr>
              <w:t>AC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h</w:t>
            </w:r>
            <w:r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E616D9">
              <w:rPr>
                <w:rFonts w:eastAsia="Times New Roman" w:cstheme="minorHAnsi"/>
                <w:i/>
                <w:szCs w:val="24"/>
                <w:lang w:val="en-AU" w:eastAsia="en-AU"/>
              </w:rPr>
              <w:t>3500</w:t>
            </w:r>
            <w:r>
              <w:rPr>
                <w:rFonts w:eastAsia="Times New Roman" w:cstheme="minorHAnsi"/>
                <w:szCs w:val="24"/>
                <w:lang w:val="en-AU" w:eastAsia="en-AU"/>
              </w:rPr>
              <w:t xml:space="preserve"> (old) </w:t>
            </w:r>
            <w:r>
              <w:rPr>
                <w:rFonts w:eastAsia="Times New Roman" w:cstheme="minorHAnsi"/>
                <w:szCs w:val="24"/>
                <w:lang w:val="en-AU" w:eastAsia="en-AU"/>
              </w:rPr>
              <w:br/>
              <w:t xml:space="preserve">variable blue LCD </w:t>
            </w:r>
          </w:p>
        </w:tc>
        <w:tc>
          <w:tcPr>
            <w:tcW w:w="2509" w:type="dxa"/>
            <w:vMerge w:val="restart"/>
          </w:tcPr>
          <w:p w14:paraId="5B83DF72" w14:textId="39CD84D5" w:rsidR="00E616D9" w:rsidRPr="00CD1C5E" w:rsidRDefault="00E616D9" w:rsidP="00BF05AE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1 metre / digit</w:t>
            </w:r>
          </w:p>
        </w:tc>
      </w:tr>
      <w:tr w:rsidR="00E616D9" w:rsidRPr="00CD1C5E" w14:paraId="10663313" w14:textId="77777777" w:rsidTr="009F69DD">
        <w:tc>
          <w:tcPr>
            <w:tcW w:w="770" w:type="dxa"/>
          </w:tcPr>
          <w:p w14:paraId="68576B54" w14:textId="7AC3ACC8" w:rsidR="00E616D9" w:rsidRPr="00CD1C5E" w:rsidRDefault="00E616D9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2</w:t>
            </w:r>
            <w:r>
              <w:rPr>
                <w:rFonts w:eastAsia="Times New Roman" w:cstheme="minorHAnsi"/>
                <w:szCs w:val="24"/>
                <w:lang w:val="en-AU" w:eastAsia="en-AU"/>
              </w:rPr>
              <w:t>1</w:t>
            </w:r>
          </w:p>
        </w:tc>
        <w:tc>
          <w:tcPr>
            <w:tcW w:w="2560" w:type="dxa"/>
            <w:vMerge/>
          </w:tcPr>
          <w:p w14:paraId="5CD6DFC9" w14:textId="56647EA2" w:rsidR="00E616D9" w:rsidRPr="00CD1C5E" w:rsidRDefault="00E616D9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728" w:type="dxa"/>
          </w:tcPr>
          <w:p w14:paraId="7CBD6215" w14:textId="6D294BE9" w:rsidR="00E616D9" w:rsidRPr="00CD1C5E" w:rsidRDefault="00E616D9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LSB</w:t>
            </w:r>
          </w:p>
        </w:tc>
        <w:tc>
          <w:tcPr>
            <w:tcW w:w="3067" w:type="dxa"/>
            <w:vMerge/>
          </w:tcPr>
          <w:p w14:paraId="0868C767" w14:textId="4EBDF805" w:rsidR="00E616D9" w:rsidRPr="00CD1C5E" w:rsidRDefault="00E616D9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2509" w:type="dxa"/>
            <w:vMerge/>
          </w:tcPr>
          <w:p w14:paraId="36B672FD" w14:textId="552A6A72" w:rsidR="00E616D9" w:rsidRPr="00CD1C5E" w:rsidRDefault="00E616D9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</w:tr>
      <w:tr w:rsidR="006B2813" w:rsidRPr="00CD1C5E" w14:paraId="57D4D97A" w14:textId="77777777" w:rsidTr="009F69DD">
        <w:tc>
          <w:tcPr>
            <w:tcW w:w="770" w:type="dxa"/>
          </w:tcPr>
          <w:p w14:paraId="0269DE1E" w14:textId="08EFE565" w:rsidR="006B2813" w:rsidRPr="00CD1C5E" w:rsidRDefault="006B2813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2</w:t>
            </w:r>
            <w:r w:rsidR="00D45892">
              <w:rPr>
                <w:rFonts w:eastAsia="Times New Roman" w:cstheme="minorHAnsi"/>
                <w:szCs w:val="24"/>
                <w:lang w:val="en-AU" w:eastAsia="en-AU"/>
              </w:rPr>
              <w:t>2</w:t>
            </w:r>
          </w:p>
        </w:tc>
        <w:tc>
          <w:tcPr>
            <w:tcW w:w="2560" w:type="dxa"/>
            <w:vMerge w:val="restart"/>
          </w:tcPr>
          <w:p w14:paraId="7F52CFFC" w14:textId="77777777" w:rsidR="006B2813" w:rsidRPr="00CD1C5E" w:rsidRDefault="006B2813" w:rsidP="006B2813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CRC-16/MODBUS</w:t>
            </w:r>
          </w:p>
        </w:tc>
        <w:tc>
          <w:tcPr>
            <w:tcW w:w="728" w:type="dxa"/>
          </w:tcPr>
          <w:p w14:paraId="327ACAF7" w14:textId="0F733CF8" w:rsidR="006B2813" w:rsidRPr="00CD1C5E" w:rsidRDefault="006B281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MSB</w:t>
            </w:r>
          </w:p>
        </w:tc>
        <w:tc>
          <w:tcPr>
            <w:tcW w:w="3067" w:type="dxa"/>
            <w:vMerge w:val="restart"/>
          </w:tcPr>
          <w:p w14:paraId="2BC923B3" w14:textId="57BE539A" w:rsidR="006B2813" w:rsidRPr="00CD1C5E" w:rsidRDefault="006B2813" w:rsidP="006B2813">
            <w:pPr>
              <w:spacing w:before="120"/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16bit variable</w:t>
            </w:r>
          </w:p>
        </w:tc>
        <w:tc>
          <w:tcPr>
            <w:tcW w:w="2509" w:type="dxa"/>
            <w:vMerge w:val="restart"/>
          </w:tcPr>
          <w:p w14:paraId="5E6B5CD2" w14:textId="0195F26E" w:rsidR="006B2813" w:rsidRPr="00CD1C5E" w:rsidRDefault="006B2813" w:rsidP="006B2813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6B2813" w:rsidRPr="00CD1C5E" w14:paraId="3BFF4BF0" w14:textId="77777777" w:rsidTr="009F69DD">
        <w:tc>
          <w:tcPr>
            <w:tcW w:w="770" w:type="dxa"/>
          </w:tcPr>
          <w:p w14:paraId="50B843BA" w14:textId="1311DAC5" w:rsidR="006B2813" w:rsidRPr="00CD1C5E" w:rsidRDefault="006B2813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2</w:t>
            </w:r>
            <w:r w:rsidR="00D45892">
              <w:rPr>
                <w:rFonts w:eastAsia="Times New Roman" w:cstheme="minorHAnsi"/>
                <w:szCs w:val="24"/>
                <w:lang w:val="en-AU" w:eastAsia="en-AU"/>
              </w:rPr>
              <w:t>3</w:t>
            </w:r>
          </w:p>
        </w:tc>
        <w:tc>
          <w:tcPr>
            <w:tcW w:w="2560" w:type="dxa"/>
            <w:vMerge/>
          </w:tcPr>
          <w:p w14:paraId="7C758CF9" w14:textId="77777777" w:rsidR="006B2813" w:rsidRPr="00CD1C5E" w:rsidRDefault="006B281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728" w:type="dxa"/>
          </w:tcPr>
          <w:p w14:paraId="480B12BB" w14:textId="6F2488CA" w:rsidR="006B2813" w:rsidRPr="00CD1C5E" w:rsidRDefault="006B281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LSB</w:t>
            </w:r>
          </w:p>
        </w:tc>
        <w:tc>
          <w:tcPr>
            <w:tcW w:w="3067" w:type="dxa"/>
            <w:vMerge/>
          </w:tcPr>
          <w:p w14:paraId="6BDA79CE" w14:textId="3B9A0CFE" w:rsidR="006B2813" w:rsidRPr="00CD1C5E" w:rsidRDefault="006B281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2509" w:type="dxa"/>
            <w:vMerge/>
          </w:tcPr>
          <w:p w14:paraId="377FC6ED" w14:textId="1EAF93AA" w:rsidR="006B2813" w:rsidRPr="00CD1C5E" w:rsidRDefault="006B2813" w:rsidP="00800993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</w:tr>
    </w:tbl>
    <w:p w14:paraId="3464E066" w14:textId="77777777" w:rsidR="00800993" w:rsidRPr="00CD1C5E" w:rsidRDefault="00800993" w:rsidP="001C55B4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4A509288" w14:textId="17B0030F" w:rsidR="007F1027" w:rsidRPr="00CD1C5E" w:rsidRDefault="00620894" w:rsidP="006A576B">
      <w:p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*** Tx </w:t>
      </w:r>
      <w:proofErr w:type="gramStart"/>
      <w:r>
        <w:rPr>
          <w:rFonts w:cstheme="minorHAnsi"/>
          <w:szCs w:val="24"/>
        </w:rPr>
        <w:t>Bytes[</w:t>
      </w:r>
      <w:proofErr w:type="gramEnd"/>
      <w:r>
        <w:rPr>
          <w:rFonts w:cstheme="minorHAnsi"/>
          <w:szCs w:val="24"/>
        </w:rPr>
        <w:t>5..11] (Shaded orange) are ineffective from a Rotary Controller.</w:t>
      </w:r>
    </w:p>
    <w:p w14:paraId="07FC107B" w14:textId="7D78CC3F" w:rsidR="00BC0B3F" w:rsidRPr="00CD1C5E" w:rsidRDefault="00BC0B3F" w:rsidP="006A576B">
      <w:pPr>
        <w:rPr>
          <w:rFonts w:cstheme="minorHAnsi"/>
          <w:szCs w:val="24"/>
        </w:rPr>
      </w:pPr>
      <w:r w:rsidRPr="00CD1C5E">
        <w:rPr>
          <w:rFonts w:cstheme="minorHAnsi"/>
          <w:szCs w:val="24"/>
        </w:rPr>
        <w:t>A</w:t>
      </w:r>
      <w:r w:rsidR="00EE32E4" w:rsidRPr="00CD1C5E">
        <w:rPr>
          <w:rFonts w:cstheme="minorHAnsi"/>
          <w:szCs w:val="24"/>
        </w:rPr>
        <w:t xml:space="preserve"> more detailed</w:t>
      </w:r>
      <w:r w:rsidRPr="00CD1C5E">
        <w:rPr>
          <w:rFonts w:cstheme="minorHAnsi"/>
          <w:szCs w:val="24"/>
        </w:rPr>
        <w:t xml:space="preserve"> discussion of the </w:t>
      </w:r>
      <w:r w:rsidR="00872181" w:rsidRPr="00CD1C5E">
        <w:rPr>
          <w:rFonts w:cstheme="minorHAnsi"/>
          <w:szCs w:val="24"/>
        </w:rPr>
        <w:t xml:space="preserve">message </w:t>
      </w:r>
      <w:r w:rsidRPr="00CD1C5E">
        <w:rPr>
          <w:rFonts w:cstheme="minorHAnsi"/>
          <w:szCs w:val="24"/>
        </w:rPr>
        <w:t>bytes follows</w:t>
      </w:r>
      <w:r w:rsidR="00B13746">
        <w:rPr>
          <w:rFonts w:cstheme="minorHAnsi"/>
          <w:szCs w:val="24"/>
        </w:rPr>
        <w:t>:</w:t>
      </w:r>
    </w:p>
    <w:p w14:paraId="47BBEA90" w14:textId="77777777" w:rsidR="00BF05AE" w:rsidRDefault="003640F0" w:rsidP="00BF05AE">
      <w:pPr>
        <w:pStyle w:val="Heading3"/>
        <w:rPr>
          <w:rFonts w:cstheme="minorHAnsi"/>
          <w:szCs w:val="24"/>
        </w:rPr>
      </w:pPr>
      <w:r w:rsidRPr="00CD1C5E">
        <w:br w:type="page"/>
      </w:r>
      <w:r w:rsidR="00E52ACF" w:rsidRPr="00CD1C5E">
        <w:lastRenderedPageBreak/>
        <w:t xml:space="preserve">Tx </w:t>
      </w:r>
      <w:proofErr w:type="gramStart"/>
      <w:r w:rsidR="00F078A6" w:rsidRPr="00CD1C5E">
        <w:t>Byte</w:t>
      </w:r>
      <w:r w:rsidR="00D45892">
        <w:t>[</w:t>
      </w:r>
      <w:proofErr w:type="gramEnd"/>
      <w:r w:rsidR="00D45892">
        <w:t>0]</w:t>
      </w:r>
      <w:r w:rsidR="00BF05AE">
        <w:t xml:space="preserve"> - </w:t>
      </w:r>
      <w:r w:rsidR="009D2EC7" w:rsidRPr="00D45892">
        <w:rPr>
          <w:rFonts w:cstheme="minorHAnsi"/>
          <w:szCs w:val="24"/>
        </w:rPr>
        <w:t>Start of Frame?</w:t>
      </w:r>
    </w:p>
    <w:p w14:paraId="761BF2C4" w14:textId="512BBE3B" w:rsidR="003B2CCB" w:rsidRDefault="000123CD" w:rsidP="00BF05AE">
      <w:r w:rsidRPr="00CD1C5E">
        <w:t xml:space="preserve">Always </w:t>
      </w:r>
      <w:r w:rsidR="007A779D" w:rsidRPr="00CD1C5E">
        <w:t>78</w:t>
      </w:r>
      <w:r w:rsidR="00F625A6" w:rsidRPr="00CD1C5E">
        <w:t>h</w:t>
      </w:r>
      <w:r w:rsidR="007A779D" w:rsidRPr="00CD1C5E">
        <w:t xml:space="preserve"> from </w:t>
      </w:r>
      <w:r w:rsidR="007E34D0" w:rsidRPr="00CD1C5E">
        <w:t>R</w:t>
      </w:r>
      <w:r w:rsidR="00F078A6" w:rsidRPr="00CD1C5E">
        <w:t xml:space="preserve">otary </w:t>
      </w:r>
      <w:r w:rsidR="007E34D0" w:rsidRPr="00CD1C5E">
        <w:t>C</w:t>
      </w:r>
      <w:r w:rsidR="00F078A6" w:rsidRPr="00CD1C5E">
        <w:t>ontroller</w:t>
      </w:r>
      <w:r w:rsidR="00E616D9">
        <w:t xml:space="preserve"> – </w:t>
      </w:r>
      <w:r w:rsidR="00E616D9" w:rsidRPr="00E616D9">
        <w:rPr>
          <w:i/>
        </w:rPr>
        <w:t>bytes [</w:t>
      </w:r>
      <w:proofErr w:type="gramStart"/>
      <w:r w:rsidR="00E616D9" w:rsidRPr="00E616D9">
        <w:rPr>
          <w:i/>
        </w:rPr>
        <w:t>5..</w:t>
      </w:r>
      <w:proofErr w:type="gramEnd"/>
      <w:r w:rsidR="00E616D9" w:rsidRPr="00E616D9">
        <w:rPr>
          <w:i/>
        </w:rPr>
        <w:t>11] are ignored</w:t>
      </w:r>
      <w:r w:rsidR="007E34D0" w:rsidRPr="00E616D9">
        <w:rPr>
          <w:i/>
        </w:rPr>
        <w:t>.</w:t>
      </w:r>
      <w:r w:rsidR="007E34D0" w:rsidRPr="00E616D9">
        <w:rPr>
          <w:i/>
        </w:rPr>
        <w:br/>
      </w:r>
      <w:r w:rsidRPr="00CD1C5E">
        <w:t xml:space="preserve">Always </w:t>
      </w:r>
      <w:r w:rsidR="00F078A6" w:rsidRPr="00CD1C5E">
        <w:t>76</w:t>
      </w:r>
      <w:r w:rsidR="00F625A6" w:rsidRPr="00CD1C5E">
        <w:t>h</w:t>
      </w:r>
      <w:r w:rsidR="00F078A6" w:rsidRPr="00CD1C5E">
        <w:t xml:space="preserve"> from LCD</w:t>
      </w:r>
      <w:r w:rsidR="00895974">
        <w:t xml:space="preserve"> or LED</w:t>
      </w:r>
      <w:r w:rsidR="007E34D0" w:rsidRPr="00CD1C5E">
        <w:t xml:space="preserve"> Controller</w:t>
      </w:r>
      <w:r w:rsidR="00E616D9">
        <w:t xml:space="preserve"> – </w:t>
      </w:r>
      <w:r w:rsidR="00E616D9" w:rsidRPr="00E616D9">
        <w:rPr>
          <w:i/>
        </w:rPr>
        <w:t>bytes [5-11] are accepted</w:t>
      </w:r>
      <w:r w:rsidR="00872181" w:rsidRPr="00CD1C5E">
        <w:t>.</w:t>
      </w:r>
    </w:p>
    <w:p w14:paraId="2BDC0721" w14:textId="2A1FB7D4" w:rsidR="00620894" w:rsidRDefault="003B2CCB" w:rsidP="007E34D0">
      <w:p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The value of this byte appears to have control over what parameters the heater </w:t>
      </w:r>
      <w:r w:rsidR="00E616D9">
        <w:rPr>
          <w:rFonts w:cstheme="minorHAnsi"/>
          <w:szCs w:val="24"/>
        </w:rPr>
        <w:t xml:space="preserve">unit </w:t>
      </w:r>
      <w:r>
        <w:rPr>
          <w:rFonts w:cstheme="minorHAnsi"/>
          <w:szCs w:val="24"/>
        </w:rPr>
        <w:t xml:space="preserve">will </w:t>
      </w:r>
      <w:proofErr w:type="gramStart"/>
      <w:r>
        <w:rPr>
          <w:rFonts w:cstheme="minorHAnsi"/>
          <w:szCs w:val="24"/>
        </w:rPr>
        <w:t>actually listen</w:t>
      </w:r>
      <w:proofErr w:type="gramEnd"/>
      <w:r>
        <w:rPr>
          <w:rFonts w:cstheme="minorHAnsi"/>
          <w:szCs w:val="24"/>
        </w:rPr>
        <w:t xml:space="preserve"> to, and also save into </w:t>
      </w:r>
      <w:r w:rsidR="00E616D9">
        <w:rPr>
          <w:rFonts w:cstheme="minorHAnsi"/>
          <w:szCs w:val="24"/>
        </w:rPr>
        <w:t xml:space="preserve">its </w:t>
      </w:r>
      <w:r>
        <w:rPr>
          <w:rFonts w:cstheme="minorHAnsi"/>
          <w:szCs w:val="24"/>
        </w:rPr>
        <w:t xml:space="preserve">EEPROM. </w:t>
      </w:r>
      <w:r>
        <w:rPr>
          <w:rFonts w:cstheme="minorHAnsi"/>
          <w:szCs w:val="24"/>
        </w:rPr>
        <w:br/>
        <w:t>The LCD</w:t>
      </w:r>
      <w:r w:rsidR="00895974">
        <w:rPr>
          <w:rFonts w:cstheme="minorHAnsi"/>
          <w:szCs w:val="24"/>
        </w:rPr>
        <w:t>/LED</w:t>
      </w:r>
      <w:r>
        <w:rPr>
          <w:rFonts w:cstheme="minorHAnsi"/>
          <w:szCs w:val="24"/>
        </w:rPr>
        <w:t xml:space="preserve"> menus can tune the max min pump and fan speeds </w:t>
      </w:r>
      <w:r w:rsidR="00895974">
        <w:rPr>
          <w:rFonts w:cstheme="minorHAnsi"/>
          <w:szCs w:val="24"/>
        </w:rPr>
        <w:t xml:space="preserve">(mixture settings) </w:t>
      </w:r>
      <w:r>
        <w:rPr>
          <w:rFonts w:cstheme="minorHAnsi"/>
          <w:szCs w:val="24"/>
        </w:rPr>
        <w:t xml:space="preserve">and these also appear to be retained in </w:t>
      </w:r>
      <w:r w:rsidR="00895974">
        <w:rPr>
          <w:rFonts w:cstheme="minorHAnsi"/>
          <w:szCs w:val="24"/>
        </w:rPr>
        <w:t xml:space="preserve">the heater micro’s internal </w:t>
      </w:r>
      <w:r>
        <w:rPr>
          <w:rFonts w:cstheme="minorHAnsi"/>
          <w:szCs w:val="24"/>
        </w:rPr>
        <w:t>EEPROM.</w:t>
      </w:r>
      <w:r>
        <w:rPr>
          <w:rFonts w:cstheme="minorHAnsi"/>
          <w:szCs w:val="24"/>
        </w:rPr>
        <w:br/>
        <w:t xml:space="preserve">When you plug a Rotary controller in, </w:t>
      </w:r>
      <w:r w:rsidR="003E6190">
        <w:rPr>
          <w:rFonts w:cstheme="minorHAnsi"/>
          <w:szCs w:val="24"/>
        </w:rPr>
        <w:t>its</w:t>
      </w:r>
      <w:r>
        <w:rPr>
          <w:rFonts w:cstheme="minorHAnsi"/>
          <w:szCs w:val="24"/>
        </w:rPr>
        <w:t xml:space="preserve"> </w:t>
      </w:r>
      <w:r w:rsidR="00895974">
        <w:rPr>
          <w:rFonts w:cstheme="minorHAnsi"/>
          <w:szCs w:val="24"/>
        </w:rPr>
        <w:t xml:space="preserve">advertised </w:t>
      </w:r>
      <w:r>
        <w:rPr>
          <w:rFonts w:cstheme="minorHAnsi"/>
          <w:szCs w:val="24"/>
        </w:rPr>
        <w:t>max/min pump &amp; fan settings a</w:t>
      </w:r>
      <w:r w:rsidR="00895974">
        <w:rPr>
          <w:rFonts w:cstheme="minorHAnsi"/>
          <w:szCs w:val="24"/>
        </w:rPr>
        <w:t>re</w:t>
      </w:r>
      <w:r>
        <w:rPr>
          <w:rFonts w:cstheme="minorHAnsi"/>
          <w:szCs w:val="24"/>
        </w:rPr>
        <w:t xml:space="preserve"> ignored, but the running limits match the max/min values </w:t>
      </w:r>
      <w:r w:rsidR="003E6190">
        <w:rPr>
          <w:rFonts w:cstheme="minorHAnsi"/>
          <w:szCs w:val="24"/>
        </w:rPr>
        <w:t xml:space="preserve">that were </w:t>
      </w:r>
      <w:r>
        <w:rPr>
          <w:rFonts w:cstheme="minorHAnsi"/>
          <w:szCs w:val="24"/>
        </w:rPr>
        <w:t>set with an LCD</w:t>
      </w:r>
      <w:r w:rsidR="00895974">
        <w:rPr>
          <w:rFonts w:cstheme="minorHAnsi"/>
          <w:szCs w:val="24"/>
        </w:rPr>
        <w:t>/LED</w:t>
      </w:r>
      <w:r>
        <w:rPr>
          <w:rFonts w:cstheme="minorHAnsi"/>
          <w:szCs w:val="24"/>
        </w:rPr>
        <w:t>!</w:t>
      </w:r>
    </w:p>
    <w:p w14:paraId="2A4D5246" w14:textId="18234D84" w:rsidR="007E34D0" w:rsidRPr="00CD1C5E" w:rsidRDefault="003B2CCB" w:rsidP="007E34D0">
      <w:pPr>
        <w:rPr>
          <w:rFonts w:cstheme="minorHAnsi"/>
          <w:szCs w:val="24"/>
        </w:rPr>
      </w:pPr>
      <w:proofErr w:type="gramStart"/>
      <w:r>
        <w:rPr>
          <w:rFonts w:cstheme="minorHAnsi"/>
          <w:szCs w:val="24"/>
        </w:rPr>
        <w:t>Likewise</w:t>
      </w:r>
      <w:proofErr w:type="gramEnd"/>
      <w:r>
        <w:rPr>
          <w:rFonts w:cstheme="minorHAnsi"/>
          <w:szCs w:val="24"/>
        </w:rPr>
        <w:t xml:space="preserve"> the heater ignores the operating voltage from a</w:t>
      </w:r>
      <w:r w:rsidR="00895974">
        <w:rPr>
          <w:rFonts w:cstheme="minorHAnsi"/>
          <w:szCs w:val="24"/>
        </w:rPr>
        <w:t xml:space="preserve"> R</w:t>
      </w:r>
      <w:r>
        <w:rPr>
          <w:rFonts w:cstheme="minorHAnsi"/>
          <w:szCs w:val="24"/>
        </w:rPr>
        <w:t xml:space="preserve">otary </w:t>
      </w:r>
      <w:r w:rsidR="00895974">
        <w:rPr>
          <w:rFonts w:cstheme="minorHAnsi"/>
          <w:szCs w:val="24"/>
        </w:rPr>
        <w:t>C</w:t>
      </w:r>
      <w:r>
        <w:rPr>
          <w:rFonts w:cstheme="minorHAnsi"/>
          <w:szCs w:val="24"/>
        </w:rPr>
        <w:t xml:space="preserve">ontroller, but </w:t>
      </w:r>
      <w:proofErr w:type="spellStart"/>
      <w:r>
        <w:rPr>
          <w:rFonts w:cstheme="minorHAnsi"/>
          <w:szCs w:val="24"/>
        </w:rPr>
        <w:t>honours</w:t>
      </w:r>
      <w:proofErr w:type="spellEnd"/>
      <w:r>
        <w:rPr>
          <w:rFonts w:cstheme="minorHAnsi"/>
          <w:szCs w:val="24"/>
        </w:rPr>
        <w:t xml:space="preserve"> it and faults out</w:t>
      </w:r>
      <w:r w:rsidR="00895974">
        <w:rPr>
          <w:rFonts w:cstheme="minorHAnsi"/>
          <w:szCs w:val="24"/>
        </w:rPr>
        <w:t xml:space="preserve"> with voltage errors</w:t>
      </w:r>
      <w:r>
        <w:rPr>
          <w:rFonts w:cstheme="minorHAnsi"/>
          <w:szCs w:val="24"/>
        </w:rPr>
        <w:t xml:space="preserve"> if </w:t>
      </w:r>
      <w:r w:rsidR="00895974">
        <w:rPr>
          <w:rFonts w:cstheme="minorHAnsi"/>
          <w:szCs w:val="24"/>
        </w:rPr>
        <w:t xml:space="preserve">set </w:t>
      </w:r>
      <w:r>
        <w:rPr>
          <w:rFonts w:cstheme="minorHAnsi"/>
          <w:szCs w:val="24"/>
        </w:rPr>
        <w:t>wrong from an LCD</w:t>
      </w:r>
      <w:r w:rsidR="00895974">
        <w:rPr>
          <w:rFonts w:cstheme="minorHAnsi"/>
          <w:szCs w:val="24"/>
        </w:rPr>
        <w:t>/LED</w:t>
      </w:r>
      <w:r>
        <w:rPr>
          <w:rFonts w:cstheme="minorHAnsi"/>
          <w:szCs w:val="24"/>
        </w:rPr>
        <w:t>.</w:t>
      </w:r>
    </w:p>
    <w:p w14:paraId="60DEE8CF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CD1C5E">
        <w:t xml:space="preserve">Tx </w:t>
      </w:r>
      <w:proofErr w:type="gramStart"/>
      <w:r w:rsidR="00F078A6" w:rsidRPr="00CD1C5E">
        <w:t>Byte</w:t>
      </w:r>
      <w:r w:rsidR="00D45892">
        <w:t>[</w:t>
      </w:r>
      <w:proofErr w:type="gramEnd"/>
      <w:r w:rsidR="00D45892">
        <w:t>1]</w:t>
      </w:r>
      <w:r w:rsidR="00BF05AE">
        <w:t xml:space="preserve"> - </w:t>
      </w:r>
      <w:r w:rsidR="00F66590" w:rsidRPr="00D45892">
        <w:rPr>
          <w:rFonts w:cstheme="minorHAnsi"/>
          <w:szCs w:val="24"/>
        </w:rPr>
        <w:t>Data size</w:t>
      </w:r>
      <w:r w:rsidR="009D2EC7" w:rsidRPr="00D45892">
        <w:rPr>
          <w:rFonts w:cstheme="minorHAnsi"/>
          <w:szCs w:val="24"/>
        </w:rPr>
        <w:t>?</w:t>
      </w:r>
    </w:p>
    <w:p w14:paraId="70278C78" w14:textId="62963A38" w:rsidR="00F078A6" w:rsidRPr="00CD1C5E" w:rsidRDefault="009D2EC7" w:rsidP="00BF05AE">
      <w:r w:rsidRPr="00CD1C5E">
        <w:t>Always</w:t>
      </w:r>
      <w:r w:rsidR="00F078A6" w:rsidRPr="00CD1C5E">
        <w:t xml:space="preserve"> 16</w:t>
      </w:r>
      <w:r w:rsidR="00F625A6" w:rsidRPr="00CD1C5E">
        <w:t>h</w:t>
      </w:r>
      <w:r w:rsidR="00F66590" w:rsidRPr="00CD1C5E">
        <w:t xml:space="preserve"> =</w:t>
      </w:r>
      <w:r w:rsidR="00F262F8" w:rsidRPr="00CD1C5E">
        <w:t>&gt;</w:t>
      </w:r>
      <w:r w:rsidR="00F66590" w:rsidRPr="00CD1C5E">
        <w:t xml:space="preserve"> 22</w:t>
      </w:r>
      <w:r w:rsidR="00F262F8" w:rsidRPr="00CD1C5E">
        <w:t xml:space="preserve"> </w:t>
      </w:r>
      <w:r w:rsidR="00BD540E" w:rsidRPr="00CD1C5E">
        <w:t>d</w:t>
      </w:r>
      <w:r w:rsidR="00F262F8" w:rsidRPr="00CD1C5E">
        <w:t>ecimal</w:t>
      </w:r>
      <w:r w:rsidR="00775B1A" w:rsidRPr="00CD1C5E">
        <w:t>.</w:t>
      </w:r>
      <w:r w:rsidR="00F92E86" w:rsidRPr="00CD1C5E">
        <w:t xml:space="preserve"> </w:t>
      </w:r>
      <w:r w:rsidR="00BD540E" w:rsidRPr="00CD1C5E">
        <w:br/>
        <w:t xml:space="preserve">Adding </w:t>
      </w:r>
      <w:r w:rsidR="00F262F8" w:rsidRPr="00CD1C5E">
        <w:t xml:space="preserve">22 + </w:t>
      </w:r>
      <w:r w:rsidR="00BD540E" w:rsidRPr="00CD1C5E">
        <w:t>2 CRC bytes = 24</w:t>
      </w:r>
      <w:r w:rsidR="00882080" w:rsidRPr="00CD1C5E">
        <w:t xml:space="preserve"> bytes</w:t>
      </w:r>
      <w:r w:rsidR="00BD540E" w:rsidRPr="00CD1C5E">
        <w:t>…</w:t>
      </w:r>
    </w:p>
    <w:p w14:paraId="212736D8" w14:textId="77777777" w:rsidR="00BF05AE" w:rsidRDefault="00E52ACF" w:rsidP="00BF05AE">
      <w:pPr>
        <w:pStyle w:val="Heading3"/>
        <w:rPr>
          <w:szCs w:val="24"/>
        </w:rPr>
      </w:pPr>
      <w:r w:rsidRPr="00CD1C5E">
        <w:t xml:space="preserve">Tx </w:t>
      </w:r>
      <w:proofErr w:type="gramStart"/>
      <w:r w:rsidR="009B0630" w:rsidRPr="00D45892">
        <w:t>Byte</w:t>
      </w:r>
      <w:r w:rsidR="00D45892">
        <w:t>[</w:t>
      </w:r>
      <w:proofErr w:type="gramEnd"/>
      <w:r w:rsidR="00D45892">
        <w:t>2]</w:t>
      </w:r>
      <w:r w:rsidR="00BF05AE">
        <w:t xml:space="preserve"> - </w:t>
      </w:r>
      <w:r w:rsidR="007A1163" w:rsidRPr="00CD1C5E">
        <w:rPr>
          <w:szCs w:val="24"/>
        </w:rPr>
        <w:t>Heater On/Off</w:t>
      </w:r>
      <w:r w:rsidR="008C1417" w:rsidRPr="00CD1C5E">
        <w:rPr>
          <w:szCs w:val="24"/>
        </w:rPr>
        <w:t xml:space="preserve"> control</w:t>
      </w:r>
    </w:p>
    <w:p w14:paraId="6AC109D6" w14:textId="786FBBB5" w:rsidR="005B1E35" w:rsidRDefault="00A664CB" w:rsidP="00BF05AE">
      <w:r w:rsidRPr="00CD1C5E">
        <w:t>This byte is usually sent as 00h</w:t>
      </w:r>
      <w:r w:rsidR="009373AE" w:rsidRPr="00CD1C5E">
        <w:t xml:space="preserve"> (do nothing / no change)</w:t>
      </w:r>
      <w:r w:rsidR="00423E23" w:rsidRPr="00CD1C5E">
        <w:t>.</w:t>
      </w:r>
      <w:r w:rsidR="00423E23" w:rsidRPr="00CD1C5E">
        <w:br/>
      </w:r>
      <w:proofErr w:type="gramStart"/>
      <w:r w:rsidR="00423E23" w:rsidRPr="00CD1C5E">
        <w:t>Others</w:t>
      </w:r>
      <w:proofErr w:type="gramEnd"/>
      <w:r w:rsidRPr="00CD1C5E">
        <w:t xml:space="preserve"> value</w:t>
      </w:r>
      <w:r w:rsidR="00423E23" w:rsidRPr="00CD1C5E">
        <w:t>s are</w:t>
      </w:r>
      <w:r w:rsidRPr="00CD1C5E">
        <w:t xml:space="preserve"> only sent at the instant the </w:t>
      </w:r>
      <w:r w:rsidR="004F3C91" w:rsidRPr="00CD1C5E">
        <w:t xml:space="preserve">user desires </w:t>
      </w:r>
      <w:r w:rsidR="00F262F8" w:rsidRPr="00CD1C5E">
        <w:t xml:space="preserve">to </w:t>
      </w:r>
      <w:r w:rsidRPr="00CD1C5E">
        <w:t>heater to start or stop</w:t>
      </w:r>
      <w:r w:rsidR="005B1E35">
        <w:t>:</w:t>
      </w:r>
    </w:p>
    <w:p w14:paraId="4BF6C4D1" w14:textId="50E7E174" w:rsidR="005B1E35" w:rsidRPr="005B1E35" w:rsidRDefault="00E737E3" w:rsidP="005B1E35">
      <w:pPr>
        <w:pStyle w:val="ListParagraph"/>
        <w:numPr>
          <w:ilvl w:val="0"/>
          <w:numId w:val="35"/>
        </w:numPr>
        <w:rPr>
          <w:szCs w:val="24"/>
        </w:rPr>
      </w:pPr>
      <w:r w:rsidRPr="005B1E35">
        <w:rPr>
          <w:szCs w:val="24"/>
        </w:rPr>
        <w:t>To start the heater, send A0h (for one transmission)</w:t>
      </w:r>
      <w:r w:rsidR="00960B73" w:rsidRPr="005B1E35">
        <w:rPr>
          <w:szCs w:val="24"/>
        </w:rPr>
        <w:t xml:space="preserve"> </w:t>
      </w:r>
      <w:r w:rsidR="00A403A7" w:rsidRPr="005B1E35">
        <w:rPr>
          <w:szCs w:val="24"/>
        </w:rPr>
        <w:br/>
      </w:r>
      <w:r w:rsidR="00960B73" w:rsidRPr="005B1E35">
        <w:rPr>
          <w:szCs w:val="24"/>
        </w:rPr>
        <w:t xml:space="preserve">– confirmation is relayed back in the Rx Data when </w:t>
      </w:r>
      <w:r w:rsidR="00521D0F" w:rsidRPr="005B1E35">
        <w:rPr>
          <w:szCs w:val="24"/>
        </w:rPr>
        <w:t>“</w:t>
      </w:r>
      <w:r w:rsidR="00A403A7" w:rsidRPr="005B1E35">
        <w:rPr>
          <w:szCs w:val="24"/>
        </w:rPr>
        <w:t>R</w:t>
      </w:r>
      <w:r w:rsidR="00960B73" w:rsidRPr="005B1E35">
        <w:rPr>
          <w:szCs w:val="24"/>
        </w:rPr>
        <w:t xml:space="preserve">un </w:t>
      </w:r>
      <w:r w:rsidR="00A403A7" w:rsidRPr="005B1E35">
        <w:rPr>
          <w:szCs w:val="24"/>
        </w:rPr>
        <w:t>S</w:t>
      </w:r>
      <w:r w:rsidR="00960B73" w:rsidRPr="005B1E35">
        <w:rPr>
          <w:szCs w:val="24"/>
        </w:rPr>
        <w:t>tate</w:t>
      </w:r>
      <w:r w:rsidR="00521D0F" w:rsidRPr="005B1E35">
        <w:rPr>
          <w:szCs w:val="24"/>
        </w:rPr>
        <w:t>”</w:t>
      </w:r>
      <w:r w:rsidR="00960B73" w:rsidRPr="005B1E35">
        <w:rPr>
          <w:szCs w:val="24"/>
        </w:rPr>
        <w:t xml:space="preserve"> goes to </w:t>
      </w:r>
      <w:r w:rsidR="00521D0F" w:rsidRPr="005B1E35">
        <w:rPr>
          <w:szCs w:val="24"/>
        </w:rPr>
        <w:t>0</w:t>
      </w:r>
      <w:r w:rsidR="00960B73" w:rsidRPr="005B1E35">
        <w:rPr>
          <w:szCs w:val="24"/>
        </w:rPr>
        <w:t>1</w:t>
      </w:r>
      <w:r w:rsidR="00521D0F" w:rsidRPr="005B1E35">
        <w:rPr>
          <w:szCs w:val="24"/>
        </w:rPr>
        <w:t>h</w:t>
      </w:r>
      <w:r w:rsidR="00960B73" w:rsidRPr="005B1E35">
        <w:rPr>
          <w:szCs w:val="24"/>
        </w:rPr>
        <w:t>.</w:t>
      </w:r>
    </w:p>
    <w:p w14:paraId="0E0509F2" w14:textId="766CEE16" w:rsidR="009B0630" w:rsidRPr="005B1E35" w:rsidRDefault="009943C0" w:rsidP="005B1E35">
      <w:pPr>
        <w:pStyle w:val="ListParagraph"/>
        <w:numPr>
          <w:ilvl w:val="0"/>
          <w:numId w:val="35"/>
        </w:numPr>
        <w:rPr>
          <w:szCs w:val="24"/>
        </w:rPr>
      </w:pPr>
      <w:r w:rsidRPr="005B1E35">
        <w:rPr>
          <w:szCs w:val="24"/>
        </w:rPr>
        <w:t>To stop the heater, send 05h (for one transm</w:t>
      </w:r>
      <w:r w:rsidR="00E91C97" w:rsidRPr="005B1E35">
        <w:rPr>
          <w:szCs w:val="24"/>
        </w:rPr>
        <w:t xml:space="preserve">ission) </w:t>
      </w:r>
      <w:r w:rsidR="00A403A7" w:rsidRPr="005B1E35">
        <w:rPr>
          <w:szCs w:val="24"/>
        </w:rPr>
        <w:br/>
      </w:r>
      <w:r w:rsidR="00E91C97" w:rsidRPr="005B1E35">
        <w:rPr>
          <w:szCs w:val="24"/>
        </w:rPr>
        <w:t>– confirmation is relayed back in the Rx Data when “Run State” goes to 7,</w:t>
      </w:r>
      <w:r w:rsidR="00E50D99" w:rsidRPr="005B1E35">
        <w:rPr>
          <w:szCs w:val="24"/>
        </w:rPr>
        <w:t xml:space="preserve"> “Post glow”.</w:t>
      </w:r>
    </w:p>
    <w:p w14:paraId="62574097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CD1C5E">
        <w:t xml:space="preserve">Tx </w:t>
      </w:r>
      <w:proofErr w:type="gramStart"/>
      <w:r w:rsidR="009B0630" w:rsidRPr="00D45892">
        <w:t>Byte</w:t>
      </w:r>
      <w:r w:rsidR="00D45892">
        <w:t>[</w:t>
      </w:r>
      <w:proofErr w:type="gramEnd"/>
      <w:r w:rsidR="00D45892">
        <w:t>3]</w:t>
      </w:r>
      <w:r w:rsidR="00BF05AE">
        <w:t xml:space="preserve"> - </w:t>
      </w:r>
      <w:r w:rsidR="007A1163" w:rsidRPr="00CD1C5E">
        <w:rPr>
          <w:rFonts w:cstheme="minorHAnsi"/>
          <w:szCs w:val="24"/>
        </w:rPr>
        <w:t xml:space="preserve">Current </w:t>
      </w:r>
      <w:r w:rsidR="00001BC1" w:rsidRPr="00CD1C5E">
        <w:rPr>
          <w:rFonts w:cstheme="minorHAnsi"/>
          <w:szCs w:val="24"/>
        </w:rPr>
        <w:t xml:space="preserve">actual </w:t>
      </w:r>
      <w:r w:rsidR="0082564C" w:rsidRPr="00CD1C5E">
        <w:rPr>
          <w:rFonts w:cstheme="minorHAnsi"/>
          <w:szCs w:val="24"/>
        </w:rPr>
        <w:t>temperature</w:t>
      </w:r>
      <w:r w:rsidR="009E0817" w:rsidRPr="00CD1C5E">
        <w:rPr>
          <w:rFonts w:cstheme="minorHAnsi"/>
          <w:szCs w:val="24"/>
        </w:rPr>
        <w:t xml:space="preserve"> in degrees Celsius. </w:t>
      </w:r>
    </w:p>
    <w:p w14:paraId="01D1E2E8" w14:textId="4855C1AA" w:rsidR="009B0630" w:rsidRPr="00CD1C5E" w:rsidRDefault="009E0817" w:rsidP="00BF05AE">
      <w:r w:rsidRPr="00CD1C5E">
        <w:t>C</w:t>
      </w:r>
      <w:r w:rsidR="0082564C" w:rsidRPr="00CD1C5E">
        <w:t xml:space="preserve">hanges if you heat/cool the </w:t>
      </w:r>
      <w:r w:rsidR="00B13746" w:rsidRPr="00CD1C5E">
        <w:t xml:space="preserve">bead </w:t>
      </w:r>
      <w:r w:rsidR="0082564C" w:rsidRPr="00CD1C5E">
        <w:t>therm</w:t>
      </w:r>
      <w:r w:rsidR="00B13746">
        <w:t>ist</w:t>
      </w:r>
      <w:r w:rsidR="0082564C" w:rsidRPr="00CD1C5E">
        <w:t>o</w:t>
      </w:r>
      <w:r w:rsidR="00B13746">
        <w:t>r</w:t>
      </w:r>
      <w:r w:rsidR="0082564C" w:rsidRPr="00CD1C5E">
        <w:t xml:space="preserve"> on the PCB’s edge (</w:t>
      </w:r>
      <w:r w:rsidR="0019432D" w:rsidRPr="00CD1C5E">
        <w:t xml:space="preserve">device </w:t>
      </w:r>
      <w:r w:rsidRPr="00CD1C5E">
        <w:t xml:space="preserve">that </w:t>
      </w:r>
      <w:r w:rsidR="0082564C" w:rsidRPr="00CD1C5E">
        <w:t xml:space="preserve">sticks out </w:t>
      </w:r>
      <w:r w:rsidR="00B13746">
        <w:t xml:space="preserve">of the </w:t>
      </w:r>
      <w:r w:rsidRPr="00CD1C5E">
        <w:t>case</w:t>
      </w:r>
      <w:r w:rsidR="00B13746">
        <w:t>’s</w:t>
      </w:r>
      <w:r w:rsidRPr="00CD1C5E">
        <w:t xml:space="preserve"> </w:t>
      </w:r>
      <w:r w:rsidR="0082564C" w:rsidRPr="00CD1C5E">
        <w:t>hole).</w:t>
      </w:r>
      <w:r w:rsidR="00350C7D" w:rsidRPr="00CD1C5E">
        <w:br/>
        <w:t>Each digit</w:t>
      </w:r>
      <w:r w:rsidR="00B13746">
        <w:t xml:space="preserve"> scales</w:t>
      </w:r>
      <w:r w:rsidR="00350C7D" w:rsidRPr="00CD1C5E">
        <w:t xml:space="preserve"> </w:t>
      </w:r>
      <w:r w:rsidR="00B13746">
        <w:t>a</w:t>
      </w:r>
      <w:r w:rsidR="00350C7D" w:rsidRPr="00CD1C5E">
        <w:t>s 1°C, as read in decimal.</w:t>
      </w:r>
    </w:p>
    <w:p w14:paraId="70E6B211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CD1C5E">
        <w:t xml:space="preserve">Tx </w:t>
      </w:r>
      <w:proofErr w:type="gramStart"/>
      <w:r w:rsidR="0082564C" w:rsidRPr="00CD1C5E">
        <w:t>Byte</w:t>
      </w:r>
      <w:r w:rsidR="00D45892">
        <w:t>[</w:t>
      </w:r>
      <w:proofErr w:type="gramEnd"/>
      <w:r w:rsidR="00D45892">
        <w:t>4]</w:t>
      </w:r>
      <w:r w:rsidR="00BF05AE">
        <w:t xml:space="preserve"> - </w:t>
      </w:r>
      <w:r w:rsidR="009E0817" w:rsidRPr="00CD1C5E">
        <w:rPr>
          <w:rFonts w:cstheme="minorHAnsi"/>
          <w:szCs w:val="24"/>
        </w:rPr>
        <w:t>Desired temperature in degrees Celsius.</w:t>
      </w:r>
    </w:p>
    <w:p w14:paraId="511E56C9" w14:textId="5D4A1DBA" w:rsidR="009E0817" w:rsidRPr="000E6FF5" w:rsidRDefault="006F37B0" w:rsidP="00BF05AE">
      <w:r w:rsidRPr="00CD1C5E">
        <w:t>The</w:t>
      </w:r>
      <w:r w:rsidR="0011558B" w:rsidRPr="00CD1C5E">
        <w:t xml:space="preserve"> streamed</w:t>
      </w:r>
      <w:r w:rsidR="00C356E8" w:rsidRPr="00CD1C5E">
        <w:t xml:space="preserve"> value </w:t>
      </w:r>
      <w:r w:rsidR="00C91982" w:rsidRPr="00CD1C5E">
        <w:t xml:space="preserve">exactly </w:t>
      </w:r>
      <w:r w:rsidR="00C356E8" w:rsidRPr="00CD1C5E">
        <w:t>follows the LCD</w:t>
      </w:r>
      <w:r w:rsidR="001E56F6">
        <w:t>/LED</w:t>
      </w:r>
      <w:r w:rsidR="00C356E8" w:rsidRPr="00CD1C5E">
        <w:t xml:space="preserve">’s value </w:t>
      </w:r>
      <w:r w:rsidR="00956795" w:rsidRPr="00CD1C5E">
        <w:t>after</w:t>
      </w:r>
      <w:r w:rsidR="00C356E8" w:rsidRPr="00CD1C5E">
        <w:t xml:space="preserve"> conver</w:t>
      </w:r>
      <w:r w:rsidR="00956795" w:rsidRPr="00CD1C5E">
        <w:t>sion</w:t>
      </w:r>
      <w:r w:rsidR="00C356E8" w:rsidRPr="00CD1C5E">
        <w:t xml:space="preserve"> to decimal.</w:t>
      </w:r>
      <w:r w:rsidR="00350C7D" w:rsidRPr="00CD1C5E">
        <w:br/>
        <w:t xml:space="preserve">Each digit </w:t>
      </w:r>
      <w:r w:rsidR="00B13746">
        <w:t>scales</w:t>
      </w:r>
      <w:r w:rsidR="00B13746" w:rsidRPr="00CD1C5E">
        <w:t xml:space="preserve"> </w:t>
      </w:r>
      <w:r w:rsidR="00B13746">
        <w:t>a</w:t>
      </w:r>
      <w:r w:rsidR="00B13746" w:rsidRPr="00CD1C5E">
        <w:t>s</w:t>
      </w:r>
      <w:r w:rsidR="00350C7D" w:rsidRPr="00CD1C5E">
        <w:t xml:space="preserve"> 1°C, as read</w:t>
      </w:r>
      <w:r w:rsidR="00350C7D" w:rsidRPr="000E6FF5">
        <w:t xml:space="preserve"> in decimal.</w:t>
      </w:r>
    </w:p>
    <w:p w14:paraId="3DCA1F20" w14:textId="77777777" w:rsidR="00F54C80" w:rsidRDefault="00F54C80">
      <w:pPr>
        <w:rPr>
          <w:rFonts w:ascii="Lucida Sans" w:eastAsiaTheme="majorEastAsia" w:hAnsi="Lucida Sans" w:cstheme="majorBidi"/>
          <w:b/>
          <w:bCs/>
          <w:i/>
          <w:u w:val="single"/>
        </w:rPr>
      </w:pPr>
      <w:r>
        <w:br w:type="page"/>
      </w:r>
    </w:p>
    <w:p w14:paraId="030DEAA5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374EFB">
        <w:lastRenderedPageBreak/>
        <w:t xml:space="preserve">Tx </w:t>
      </w:r>
      <w:proofErr w:type="gramStart"/>
      <w:r w:rsidR="00C356E8" w:rsidRPr="00374EFB">
        <w:t>Byte</w:t>
      </w:r>
      <w:r w:rsidR="00D45892">
        <w:t>[</w:t>
      </w:r>
      <w:proofErr w:type="gramEnd"/>
      <w:r w:rsidR="00D45892">
        <w:t>5]</w:t>
      </w:r>
      <w:r w:rsidR="00BF05AE">
        <w:t xml:space="preserve"> - </w:t>
      </w:r>
      <w:r w:rsidR="0011558B" w:rsidRPr="000E6FF5">
        <w:rPr>
          <w:rFonts w:cstheme="minorHAnsi"/>
          <w:szCs w:val="24"/>
        </w:rPr>
        <w:t>Minimum Pump Frequency</w:t>
      </w:r>
      <w:r w:rsidR="00DF22C9" w:rsidRPr="000E6FF5">
        <w:rPr>
          <w:rFonts w:cstheme="minorHAnsi"/>
          <w:szCs w:val="24"/>
        </w:rPr>
        <w:t>.</w:t>
      </w:r>
    </w:p>
    <w:p w14:paraId="67346E8F" w14:textId="47EF5DE2" w:rsidR="00C356E8" w:rsidRPr="000E6FF5" w:rsidRDefault="00547404" w:rsidP="00BF05AE">
      <w:r w:rsidRPr="000E6FF5">
        <w:t>The</w:t>
      </w:r>
      <w:r w:rsidR="0011558B" w:rsidRPr="000E6FF5">
        <w:t xml:space="preserve"> minimum pump speed </w:t>
      </w:r>
      <w:r w:rsidRPr="000E6FF5">
        <w:t xml:space="preserve">as set </w:t>
      </w:r>
      <w:r w:rsidR="0011558B" w:rsidRPr="000E6FF5">
        <w:t>in the protected settings of the LCD</w:t>
      </w:r>
      <w:r w:rsidR="000F223B">
        <w:t>/LED</w:t>
      </w:r>
      <w:r w:rsidR="0011558B" w:rsidRPr="000E6FF5">
        <w:t>.</w:t>
      </w:r>
      <w:r w:rsidR="0011558B" w:rsidRPr="000E6FF5">
        <w:br/>
        <w:t xml:space="preserve">Each digit </w:t>
      </w:r>
      <w:r w:rsidR="00B13746">
        <w:t>scales</w:t>
      </w:r>
      <w:r w:rsidR="00B13746" w:rsidRPr="00CD1C5E">
        <w:t xml:space="preserve"> </w:t>
      </w:r>
      <w:r w:rsidR="00B13746">
        <w:t>a</w:t>
      </w:r>
      <w:r w:rsidR="00B13746" w:rsidRPr="00CD1C5E">
        <w:t>s</w:t>
      </w:r>
      <w:r w:rsidR="0011558B" w:rsidRPr="000E6FF5">
        <w:t xml:space="preserve"> 0.1Hz</w:t>
      </w:r>
      <w:r w:rsidR="00B13746">
        <w:t>,</w:t>
      </w:r>
      <w:r w:rsidR="0011558B" w:rsidRPr="000E6FF5">
        <w:t xml:space="preserve"> </w:t>
      </w:r>
      <w:r w:rsidR="00350C7D" w:rsidRPr="000E6FF5">
        <w:t>as read in decimal</w:t>
      </w:r>
      <w:r w:rsidR="00703FB6" w:rsidRPr="000E6FF5">
        <w:t xml:space="preserve"> </w:t>
      </w:r>
      <w:r w:rsidR="0011558B" w:rsidRPr="000E6FF5">
        <w:t xml:space="preserve">=&gt; </w:t>
      </w:r>
      <w:r w:rsidR="00E458B7" w:rsidRPr="000E6FF5">
        <w:t xml:space="preserve">10h = </w:t>
      </w:r>
      <w:r w:rsidR="0011558B" w:rsidRPr="000E6FF5">
        <w:t>1</w:t>
      </w:r>
      <w:r w:rsidR="00873F6A" w:rsidRPr="000E6FF5">
        <w:t>6</w:t>
      </w:r>
      <w:r w:rsidR="0011558B" w:rsidRPr="000E6FF5">
        <w:t xml:space="preserve"> decimal = 1.</w:t>
      </w:r>
      <w:r w:rsidR="00873F6A" w:rsidRPr="000E6FF5">
        <w:t>6</w:t>
      </w:r>
      <w:r w:rsidR="0011558B" w:rsidRPr="000E6FF5">
        <w:t>Hz</w:t>
      </w:r>
      <w:r w:rsidR="00E2481C" w:rsidRPr="000E6FF5">
        <w:t>.</w:t>
      </w:r>
      <w:r w:rsidR="000F223B">
        <w:br/>
        <w:t xml:space="preserve">Combines with the minimum fan speed to define the </w:t>
      </w:r>
      <w:proofErr w:type="gramStart"/>
      <w:r w:rsidR="000F223B">
        <w:t>low end</w:t>
      </w:r>
      <w:proofErr w:type="gramEnd"/>
      <w:r w:rsidR="000F223B">
        <w:t xml:space="preserve"> fuel mixture.</w:t>
      </w:r>
      <w:r w:rsidR="00F54C80">
        <w:br/>
      </w:r>
      <w:r w:rsidR="00F54C80">
        <w:rPr>
          <w:i/>
        </w:rPr>
        <w:t xml:space="preserve">*** </w:t>
      </w:r>
      <w:r w:rsidR="00F54C80" w:rsidRPr="00F54C80">
        <w:rPr>
          <w:i/>
        </w:rPr>
        <w:t>Ineffective from the Rotary Controller</w:t>
      </w:r>
      <w:r w:rsidR="00F54C80">
        <w:rPr>
          <w:i/>
        </w:rPr>
        <w:t>.</w:t>
      </w:r>
    </w:p>
    <w:p w14:paraId="72110880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374EFB">
        <w:t xml:space="preserve">Tx </w:t>
      </w:r>
      <w:proofErr w:type="gramStart"/>
      <w:r w:rsidR="0011558B" w:rsidRPr="00374EFB">
        <w:t>Byte</w:t>
      </w:r>
      <w:r w:rsidR="00D45892">
        <w:t>[</w:t>
      </w:r>
      <w:proofErr w:type="gramEnd"/>
      <w:r w:rsidR="00D45892">
        <w:t>6]</w:t>
      </w:r>
      <w:r w:rsidR="00BF05AE">
        <w:t xml:space="preserve"> - </w:t>
      </w:r>
      <w:r w:rsidR="0011558B" w:rsidRPr="000E6FF5">
        <w:rPr>
          <w:rFonts w:cstheme="minorHAnsi"/>
          <w:szCs w:val="24"/>
        </w:rPr>
        <w:t>Maximum Pump Frequency</w:t>
      </w:r>
      <w:r w:rsidR="00DF22C9" w:rsidRPr="000E6FF5">
        <w:rPr>
          <w:rFonts w:cstheme="minorHAnsi"/>
          <w:szCs w:val="24"/>
        </w:rPr>
        <w:t>.</w:t>
      </w:r>
    </w:p>
    <w:p w14:paraId="3A693D92" w14:textId="12801428" w:rsidR="00F54C80" w:rsidRPr="000E6FF5" w:rsidRDefault="00547404" w:rsidP="00BF05AE">
      <w:r w:rsidRPr="000E6FF5">
        <w:t>T</w:t>
      </w:r>
      <w:r w:rsidR="0011558B" w:rsidRPr="000E6FF5">
        <w:t xml:space="preserve">he maximum pump speed </w:t>
      </w:r>
      <w:r w:rsidRPr="000E6FF5">
        <w:t xml:space="preserve">as set </w:t>
      </w:r>
      <w:r w:rsidR="0011558B" w:rsidRPr="000E6FF5">
        <w:t>in the protected settings of the LCD</w:t>
      </w:r>
      <w:r w:rsidR="000F223B">
        <w:t>/LED</w:t>
      </w:r>
      <w:r w:rsidR="0011558B" w:rsidRPr="000E6FF5">
        <w:t>.</w:t>
      </w:r>
      <w:r w:rsidR="0011558B" w:rsidRPr="000E6FF5">
        <w:br/>
        <w:t xml:space="preserve">Each digit </w:t>
      </w:r>
      <w:r w:rsidR="00B13746">
        <w:t>scales</w:t>
      </w:r>
      <w:r w:rsidR="00B13746" w:rsidRPr="00CD1C5E">
        <w:t xml:space="preserve"> </w:t>
      </w:r>
      <w:r w:rsidR="00B13746">
        <w:t>a</w:t>
      </w:r>
      <w:r w:rsidR="00B13746" w:rsidRPr="00CD1C5E">
        <w:t>s</w:t>
      </w:r>
      <w:r w:rsidR="0011558B" w:rsidRPr="000E6FF5">
        <w:t xml:space="preserve"> 0.1Hz</w:t>
      </w:r>
      <w:r w:rsidR="00B13746">
        <w:t>,</w:t>
      </w:r>
      <w:r w:rsidR="00E2481C" w:rsidRPr="000E6FF5">
        <w:t xml:space="preserve"> as read in decimal</w:t>
      </w:r>
      <w:r w:rsidR="0011558B" w:rsidRPr="000E6FF5">
        <w:t xml:space="preserve"> =&gt; </w:t>
      </w:r>
      <w:r w:rsidR="001B2B98" w:rsidRPr="000E6FF5">
        <w:t xml:space="preserve">37h = </w:t>
      </w:r>
      <w:r w:rsidR="00873F6A" w:rsidRPr="000E6FF5">
        <w:t>55</w:t>
      </w:r>
      <w:r w:rsidR="0011558B" w:rsidRPr="000E6FF5">
        <w:t xml:space="preserve"> decimal = </w:t>
      </w:r>
      <w:r w:rsidR="00873F6A" w:rsidRPr="000E6FF5">
        <w:t>5.5</w:t>
      </w:r>
      <w:r w:rsidR="0011558B" w:rsidRPr="000E6FF5">
        <w:t>Hz</w:t>
      </w:r>
      <w:r w:rsidR="00E2481C" w:rsidRPr="000E6FF5">
        <w:t>.</w:t>
      </w:r>
      <w:r w:rsidR="000F223B">
        <w:br/>
        <w:t xml:space="preserve">Combines with the maximum fan speed to define the </w:t>
      </w:r>
      <w:proofErr w:type="gramStart"/>
      <w:r w:rsidR="000F223B">
        <w:t>high end</w:t>
      </w:r>
      <w:proofErr w:type="gramEnd"/>
      <w:r w:rsidR="000F223B">
        <w:t xml:space="preserve"> fuel mixture.</w:t>
      </w:r>
      <w:r w:rsidR="00F54C80">
        <w:br/>
      </w:r>
      <w:r w:rsidR="00F54C80">
        <w:rPr>
          <w:i/>
        </w:rPr>
        <w:t xml:space="preserve">*** </w:t>
      </w:r>
      <w:r w:rsidR="00F54C80" w:rsidRPr="00F54C80">
        <w:rPr>
          <w:i/>
        </w:rPr>
        <w:t>Ineffective from the Rotary Controller</w:t>
      </w:r>
      <w:r w:rsidR="00F54C80">
        <w:rPr>
          <w:i/>
        </w:rPr>
        <w:t>.</w:t>
      </w:r>
    </w:p>
    <w:p w14:paraId="37F03D8E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374EFB">
        <w:t xml:space="preserve">Tx </w:t>
      </w:r>
      <w:proofErr w:type="gramStart"/>
      <w:r w:rsidR="00873F6A" w:rsidRPr="00374EFB">
        <w:t>Byte</w:t>
      </w:r>
      <w:r w:rsidR="00DA41A2" w:rsidRPr="00374EFB">
        <w:t>s</w:t>
      </w:r>
      <w:r w:rsidR="00D45892">
        <w:t>[</w:t>
      </w:r>
      <w:proofErr w:type="gramEnd"/>
      <w:r w:rsidR="00D45892">
        <w:t>7..8]</w:t>
      </w:r>
      <w:r w:rsidR="00BF05AE">
        <w:t xml:space="preserve"> - </w:t>
      </w:r>
      <w:r w:rsidR="00E52B4A" w:rsidRPr="000E6FF5">
        <w:rPr>
          <w:rFonts w:cstheme="minorHAnsi"/>
          <w:szCs w:val="24"/>
        </w:rPr>
        <w:t>Minimum Fan Speed</w:t>
      </w:r>
      <w:r w:rsidR="00DF22C9" w:rsidRPr="000E6FF5">
        <w:rPr>
          <w:rFonts w:cstheme="minorHAnsi"/>
          <w:szCs w:val="24"/>
        </w:rPr>
        <w:t>.</w:t>
      </w:r>
    </w:p>
    <w:p w14:paraId="2D7FBE07" w14:textId="16763ED0" w:rsidR="00F54C80" w:rsidRPr="000E6FF5" w:rsidRDefault="00547404" w:rsidP="00BF05AE">
      <w:r w:rsidRPr="000E6FF5">
        <w:t>C</w:t>
      </w:r>
      <w:r w:rsidR="00873F6A" w:rsidRPr="000E6FF5">
        <w:t>ombine</w:t>
      </w:r>
      <w:r w:rsidR="00E52B4A" w:rsidRPr="000E6FF5">
        <w:t>d</w:t>
      </w:r>
      <w:r w:rsidR="00873F6A" w:rsidRPr="000E6FF5">
        <w:t xml:space="preserve"> as a 16bit value</w:t>
      </w:r>
      <w:r w:rsidR="00B14E55" w:rsidRPr="000E6FF5">
        <w:t xml:space="preserve">, </w:t>
      </w:r>
      <w:r w:rsidR="00D45892">
        <w:t xml:space="preserve">Tx </w:t>
      </w:r>
      <w:proofErr w:type="gramStart"/>
      <w:r w:rsidR="00B14E55" w:rsidRPr="000E6FF5">
        <w:t>Byte</w:t>
      </w:r>
      <w:r w:rsidR="00D45892">
        <w:t>[</w:t>
      </w:r>
      <w:proofErr w:type="gramEnd"/>
      <w:r w:rsidR="00D45892">
        <w:t>7]</w:t>
      </w:r>
      <w:r w:rsidR="00B14E55" w:rsidRPr="000E6FF5">
        <w:t xml:space="preserve"> is the MSB</w:t>
      </w:r>
      <w:r w:rsidR="00DF22C9" w:rsidRPr="000E6FF5">
        <w:t>.</w:t>
      </w:r>
      <w:r w:rsidR="00AC46DF" w:rsidRPr="000E6FF5">
        <w:br/>
      </w:r>
      <w:r w:rsidR="00E178F3" w:rsidRPr="000E6FF5">
        <w:t>T</w:t>
      </w:r>
      <w:r w:rsidR="00AC46DF" w:rsidRPr="000E6FF5">
        <w:t>he minimum fan speed</w:t>
      </w:r>
      <w:r w:rsidR="00E178F3" w:rsidRPr="000E6FF5">
        <w:t xml:space="preserve"> as set</w:t>
      </w:r>
      <w:r w:rsidR="00AC46DF" w:rsidRPr="000E6FF5">
        <w:t xml:space="preserve"> in the protected settings of the LCD</w:t>
      </w:r>
      <w:r w:rsidR="000F223B">
        <w:t>/LED</w:t>
      </w:r>
      <w:r w:rsidR="00AC46DF" w:rsidRPr="000E6FF5">
        <w:t>.</w:t>
      </w:r>
      <w:r w:rsidR="00AC46DF" w:rsidRPr="000E6FF5">
        <w:br/>
        <w:t xml:space="preserve">Each digit </w:t>
      </w:r>
      <w:r w:rsidR="00B13746">
        <w:t>scales</w:t>
      </w:r>
      <w:r w:rsidR="00B13746" w:rsidRPr="00CD1C5E">
        <w:t xml:space="preserve"> </w:t>
      </w:r>
      <w:r w:rsidR="00B13746">
        <w:t>a</w:t>
      </w:r>
      <w:r w:rsidR="00B13746" w:rsidRPr="00CD1C5E">
        <w:t>s</w:t>
      </w:r>
      <w:r w:rsidR="00AC46DF" w:rsidRPr="000E6FF5">
        <w:t xml:space="preserve"> 1</w:t>
      </w:r>
      <w:r w:rsidR="00CE6B20" w:rsidRPr="000E6FF5">
        <w:t>RPM</w:t>
      </w:r>
      <w:r w:rsidR="00AC46DF" w:rsidRPr="000E6FF5">
        <w:t xml:space="preserve"> </w:t>
      </w:r>
      <w:r w:rsidR="00E2481C" w:rsidRPr="000E6FF5">
        <w:t xml:space="preserve">as read in decimal </w:t>
      </w:r>
      <w:r w:rsidR="00AC46DF" w:rsidRPr="000E6FF5">
        <w:t xml:space="preserve">=&gt; </w:t>
      </w:r>
      <w:r w:rsidR="00CE6B20" w:rsidRPr="000E6FF5">
        <w:t>0690</w:t>
      </w:r>
      <w:r w:rsidR="00E2481C" w:rsidRPr="000E6FF5">
        <w:t>h</w:t>
      </w:r>
      <w:r w:rsidR="00187170" w:rsidRPr="000E6FF5">
        <w:t xml:space="preserve"> = </w:t>
      </w:r>
      <w:r w:rsidR="00746D4C" w:rsidRPr="000E6FF5">
        <w:t>1680</w:t>
      </w:r>
      <w:r w:rsidR="00AC46DF" w:rsidRPr="000E6FF5">
        <w:t xml:space="preserve"> decimal = </w:t>
      </w:r>
      <w:r w:rsidR="00DA41A2" w:rsidRPr="000E6FF5">
        <w:t>1680RPM</w:t>
      </w:r>
      <w:r w:rsidR="00E2481C" w:rsidRPr="000E6FF5">
        <w:t>.</w:t>
      </w:r>
      <w:r w:rsidR="000F223B">
        <w:br/>
        <w:t>Combines with the minimum pump frequency to define the low end fuel mixture.</w:t>
      </w:r>
      <w:r w:rsidR="00F54C80">
        <w:br/>
      </w:r>
      <w:r w:rsidR="00F54C80">
        <w:rPr>
          <w:i/>
        </w:rPr>
        <w:t xml:space="preserve">*** </w:t>
      </w:r>
      <w:r w:rsidR="00F54C80" w:rsidRPr="00F54C80">
        <w:rPr>
          <w:i/>
        </w:rPr>
        <w:t>Ineffective from the Rotary Controller</w:t>
      </w:r>
      <w:r w:rsidR="00F54C80">
        <w:rPr>
          <w:i/>
        </w:rPr>
        <w:t>.</w:t>
      </w:r>
    </w:p>
    <w:p w14:paraId="7AE984F2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374EFB">
        <w:t xml:space="preserve">Tx </w:t>
      </w:r>
      <w:proofErr w:type="gramStart"/>
      <w:r w:rsidR="00DA41A2" w:rsidRPr="00374EFB">
        <w:t>Bytes</w:t>
      </w:r>
      <w:r w:rsidR="00D45892">
        <w:t>[</w:t>
      </w:r>
      <w:proofErr w:type="gramEnd"/>
      <w:r w:rsidR="00D45892">
        <w:t>9..10]</w:t>
      </w:r>
      <w:r w:rsidR="00BF05AE">
        <w:t xml:space="preserve"> - </w:t>
      </w:r>
      <w:r w:rsidR="00B14E55" w:rsidRPr="000E6FF5">
        <w:rPr>
          <w:rFonts w:cstheme="minorHAnsi"/>
          <w:szCs w:val="24"/>
        </w:rPr>
        <w:t>Maximum Fan Speed</w:t>
      </w:r>
      <w:r w:rsidR="00DF22C9" w:rsidRPr="000E6FF5">
        <w:rPr>
          <w:rFonts w:cstheme="minorHAnsi"/>
          <w:szCs w:val="24"/>
        </w:rPr>
        <w:t>.</w:t>
      </w:r>
    </w:p>
    <w:p w14:paraId="4782986F" w14:textId="6B9E386A" w:rsidR="00F54C80" w:rsidRPr="000E6FF5" w:rsidRDefault="00B14E55" w:rsidP="00BF05AE">
      <w:r w:rsidRPr="000E6FF5">
        <w:t xml:space="preserve">Combined as a 16bit value, </w:t>
      </w:r>
      <w:r w:rsidR="00D45892">
        <w:t xml:space="preserve">Tx </w:t>
      </w:r>
      <w:proofErr w:type="gramStart"/>
      <w:r w:rsidRPr="000E6FF5">
        <w:t>Byte</w:t>
      </w:r>
      <w:r w:rsidR="00D45892">
        <w:t>[</w:t>
      </w:r>
      <w:proofErr w:type="gramEnd"/>
      <w:r w:rsidR="00D45892">
        <w:t>9]</w:t>
      </w:r>
      <w:r w:rsidRPr="000E6FF5">
        <w:t xml:space="preserve"> is the MSB</w:t>
      </w:r>
      <w:r w:rsidR="00DF22C9" w:rsidRPr="000E6FF5">
        <w:t>.</w:t>
      </w:r>
      <w:r w:rsidRPr="000E6FF5">
        <w:br/>
      </w:r>
      <w:r w:rsidR="00E178F3" w:rsidRPr="000E6FF5">
        <w:t>The</w:t>
      </w:r>
      <w:r w:rsidR="00DA41A2" w:rsidRPr="000E6FF5">
        <w:t xml:space="preserve"> m</w:t>
      </w:r>
      <w:r w:rsidR="00E5282C" w:rsidRPr="000E6FF5">
        <w:t>ax</w:t>
      </w:r>
      <w:r w:rsidR="00DA41A2" w:rsidRPr="000E6FF5">
        <w:t>imum fan speed</w:t>
      </w:r>
      <w:r w:rsidR="00E178F3" w:rsidRPr="000E6FF5">
        <w:t xml:space="preserve"> as set</w:t>
      </w:r>
      <w:r w:rsidR="00DA41A2" w:rsidRPr="000E6FF5">
        <w:t xml:space="preserve"> in the protected settings of the LCD</w:t>
      </w:r>
      <w:r w:rsidR="000F223B">
        <w:t>/LED</w:t>
      </w:r>
      <w:r w:rsidR="00DA41A2" w:rsidRPr="000E6FF5">
        <w:t>.</w:t>
      </w:r>
      <w:r w:rsidR="00DA41A2" w:rsidRPr="000E6FF5">
        <w:br/>
        <w:t xml:space="preserve">Each digit </w:t>
      </w:r>
      <w:r w:rsidR="00B13746">
        <w:t>scales</w:t>
      </w:r>
      <w:r w:rsidR="00B13746" w:rsidRPr="00CD1C5E">
        <w:t xml:space="preserve"> </w:t>
      </w:r>
      <w:r w:rsidR="00B13746">
        <w:t>a</w:t>
      </w:r>
      <w:r w:rsidR="00B13746" w:rsidRPr="00CD1C5E">
        <w:t>s</w:t>
      </w:r>
      <w:r w:rsidR="00B13746" w:rsidRPr="000E6FF5">
        <w:t xml:space="preserve"> </w:t>
      </w:r>
      <w:r w:rsidR="00DA41A2" w:rsidRPr="000E6FF5">
        <w:t>1RPM</w:t>
      </w:r>
      <w:r w:rsidR="00B13746">
        <w:t>,</w:t>
      </w:r>
      <w:r w:rsidR="00E2481C" w:rsidRPr="000E6FF5">
        <w:t xml:space="preserve"> as read in decimal</w:t>
      </w:r>
      <w:r w:rsidR="00DA41A2" w:rsidRPr="000E6FF5">
        <w:t xml:space="preserve"> =&gt; </w:t>
      </w:r>
      <w:r w:rsidR="00E5282C" w:rsidRPr="000E6FF5">
        <w:t>1194</w:t>
      </w:r>
      <w:r w:rsidR="00E2481C" w:rsidRPr="000E6FF5">
        <w:t>h</w:t>
      </w:r>
      <w:r w:rsidR="00DA41A2" w:rsidRPr="000E6FF5">
        <w:t xml:space="preserve"> = </w:t>
      </w:r>
      <w:r w:rsidR="0048429C" w:rsidRPr="000E6FF5">
        <w:t>4500</w:t>
      </w:r>
      <w:r w:rsidR="00DA41A2" w:rsidRPr="000E6FF5">
        <w:t xml:space="preserve"> decimal = </w:t>
      </w:r>
      <w:r w:rsidR="0048429C" w:rsidRPr="000E6FF5">
        <w:t>4500</w:t>
      </w:r>
      <w:r w:rsidR="00DA41A2" w:rsidRPr="000E6FF5">
        <w:t>RPM</w:t>
      </w:r>
      <w:r w:rsidR="00E2481C" w:rsidRPr="000E6FF5">
        <w:t>.</w:t>
      </w:r>
      <w:r w:rsidR="00F54C80">
        <w:br/>
      </w:r>
      <w:r w:rsidR="000F223B">
        <w:t>Combines with the maximum pump frequency to define the high end fuel mixture.</w:t>
      </w:r>
      <w:r w:rsidR="000F223B">
        <w:br/>
      </w:r>
      <w:r w:rsidR="00F54C80">
        <w:rPr>
          <w:i/>
        </w:rPr>
        <w:t xml:space="preserve">*** </w:t>
      </w:r>
      <w:r w:rsidR="00F54C80" w:rsidRPr="00F54C80">
        <w:rPr>
          <w:i/>
        </w:rPr>
        <w:t>Ineffective from the Rotary Controller</w:t>
      </w:r>
      <w:r w:rsidR="00F54C80">
        <w:rPr>
          <w:i/>
        </w:rPr>
        <w:t>.</w:t>
      </w:r>
    </w:p>
    <w:p w14:paraId="06CEFE13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374EFB">
        <w:t xml:space="preserve">Tx </w:t>
      </w:r>
      <w:proofErr w:type="gramStart"/>
      <w:r w:rsidR="0048429C" w:rsidRPr="00D45892">
        <w:t>Byte</w:t>
      </w:r>
      <w:r w:rsidR="00D45892">
        <w:t>[</w:t>
      </w:r>
      <w:proofErr w:type="gramEnd"/>
      <w:r w:rsidR="00D45892">
        <w:t>11]</w:t>
      </w:r>
      <w:r w:rsidR="00BF05AE">
        <w:t xml:space="preserve"> - </w:t>
      </w:r>
      <w:r w:rsidR="00D45892">
        <w:rPr>
          <w:rFonts w:cstheme="minorHAnsi"/>
          <w:szCs w:val="24"/>
        </w:rPr>
        <w:t xml:space="preserve">Heater </w:t>
      </w:r>
      <w:r w:rsidR="0048429C" w:rsidRPr="000E6FF5">
        <w:rPr>
          <w:rFonts w:cstheme="minorHAnsi"/>
          <w:szCs w:val="24"/>
        </w:rPr>
        <w:t>Operating voltage</w:t>
      </w:r>
      <w:r w:rsidR="00B92DDE" w:rsidRPr="000E6FF5">
        <w:rPr>
          <w:rFonts w:cstheme="minorHAnsi"/>
          <w:szCs w:val="24"/>
        </w:rPr>
        <w:t>.</w:t>
      </w:r>
    </w:p>
    <w:p w14:paraId="4A579EEF" w14:textId="4DF5C09F" w:rsidR="00F54C80" w:rsidRPr="000E6FF5" w:rsidRDefault="006F37B0" w:rsidP="00BF05AE">
      <w:r w:rsidRPr="000E6FF5">
        <w:t>Follows</w:t>
      </w:r>
      <w:r w:rsidR="002C00F8" w:rsidRPr="000E6FF5">
        <w:t xml:space="preserve"> the operating voltage</w:t>
      </w:r>
      <w:r w:rsidRPr="000E6FF5">
        <w:t xml:space="preserve"> selection</w:t>
      </w:r>
      <w:r w:rsidR="002C00F8" w:rsidRPr="000E6FF5">
        <w:t xml:space="preserve"> in the protected settings of the LCD</w:t>
      </w:r>
      <w:r w:rsidR="000F223B">
        <w:t>/LED</w:t>
      </w:r>
      <w:r w:rsidR="002C00F8" w:rsidRPr="000E6FF5">
        <w:t>.</w:t>
      </w:r>
      <w:r w:rsidR="00DE46B4" w:rsidRPr="000E6FF5">
        <w:br/>
        <w:t xml:space="preserve">Each digit </w:t>
      </w:r>
      <w:r w:rsidR="00B13746">
        <w:t>scales</w:t>
      </w:r>
      <w:r w:rsidR="00B13746" w:rsidRPr="00CD1C5E">
        <w:t xml:space="preserve"> </w:t>
      </w:r>
      <w:r w:rsidR="00B13746">
        <w:t>a</w:t>
      </w:r>
      <w:r w:rsidR="00B13746" w:rsidRPr="00CD1C5E">
        <w:t>s</w:t>
      </w:r>
      <w:r w:rsidR="00B13746" w:rsidRPr="000E6FF5">
        <w:t xml:space="preserve"> </w:t>
      </w:r>
      <w:r w:rsidR="00DE46B4" w:rsidRPr="000E6FF5">
        <w:t>0.1V</w:t>
      </w:r>
      <w:r w:rsidR="00B13746">
        <w:t>,</w:t>
      </w:r>
      <w:r w:rsidR="00DE46B4" w:rsidRPr="000E6FF5">
        <w:t xml:space="preserve"> </w:t>
      </w:r>
      <w:r w:rsidR="00F625A6" w:rsidRPr="000E6FF5">
        <w:t>as read in decimal</w:t>
      </w:r>
      <w:r w:rsidR="00F739C6" w:rsidRPr="000E6FF5">
        <w:t>.</w:t>
      </w:r>
      <w:r w:rsidR="00F739C6" w:rsidRPr="000E6FF5">
        <w:br/>
        <w:t>C</w:t>
      </w:r>
      <w:r w:rsidR="00DE46B4" w:rsidRPr="000E6FF5">
        <w:t>an be 78</w:t>
      </w:r>
      <w:r w:rsidR="00F625A6" w:rsidRPr="000E6FF5">
        <w:t>h</w:t>
      </w:r>
      <w:r w:rsidR="00DE46B4" w:rsidRPr="000E6FF5">
        <w:t xml:space="preserve"> or F0</w:t>
      </w:r>
      <w:r w:rsidR="00F625A6" w:rsidRPr="000E6FF5">
        <w:t>h</w:t>
      </w:r>
      <w:r w:rsidR="00DE46B4" w:rsidRPr="000E6FF5">
        <w:t xml:space="preserve"> (120 or 240 decimal</w:t>
      </w:r>
      <w:r w:rsidR="002B7243" w:rsidRPr="000E6FF5">
        <w:t xml:space="preserve"> =&gt; 12.0 or 24.0V</w:t>
      </w:r>
      <w:r w:rsidR="00FE2500" w:rsidRPr="000E6FF5">
        <w:t>)</w:t>
      </w:r>
      <w:r w:rsidR="003B2CCB">
        <w:br/>
        <w:t>If wrong from an LCD</w:t>
      </w:r>
      <w:r w:rsidR="001E56F6">
        <w:t>/LED</w:t>
      </w:r>
      <w:r w:rsidR="003B2CCB">
        <w:t xml:space="preserve">, voltage faults will be generated, </w:t>
      </w:r>
      <w:proofErr w:type="spellStart"/>
      <w:r w:rsidR="003B2CCB">
        <w:t>eg</w:t>
      </w:r>
      <w:proofErr w:type="spellEnd"/>
      <w:r w:rsidR="003B2CCB">
        <w:t xml:space="preserve"> E-01 when set to 24V with a 12V power supply.</w:t>
      </w:r>
      <w:r w:rsidR="00F54C80">
        <w:br/>
      </w:r>
      <w:r w:rsidR="00F54C80">
        <w:rPr>
          <w:i/>
        </w:rPr>
        <w:t xml:space="preserve">*** </w:t>
      </w:r>
      <w:r w:rsidR="00F54C80" w:rsidRPr="00F54C80">
        <w:rPr>
          <w:i/>
        </w:rPr>
        <w:t>Ineffective from the Rotary Controller</w:t>
      </w:r>
      <w:r w:rsidR="00F54C80">
        <w:rPr>
          <w:i/>
        </w:rPr>
        <w:t>.</w:t>
      </w:r>
    </w:p>
    <w:p w14:paraId="29F27F1D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374EFB">
        <w:t xml:space="preserve">Tx </w:t>
      </w:r>
      <w:proofErr w:type="gramStart"/>
      <w:r w:rsidR="002B7243" w:rsidRPr="00D45892">
        <w:t>Byte</w:t>
      </w:r>
      <w:r w:rsidR="00D45892">
        <w:t>[</w:t>
      </w:r>
      <w:proofErr w:type="gramEnd"/>
      <w:r w:rsidR="00D45892">
        <w:t>12]</w:t>
      </w:r>
      <w:r w:rsidR="00BF05AE">
        <w:t xml:space="preserve"> - </w:t>
      </w:r>
      <w:r w:rsidR="002B7243" w:rsidRPr="000E6FF5">
        <w:rPr>
          <w:rFonts w:cstheme="minorHAnsi"/>
          <w:szCs w:val="24"/>
        </w:rPr>
        <w:t>Fan Speed Sensor</w:t>
      </w:r>
      <w:r w:rsidR="00FE2500" w:rsidRPr="000E6FF5">
        <w:rPr>
          <w:rFonts w:cstheme="minorHAnsi"/>
          <w:szCs w:val="24"/>
        </w:rPr>
        <w:t xml:space="preserve"> count</w:t>
      </w:r>
      <w:r w:rsidR="001A3279">
        <w:rPr>
          <w:rFonts w:cstheme="minorHAnsi"/>
          <w:szCs w:val="24"/>
        </w:rPr>
        <w:t xml:space="preserve"> selection</w:t>
      </w:r>
      <w:r w:rsidR="002F7A08">
        <w:rPr>
          <w:rFonts w:cstheme="minorHAnsi"/>
          <w:szCs w:val="24"/>
        </w:rPr>
        <w:t>.</w:t>
      </w:r>
    </w:p>
    <w:p w14:paraId="0A091684" w14:textId="57034796" w:rsidR="00137C50" w:rsidRPr="000E6FF5" w:rsidRDefault="008534A7" w:rsidP="00BF05AE">
      <w:r w:rsidRPr="000E6FF5">
        <w:t>01h or 02h.</w:t>
      </w:r>
      <w:r w:rsidR="003B19A7" w:rsidRPr="000E6FF5">
        <w:br/>
      </w:r>
      <w:r w:rsidR="00F739C6" w:rsidRPr="000E6FF5">
        <w:t>Follows the</w:t>
      </w:r>
      <w:r w:rsidR="003B19A7" w:rsidRPr="000E6FF5">
        <w:t xml:space="preserve"> fan speed sensor</w:t>
      </w:r>
      <w:r w:rsidR="002F7A08">
        <w:t xml:space="preserve"> selection </w:t>
      </w:r>
      <w:r w:rsidR="003B19A7" w:rsidRPr="000E6FF5">
        <w:t>in the protected settings of the LCD</w:t>
      </w:r>
      <w:r w:rsidR="001E56F6">
        <w:t>/LED</w:t>
      </w:r>
      <w:r w:rsidR="003B19A7" w:rsidRPr="000E6FF5">
        <w:t>. (SN-1 or SN-2)</w:t>
      </w:r>
      <w:r w:rsidRPr="000E6FF5">
        <w:t>.</w:t>
      </w:r>
    </w:p>
    <w:p w14:paraId="447A4233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374EFB">
        <w:t xml:space="preserve">Tx </w:t>
      </w:r>
      <w:proofErr w:type="gramStart"/>
      <w:r w:rsidR="00137C50" w:rsidRPr="00374EFB">
        <w:t>Byte</w:t>
      </w:r>
      <w:r w:rsidR="00D45892">
        <w:t>[</w:t>
      </w:r>
      <w:proofErr w:type="gramEnd"/>
      <w:r w:rsidR="00D45892">
        <w:t>13]</w:t>
      </w:r>
      <w:r w:rsidR="00BF05AE">
        <w:t xml:space="preserve"> - </w:t>
      </w:r>
      <w:r w:rsidR="00137C50" w:rsidRPr="000E6FF5">
        <w:rPr>
          <w:rFonts w:cstheme="minorHAnsi"/>
          <w:szCs w:val="24"/>
        </w:rPr>
        <w:t>Thermostat</w:t>
      </w:r>
      <w:r w:rsidR="00BB4669" w:rsidRPr="000E6FF5">
        <w:rPr>
          <w:rFonts w:cstheme="minorHAnsi"/>
          <w:szCs w:val="24"/>
        </w:rPr>
        <w:t>ic</w:t>
      </w:r>
      <w:r w:rsidR="00137C50" w:rsidRPr="000E6FF5">
        <w:rPr>
          <w:rFonts w:cstheme="minorHAnsi"/>
          <w:szCs w:val="24"/>
        </w:rPr>
        <w:t xml:space="preserve"> or fixed power mode</w:t>
      </w:r>
      <w:r w:rsidR="00B92DDE" w:rsidRPr="000E6FF5">
        <w:rPr>
          <w:rFonts w:cstheme="minorHAnsi"/>
          <w:szCs w:val="24"/>
        </w:rPr>
        <w:t>.</w:t>
      </w:r>
    </w:p>
    <w:p w14:paraId="76A1EEC5" w14:textId="214A846F" w:rsidR="00C11E0B" w:rsidRPr="000E6FF5" w:rsidRDefault="00AA4C4B" w:rsidP="00BF05AE">
      <w:r w:rsidRPr="000E6FF5">
        <w:t xml:space="preserve">Toggling </w:t>
      </w:r>
      <w:r w:rsidR="00EE5676" w:rsidRPr="000E6FF5">
        <w:t>the operating</w:t>
      </w:r>
      <w:r w:rsidRPr="000E6FF5">
        <w:t xml:space="preserve"> mode </w:t>
      </w:r>
      <w:r w:rsidR="00C11E0B" w:rsidRPr="000E6FF5">
        <w:t xml:space="preserve">on the controller </w:t>
      </w:r>
      <w:r w:rsidRPr="000E6FF5">
        <w:t>changes this byte’s value</w:t>
      </w:r>
      <w:r w:rsidR="00A7116D" w:rsidRPr="000E6FF5">
        <w:t>:</w:t>
      </w:r>
      <w:r w:rsidR="00A7116D" w:rsidRPr="000E6FF5">
        <w:tab/>
      </w:r>
      <w:r w:rsidR="00A7116D" w:rsidRPr="000E6FF5">
        <w:br/>
      </w:r>
      <w:r w:rsidR="00BB4669" w:rsidRPr="000E6FF5">
        <w:t>32</w:t>
      </w:r>
      <w:r w:rsidR="00F625A6" w:rsidRPr="000E6FF5">
        <w:t>h</w:t>
      </w:r>
      <w:r w:rsidR="00BB4669" w:rsidRPr="000E6FF5">
        <w:t xml:space="preserve"> is Thermostatic</w:t>
      </w:r>
      <w:r w:rsidR="00FE2500" w:rsidRPr="000E6FF5">
        <w:t xml:space="preserve"> mode</w:t>
      </w:r>
      <w:r w:rsidR="003E312F" w:rsidRPr="000E6FF5">
        <w:t>.</w:t>
      </w:r>
      <w:r w:rsidR="003E312F" w:rsidRPr="000E6FF5">
        <w:br/>
      </w:r>
      <w:proofErr w:type="spellStart"/>
      <w:r w:rsidR="00BB4669" w:rsidRPr="000E6FF5">
        <w:t>CD</w:t>
      </w:r>
      <w:r w:rsidR="00F625A6" w:rsidRPr="000E6FF5">
        <w:t>h</w:t>
      </w:r>
      <w:proofErr w:type="spellEnd"/>
      <w:r w:rsidR="00BB4669" w:rsidRPr="000E6FF5">
        <w:t xml:space="preserve"> is </w:t>
      </w:r>
      <w:r w:rsidR="00EE5676" w:rsidRPr="000E6FF5">
        <w:t>F</w:t>
      </w:r>
      <w:r w:rsidR="00BB4669" w:rsidRPr="000E6FF5">
        <w:t>ixed power</w:t>
      </w:r>
      <w:r w:rsidR="00FE2500" w:rsidRPr="000E6FF5">
        <w:t xml:space="preserve"> </w:t>
      </w:r>
      <w:r w:rsidR="000F223B">
        <w:t xml:space="preserve">Hz </w:t>
      </w:r>
      <w:r w:rsidR="00FE2500" w:rsidRPr="000E6FF5">
        <w:t>mode</w:t>
      </w:r>
      <w:r w:rsidR="00BB4669" w:rsidRPr="000E6FF5">
        <w:t xml:space="preserve">. </w:t>
      </w:r>
      <w:r w:rsidR="000F223B">
        <w:t xml:space="preserve">  (one’s complement of 0x32!)</w:t>
      </w:r>
      <w:r w:rsidR="00C11E0B" w:rsidRPr="000E6FF5">
        <w:br/>
      </w:r>
      <w:r w:rsidR="00BB4669" w:rsidRPr="000E6FF5">
        <w:t xml:space="preserve">When in Fixed </w:t>
      </w:r>
      <w:r w:rsidR="00EE5676" w:rsidRPr="000E6FF5">
        <w:t xml:space="preserve">power </w:t>
      </w:r>
      <w:r w:rsidR="000F223B">
        <w:t xml:space="preserve">Hz </w:t>
      </w:r>
      <w:r w:rsidR="00BB4669" w:rsidRPr="000E6FF5">
        <w:t xml:space="preserve">mode, </w:t>
      </w:r>
      <w:r w:rsidR="002F7A08">
        <w:t xml:space="preserve">Tx </w:t>
      </w:r>
      <w:r w:rsidR="00EE5676" w:rsidRPr="000E6FF5">
        <w:t>B</w:t>
      </w:r>
      <w:r w:rsidR="00BB4669" w:rsidRPr="000E6FF5">
        <w:t xml:space="preserve">yte 4 </w:t>
      </w:r>
      <w:r w:rsidR="003E312F" w:rsidRPr="000E6FF5">
        <w:t xml:space="preserve">always </w:t>
      </w:r>
      <w:r w:rsidR="00BB4669" w:rsidRPr="000E6FF5">
        <w:t>gets forced to zero (no temperature feedback)</w:t>
      </w:r>
      <w:r w:rsidR="00C11E0B" w:rsidRPr="000E6FF5">
        <w:t>.</w:t>
      </w:r>
    </w:p>
    <w:p w14:paraId="350E6C2F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374EFB">
        <w:lastRenderedPageBreak/>
        <w:t xml:space="preserve">Tx </w:t>
      </w:r>
      <w:proofErr w:type="gramStart"/>
      <w:r w:rsidR="00312B4F" w:rsidRPr="00D45892">
        <w:t>Byte</w:t>
      </w:r>
      <w:r w:rsidR="00D45892">
        <w:t>[</w:t>
      </w:r>
      <w:proofErr w:type="gramEnd"/>
      <w:r w:rsidR="00D45892">
        <w:t>14]</w:t>
      </w:r>
      <w:r w:rsidR="00BF05AE">
        <w:t xml:space="preserve"> - </w:t>
      </w:r>
      <w:r w:rsidR="00BD2A81" w:rsidRPr="000E6FF5">
        <w:rPr>
          <w:rFonts w:cstheme="minorHAnsi"/>
          <w:szCs w:val="24"/>
        </w:rPr>
        <w:t>M</w:t>
      </w:r>
      <w:r w:rsidR="00247534" w:rsidRPr="000E6FF5">
        <w:rPr>
          <w:rFonts w:cstheme="minorHAnsi"/>
          <w:szCs w:val="24"/>
        </w:rPr>
        <w:t xml:space="preserve">inimum </w:t>
      </w:r>
      <w:r w:rsidR="00846F2B" w:rsidRPr="000E6FF5">
        <w:rPr>
          <w:rFonts w:cstheme="minorHAnsi"/>
          <w:szCs w:val="24"/>
        </w:rPr>
        <w:t xml:space="preserve">allowed </w:t>
      </w:r>
      <w:r w:rsidR="00247534" w:rsidRPr="000E6FF5">
        <w:rPr>
          <w:rFonts w:cstheme="minorHAnsi"/>
          <w:szCs w:val="24"/>
        </w:rPr>
        <w:t>temperature setting.</w:t>
      </w:r>
      <w:r w:rsidR="00BD2A81" w:rsidRPr="000E6FF5">
        <w:rPr>
          <w:rFonts w:cstheme="minorHAnsi"/>
          <w:szCs w:val="24"/>
        </w:rPr>
        <w:t xml:space="preserve"> </w:t>
      </w:r>
    </w:p>
    <w:p w14:paraId="37704C00" w14:textId="05591FF1" w:rsidR="008A0C0D" w:rsidRPr="000E6FF5" w:rsidRDefault="00BD2A81" w:rsidP="00BF05AE">
      <w:r w:rsidRPr="000E6FF5">
        <w:t xml:space="preserve">Always 08h. </w:t>
      </w:r>
      <w:r w:rsidRPr="000E6FF5">
        <w:br/>
      </w:r>
      <w:r w:rsidR="005A4814" w:rsidRPr="000E6FF5">
        <w:t>M</w:t>
      </w:r>
      <w:r w:rsidR="008A0C0D" w:rsidRPr="000E6FF5">
        <w:t xml:space="preserve">atches the minimum </w:t>
      </w:r>
      <w:r w:rsidR="006004F4" w:rsidRPr="000E6FF5">
        <w:t xml:space="preserve">desired temperature </w:t>
      </w:r>
      <w:r w:rsidR="008A0C0D" w:rsidRPr="000E6FF5">
        <w:t>the controller can be set to in byte #5 (8°C)</w:t>
      </w:r>
      <w:r w:rsidR="00D520B1" w:rsidRPr="000E6FF5">
        <w:t>.</w:t>
      </w:r>
    </w:p>
    <w:p w14:paraId="6DC9A895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374EFB">
        <w:t xml:space="preserve">Tx </w:t>
      </w:r>
      <w:proofErr w:type="gramStart"/>
      <w:r w:rsidR="00312B4F" w:rsidRPr="00374EFB">
        <w:t>Byte</w:t>
      </w:r>
      <w:r w:rsidR="00D45892">
        <w:t>[</w:t>
      </w:r>
      <w:proofErr w:type="gramEnd"/>
      <w:r w:rsidR="00D45892">
        <w:t>15]</w:t>
      </w:r>
      <w:r w:rsidR="00BF05AE">
        <w:t xml:space="preserve"> - </w:t>
      </w:r>
      <w:r w:rsidR="00BD2A81" w:rsidRPr="000E6FF5">
        <w:rPr>
          <w:rFonts w:cstheme="minorHAnsi"/>
          <w:szCs w:val="24"/>
        </w:rPr>
        <w:t>Maximum</w:t>
      </w:r>
      <w:r w:rsidR="00846F2B" w:rsidRPr="000E6FF5">
        <w:rPr>
          <w:rFonts w:cstheme="minorHAnsi"/>
          <w:szCs w:val="24"/>
        </w:rPr>
        <w:t xml:space="preserve"> allowed</w:t>
      </w:r>
      <w:r w:rsidR="00BD2A81" w:rsidRPr="000E6FF5">
        <w:rPr>
          <w:rFonts w:cstheme="minorHAnsi"/>
          <w:szCs w:val="24"/>
        </w:rPr>
        <w:t xml:space="preserve"> temperature setting. </w:t>
      </w:r>
    </w:p>
    <w:p w14:paraId="660D59FA" w14:textId="6C555CC7" w:rsidR="005B1E35" w:rsidRDefault="00BD2A81" w:rsidP="00BF05AE">
      <w:r w:rsidRPr="000E6FF5">
        <w:t>A</w:t>
      </w:r>
      <w:r w:rsidR="00565362" w:rsidRPr="000E6FF5">
        <w:t>lways 23</w:t>
      </w:r>
      <w:r w:rsidR="008534A7" w:rsidRPr="000E6FF5">
        <w:t>h</w:t>
      </w:r>
      <w:r w:rsidR="00F86549" w:rsidRPr="000E6FF5">
        <w:t>.</w:t>
      </w:r>
      <w:r w:rsidR="00565362" w:rsidRPr="000E6FF5">
        <w:br/>
      </w:r>
      <w:r w:rsidR="005A4814" w:rsidRPr="000E6FF5">
        <w:t>M</w:t>
      </w:r>
      <w:r w:rsidR="008A0C0D" w:rsidRPr="000E6FF5">
        <w:t xml:space="preserve">atches the maximum </w:t>
      </w:r>
      <w:r w:rsidR="006004F4" w:rsidRPr="000E6FF5">
        <w:t xml:space="preserve">desired temperature </w:t>
      </w:r>
      <w:r w:rsidR="008A0C0D" w:rsidRPr="000E6FF5">
        <w:t>the controller can be set to in byte #5 (35°C)</w:t>
      </w:r>
      <w:r w:rsidR="00D520B1" w:rsidRPr="000E6FF5">
        <w:t>.</w:t>
      </w:r>
    </w:p>
    <w:p w14:paraId="00DAB7C1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982EC2">
        <w:t>Tx</w:t>
      </w:r>
      <w:r w:rsidRPr="00374EFB">
        <w:t xml:space="preserve"> </w:t>
      </w:r>
      <w:proofErr w:type="gramStart"/>
      <w:r w:rsidR="005D1BB8" w:rsidRPr="00982EC2">
        <w:t>Byte</w:t>
      </w:r>
      <w:r w:rsidR="00D45892">
        <w:t>[</w:t>
      </w:r>
      <w:proofErr w:type="gramEnd"/>
      <w:r w:rsidR="00D45892">
        <w:t>16]</w:t>
      </w:r>
      <w:r w:rsidR="00BF05AE">
        <w:t xml:space="preserve"> - </w:t>
      </w:r>
      <w:r w:rsidR="000058E2" w:rsidRPr="006F1E6F">
        <w:rPr>
          <w:rFonts w:cstheme="minorHAnsi"/>
          <w:szCs w:val="24"/>
        </w:rPr>
        <w:t>Requ</w:t>
      </w:r>
      <w:r w:rsidR="00251CA8">
        <w:rPr>
          <w:rFonts w:cstheme="minorHAnsi"/>
          <w:szCs w:val="24"/>
        </w:rPr>
        <w:t>ested glow plug power</w:t>
      </w:r>
      <w:r w:rsidR="006F1E6F">
        <w:rPr>
          <w:rFonts w:cstheme="minorHAnsi"/>
          <w:szCs w:val="24"/>
        </w:rPr>
        <w:t>?</w:t>
      </w:r>
    </w:p>
    <w:p w14:paraId="3E1F7839" w14:textId="61C80C0D" w:rsidR="00251CA8" w:rsidRDefault="00251CA8" w:rsidP="00BF05AE">
      <w:r>
        <w:t>This is a</w:t>
      </w:r>
      <w:r w:rsidR="005D1BB8" w:rsidRPr="000E6FF5">
        <w:t>lways</w:t>
      </w:r>
      <w:r w:rsidR="00565362" w:rsidRPr="000E6FF5">
        <w:t xml:space="preserve"> 05</w:t>
      </w:r>
      <w:r w:rsidR="008534A7" w:rsidRPr="000E6FF5">
        <w:t>h</w:t>
      </w:r>
      <w:r>
        <w:t xml:space="preserve"> on the older controllers</w:t>
      </w:r>
      <w:r w:rsidR="00B92DDE" w:rsidRPr="000E6FF5">
        <w:t>.</w:t>
      </w:r>
      <w:r>
        <w:br/>
        <w:t>The new Blue (and presumably gold) controllers have a “PF” setting in the protected menus.</w:t>
      </w:r>
      <w:r>
        <w:br/>
        <w:t>This byte’s value follows whatever PF is set to.</w:t>
      </w:r>
      <w:r>
        <w:br/>
        <w:t>Some heater manuals state this is glow plug power, but changing this value has no effect on my heater – there may also be a firmware update in the later model heaters than do react to this byte. It can be varied from 1-6, allegedly 35W, 40W, 45W</w:t>
      </w:r>
      <w:r w:rsidR="0042771B">
        <w:t>, 80W, 85W and 90W respectively.</w:t>
      </w:r>
    </w:p>
    <w:p w14:paraId="63D2983E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374EFB">
        <w:t xml:space="preserve">Tx </w:t>
      </w:r>
      <w:proofErr w:type="gramStart"/>
      <w:r w:rsidR="00F86549" w:rsidRPr="00D45892">
        <w:t>Byte</w:t>
      </w:r>
      <w:r w:rsidR="00D45892">
        <w:t>[</w:t>
      </w:r>
      <w:proofErr w:type="gramEnd"/>
      <w:r w:rsidR="00D45892">
        <w:t>17]</w:t>
      </w:r>
      <w:r w:rsidR="00BF05AE">
        <w:t xml:space="preserve"> - </w:t>
      </w:r>
      <w:r w:rsidR="00F86549" w:rsidRPr="000E6FF5">
        <w:rPr>
          <w:rFonts w:cstheme="minorHAnsi"/>
          <w:szCs w:val="24"/>
        </w:rPr>
        <w:t>Manual pump mode (priming)</w:t>
      </w:r>
      <w:r w:rsidR="00B92DDE" w:rsidRPr="000E6FF5">
        <w:rPr>
          <w:rFonts w:cstheme="minorHAnsi"/>
          <w:szCs w:val="24"/>
        </w:rPr>
        <w:t>.</w:t>
      </w:r>
    </w:p>
    <w:p w14:paraId="7434B0E9" w14:textId="21275D90" w:rsidR="00DD4683" w:rsidRPr="000E6FF5" w:rsidRDefault="00DD4683" w:rsidP="00BF05AE">
      <w:r w:rsidRPr="000E6FF5">
        <w:t>00</w:t>
      </w:r>
      <w:r w:rsidR="008534A7" w:rsidRPr="000E6FF5">
        <w:t>h</w:t>
      </w:r>
      <w:r w:rsidRPr="000E6FF5">
        <w:t xml:space="preserve"> in normal mode</w:t>
      </w:r>
      <w:r w:rsidR="00857A5D">
        <w:t>.</w:t>
      </w:r>
      <w:r w:rsidR="00857A5D">
        <w:br/>
      </w:r>
      <w:r w:rsidRPr="000E6FF5">
        <w:t>5A</w:t>
      </w:r>
      <w:r w:rsidR="008534A7" w:rsidRPr="000E6FF5">
        <w:t>h</w:t>
      </w:r>
      <w:r w:rsidRPr="000E6FF5">
        <w:t xml:space="preserve"> when in manual pump priming mode.</w:t>
      </w:r>
    </w:p>
    <w:p w14:paraId="309FF001" w14:textId="35DA5B9A" w:rsidR="00BF05AE" w:rsidRDefault="00E52ACF" w:rsidP="00BF05AE">
      <w:pPr>
        <w:pStyle w:val="Heading3"/>
        <w:rPr>
          <w:rFonts w:cstheme="minorHAnsi"/>
          <w:szCs w:val="24"/>
        </w:rPr>
      </w:pPr>
      <w:r w:rsidRPr="00374EFB">
        <w:t xml:space="preserve">Tx </w:t>
      </w:r>
      <w:proofErr w:type="gramStart"/>
      <w:r w:rsidR="00DD4683" w:rsidRPr="00374EFB">
        <w:t>Byte</w:t>
      </w:r>
      <w:r w:rsidR="000058E2">
        <w:t>s</w:t>
      </w:r>
      <w:r w:rsidR="00D45892">
        <w:t>[</w:t>
      </w:r>
      <w:proofErr w:type="gramEnd"/>
      <w:r w:rsidR="00D45892">
        <w:t>18..1</w:t>
      </w:r>
      <w:r w:rsidR="00DD4683" w:rsidRPr="00374EFB">
        <w:t>9</w:t>
      </w:r>
      <w:r w:rsidR="00D45892">
        <w:t>]</w:t>
      </w:r>
      <w:r w:rsidR="00BF05AE">
        <w:t xml:space="preserve"> - Unknown</w:t>
      </w:r>
    </w:p>
    <w:p w14:paraId="2F0382DA" w14:textId="3468E604" w:rsidR="00715294" w:rsidRDefault="006F1E6F" w:rsidP="00BF05AE">
      <w:r>
        <w:t>A</w:t>
      </w:r>
      <w:r w:rsidR="00850460" w:rsidRPr="000E6FF5">
        <w:t xml:space="preserve">lways </w:t>
      </w:r>
      <w:r>
        <w:t>01</w:t>
      </w:r>
      <w:r w:rsidR="00850460" w:rsidRPr="000E6FF5">
        <w:t>2C</w:t>
      </w:r>
      <w:r w:rsidR="008534A7" w:rsidRPr="000E6FF5">
        <w:t>h</w:t>
      </w:r>
      <w:r>
        <w:t xml:space="preserve"> = 300 decimal</w:t>
      </w:r>
      <w:r w:rsidR="00BF05AE">
        <w:t xml:space="preserve"> with old LCD controllers</w:t>
      </w:r>
      <w:r w:rsidR="006759DD">
        <w:t>?</w:t>
      </w:r>
      <w:r w:rsidR="00BF05AE">
        <w:br/>
        <w:t>Always EB47h with new blue LCD.</w:t>
      </w:r>
    </w:p>
    <w:p w14:paraId="5E247E3C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374EFB">
        <w:t xml:space="preserve">Tx </w:t>
      </w:r>
      <w:proofErr w:type="gramStart"/>
      <w:r w:rsidR="00715294" w:rsidRPr="00374EFB">
        <w:t>Byte</w:t>
      </w:r>
      <w:r w:rsidR="00C601F4" w:rsidRPr="00374EFB">
        <w:t>s</w:t>
      </w:r>
      <w:r w:rsidR="00D45892">
        <w:t>[</w:t>
      </w:r>
      <w:proofErr w:type="gramEnd"/>
      <w:r w:rsidR="00D45892">
        <w:t>20..21]</w:t>
      </w:r>
      <w:r w:rsidR="00BF05AE">
        <w:t xml:space="preserve"> - </w:t>
      </w:r>
      <w:r w:rsidR="009F69DD" w:rsidRPr="009F69DD">
        <w:rPr>
          <w:rFonts w:cstheme="minorHAnsi"/>
          <w:szCs w:val="24"/>
        </w:rPr>
        <w:t>Altitude</w:t>
      </w:r>
      <w:r w:rsidR="00BF05AE">
        <w:rPr>
          <w:rFonts w:cstheme="minorHAnsi"/>
          <w:szCs w:val="24"/>
        </w:rPr>
        <w:t xml:space="preserve"> in </w:t>
      </w:r>
      <w:proofErr w:type="spellStart"/>
      <w:r w:rsidR="00BF05AE">
        <w:rPr>
          <w:rFonts w:cstheme="minorHAnsi"/>
          <w:szCs w:val="24"/>
        </w:rPr>
        <w:t>metres</w:t>
      </w:r>
      <w:proofErr w:type="spellEnd"/>
    </w:p>
    <w:p w14:paraId="2674F6BA" w14:textId="03FD8B5A" w:rsidR="00715294" w:rsidRPr="000E6FF5" w:rsidRDefault="00C601F4" w:rsidP="00BF05AE">
      <w:r w:rsidRPr="000E6FF5">
        <w:t xml:space="preserve">Combined as a 16bit variable, MSB in </w:t>
      </w:r>
      <w:r w:rsidR="00D45892">
        <w:t xml:space="preserve">Tx </w:t>
      </w:r>
      <w:proofErr w:type="gramStart"/>
      <w:r w:rsidRPr="000E6FF5">
        <w:t>Byte</w:t>
      </w:r>
      <w:r w:rsidR="00D45892">
        <w:t>[</w:t>
      </w:r>
      <w:proofErr w:type="gramEnd"/>
      <w:r w:rsidR="00D45892">
        <w:t>20]</w:t>
      </w:r>
      <w:r w:rsidRPr="000E6FF5">
        <w:t>.</w:t>
      </w:r>
      <w:r w:rsidRPr="000E6FF5">
        <w:br/>
      </w:r>
      <w:r w:rsidR="001C4704" w:rsidRPr="000E6FF5">
        <w:t>A</w:t>
      </w:r>
      <w:r w:rsidR="00850460" w:rsidRPr="000E6FF5">
        <w:t xml:space="preserve">lways </w:t>
      </w:r>
      <w:r w:rsidRPr="000E6FF5">
        <w:t>0D</w:t>
      </w:r>
      <w:r w:rsidR="00850460" w:rsidRPr="000E6FF5">
        <w:t>A</w:t>
      </w:r>
      <w:r w:rsidR="009F69DD">
        <w:t>C</w:t>
      </w:r>
      <w:r w:rsidR="008534A7" w:rsidRPr="000E6FF5">
        <w:t>h</w:t>
      </w:r>
      <w:r w:rsidR="009F69DD">
        <w:t xml:space="preserve"> (3500) on older controllers without a barometer</w:t>
      </w:r>
      <w:r w:rsidR="00B92DDE" w:rsidRPr="000E6FF5">
        <w:t>.</w:t>
      </w:r>
      <w:r w:rsidR="00B11117">
        <w:br/>
        <w:t>The blue LCD hosts a BMP180 which is a combined temperature &amp; barometric sensor.</w:t>
      </w:r>
    </w:p>
    <w:p w14:paraId="12095CA6" w14:textId="77777777" w:rsidR="00BF05AE" w:rsidRDefault="00E52ACF" w:rsidP="00BF05AE">
      <w:pPr>
        <w:pStyle w:val="Heading3"/>
        <w:rPr>
          <w:rFonts w:cstheme="minorHAnsi"/>
          <w:szCs w:val="24"/>
        </w:rPr>
      </w:pPr>
      <w:r w:rsidRPr="00374EFB">
        <w:t xml:space="preserve">Tx </w:t>
      </w:r>
      <w:proofErr w:type="gramStart"/>
      <w:r w:rsidR="00715294" w:rsidRPr="00982EC2">
        <w:t>Bytes</w:t>
      </w:r>
      <w:r w:rsidR="00D45892">
        <w:t>[</w:t>
      </w:r>
      <w:proofErr w:type="gramEnd"/>
      <w:r w:rsidR="00D45892">
        <w:t>22..</w:t>
      </w:r>
      <w:r w:rsidR="00715294" w:rsidRPr="00374EFB">
        <w:t>23</w:t>
      </w:r>
      <w:r w:rsidR="00D45892">
        <w:t>]</w:t>
      </w:r>
      <w:r w:rsidR="00BF05AE">
        <w:t xml:space="preserve"> - </w:t>
      </w:r>
      <w:r w:rsidR="00217A11" w:rsidRPr="000E6FF5">
        <w:rPr>
          <w:rFonts w:cstheme="minorHAnsi"/>
          <w:szCs w:val="24"/>
        </w:rPr>
        <w:t>CRC-16 / MODBUS</w:t>
      </w:r>
      <w:r w:rsidR="002012F8" w:rsidRPr="000E6FF5">
        <w:rPr>
          <w:rFonts w:cstheme="minorHAnsi"/>
          <w:szCs w:val="24"/>
        </w:rPr>
        <w:t xml:space="preserve"> checksum.</w:t>
      </w:r>
    </w:p>
    <w:p w14:paraId="5FB22FD8" w14:textId="0C34082D" w:rsidR="00715294" w:rsidRPr="000E6FF5" w:rsidRDefault="002012F8" w:rsidP="00BF05AE">
      <w:r w:rsidRPr="000E6FF5">
        <w:t>C</w:t>
      </w:r>
      <w:r w:rsidR="003A4470" w:rsidRPr="000E6FF5">
        <w:t xml:space="preserve">alculated from </w:t>
      </w:r>
      <w:r w:rsidRPr="000E6FF5">
        <w:t xml:space="preserve">the </w:t>
      </w:r>
      <w:r w:rsidR="003A4470" w:rsidRPr="000E6FF5">
        <w:t>first 22 bytes.</w:t>
      </w:r>
      <w:r w:rsidR="009906A1" w:rsidRPr="000E6FF5">
        <w:br/>
        <w:t xml:space="preserve">Combined as a 16bit value, </w:t>
      </w:r>
      <w:r w:rsidR="00D45892">
        <w:t xml:space="preserve">Tx </w:t>
      </w:r>
      <w:proofErr w:type="gramStart"/>
      <w:r w:rsidR="00523EC9" w:rsidRPr="000E6FF5">
        <w:t>Byte</w:t>
      </w:r>
      <w:r w:rsidR="00D45892">
        <w:t>[</w:t>
      </w:r>
      <w:proofErr w:type="gramEnd"/>
      <w:r w:rsidR="00D45892">
        <w:t>2</w:t>
      </w:r>
      <w:r w:rsidR="00523EC9" w:rsidRPr="000E6FF5">
        <w:t>2</w:t>
      </w:r>
      <w:r w:rsidR="00D45892">
        <w:t>]</w:t>
      </w:r>
      <w:r w:rsidR="00523EC9" w:rsidRPr="000E6FF5">
        <w:t xml:space="preserve"> is </w:t>
      </w:r>
      <w:r w:rsidR="009906A1" w:rsidRPr="000E6FF5">
        <w:t xml:space="preserve">the </w:t>
      </w:r>
      <w:r w:rsidR="00523EC9" w:rsidRPr="000E6FF5">
        <w:t>MSB</w:t>
      </w:r>
      <w:r w:rsidR="00844845" w:rsidRPr="000E6FF5">
        <w:t>.</w:t>
      </w:r>
      <w:r w:rsidR="00523EC9" w:rsidRPr="000E6FF5">
        <w:t xml:space="preserve"> </w:t>
      </w:r>
    </w:p>
    <w:p w14:paraId="4B855CA9" w14:textId="77777777" w:rsidR="00BF05AE" w:rsidRDefault="00BF05AE">
      <w:pPr>
        <w:rPr>
          <w:rFonts w:asciiTheme="majorHAnsi" w:eastAsiaTheme="majorEastAsia" w:hAnsiTheme="majorHAnsi" w:cstheme="majorBidi"/>
          <w:b/>
          <w:bCs/>
          <w:smallCaps/>
          <w:sz w:val="28"/>
          <w:szCs w:val="28"/>
        </w:rPr>
      </w:pPr>
      <w:r>
        <w:br w:type="page"/>
      </w:r>
    </w:p>
    <w:p w14:paraId="7F1656DF" w14:textId="432A5ED8" w:rsidR="00BB0C7B" w:rsidRDefault="00BB0C7B" w:rsidP="00BB0C7B">
      <w:pPr>
        <w:pStyle w:val="Heading2"/>
      </w:pPr>
      <w:r>
        <w:lastRenderedPageBreak/>
        <w:t>RECEIVE PACKET</w:t>
      </w:r>
    </w:p>
    <w:p w14:paraId="6849B94A" w14:textId="207C4BA8" w:rsidR="00BB0C7B" w:rsidRPr="00CD1C5E" w:rsidRDefault="00BB0C7B" w:rsidP="00BB0C7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  <w:r w:rsidRPr="00CD1C5E">
        <w:rPr>
          <w:rFonts w:eastAsia="Times New Roman" w:cstheme="minorHAnsi"/>
          <w:szCs w:val="24"/>
          <w:lang w:val="en-AU" w:eastAsia="en-AU"/>
        </w:rPr>
        <w:t>The following table reveals what ha</w:t>
      </w:r>
      <w:r w:rsidR="00E17471">
        <w:rPr>
          <w:rFonts w:eastAsia="Times New Roman" w:cstheme="minorHAnsi"/>
          <w:szCs w:val="24"/>
          <w:lang w:val="en-AU" w:eastAsia="en-AU"/>
        </w:rPr>
        <w:t>s been</w:t>
      </w:r>
      <w:r w:rsidRPr="00CD1C5E">
        <w:rPr>
          <w:rFonts w:eastAsia="Times New Roman" w:cstheme="minorHAnsi"/>
          <w:szCs w:val="24"/>
          <w:lang w:val="en-AU" w:eastAsia="en-AU"/>
        </w:rPr>
        <w:t xml:space="preserve"> determined for the 24 message bytes </w:t>
      </w:r>
      <w:r w:rsidRPr="00CD1C5E">
        <w:rPr>
          <w:rFonts w:eastAsia="Times New Roman" w:cstheme="minorHAnsi"/>
          <w:b/>
          <w:szCs w:val="24"/>
          <w:lang w:val="en-AU" w:eastAsia="en-AU"/>
        </w:rPr>
        <w:t>coming from the heater</w:t>
      </w:r>
      <w:r w:rsidR="00E17471">
        <w:rPr>
          <w:rFonts w:eastAsia="Times New Roman" w:cstheme="minorHAnsi"/>
          <w:b/>
          <w:szCs w:val="24"/>
          <w:lang w:val="en-AU" w:eastAsia="en-AU"/>
        </w:rPr>
        <w:t>,</w:t>
      </w:r>
      <w:r w:rsidRPr="00CD1C5E">
        <w:rPr>
          <w:rFonts w:eastAsia="Times New Roman" w:cstheme="minorHAnsi"/>
          <w:b/>
          <w:szCs w:val="24"/>
          <w:lang w:val="en-AU" w:eastAsia="en-AU"/>
        </w:rPr>
        <w:t xml:space="preserve"> into the controller</w:t>
      </w:r>
      <w:r w:rsidRPr="00CD1C5E">
        <w:rPr>
          <w:rFonts w:eastAsia="Times New Roman" w:cstheme="minorHAnsi"/>
          <w:szCs w:val="24"/>
          <w:lang w:val="en-AU" w:eastAsia="en-AU"/>
        </w:rPr>
        <w:t>:</w:t>
      </w:r>
    </w:p>
    <w:p w14:paraId="6F5634B4" w14:textId="77777777" w:rsidR="00BB0C7B" w:rsidRPr="00CD1C5E" w:rsidRDefault="00BB0C7B" w:rsidP="00BB0C7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769"/>
        <w:gridCol w:w="2631"/>
        <w:gridCol w:w="663"/>
        <w:gridCol w:w="3587"/>
        <w:gridCol w:w="1984"/>
      </w:tblGrid>
      <w:tr w:rsidR="00BB0C7B" w:rsidRPr="00CD1C5E" w14:paraId="670BA2F7" w14:textId="77777777" w:rsidTr="006413B4">
        <w:tc>
          <w:tcPr>
            <w:tcW w:w="769" w:type="dxa"/>
            <w:shd w:val="clear" w:color="auto" w:fill="B3D5AB" w:themeFill="accent4" w:themeFillTint="66"/>
          </w:tcPr>
          <w:p w14:paraId="5930E203" w14:textId="78F6E592" w:rsidR="00BB0C7B" w:rsidRPr="00CD1C5E" w:rsidRDefault="006413B4" w:rsidP="001D75DA">
            <w:pPr>
              <w:rPr>
                <w:rFonts w:eastAsia="Times New Roman" w:cstheme="minorHAnsi"/>
                <w:b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b/>
                <w:szCs w:val="24"/>
                <w:lang w:val="en-AU" w:eastAsia="en-AU"/>
              </w:rPr>
              <w:t>Index</w:t>
            </w:r>
            <w:r w:rsidR="00BB0C7B"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3294" w:type="dxa"/>
            <w:gridSpan w:val="2"/>
            <w:shd w:val="clear" w:color="auto" w:fill="B3D5AB" w:themeFill="accent4" w:themeFillTint="66"/>
          </w:tcPr>
          <w:p w14:paraId="435B7A69" w14:textId="77777777" w:rsidR="00BB0C7B" w:rsidRPr="00CD1C5E" w:rsidRDefault="00BB0C7B" w:rsidP="001D75DA">
            <w:pPr>
              <w:rPr>
                <w:rFonts w:eastAsia="Times New Roman" w:cstheme="minorHAnsi"/>
                <w:b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>Purpose</w:t>
            </w:r>
          </w:p>
        </w:tc>
        <w:tc>
          <w:tcPr>
            <w:tcW w:w="3587" w:type="dxa"/>
            <w:shd w:val="clear" w:color="auto" w:fill="B3D5AB" w:themeFill="accent4" w:themeFillTint="66"/>
          </w:tcPr>
          <w:p w14:paraId="2773E883" w14:textId="77777777" w:rsidR="00BB0C7B" w:rsidRPr="00CD1C5E" w:rsidRDefault="00BB0C7B" w:rsidP="001D75DA">
            <w:pPr>
              <w:rPr>
                <w:rFonts w:eastAsia="Times New Roman" w:cstheme="minorHAnsi"/>
                <w:b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>Known Values</w:t>
            </w:r>
          </w:p>
        </w:tc>
        <w:tc>
          <w:tcPr>
            <w:tcW w:w="1984" w:type="dxa"/>
            <w:shd w:val="clear" w:color="auto" w:fill="B3D5AB" w:themeFill="accent4" w:themeFillTint="66"/>
          </w:tcPr>
          <w:p w14:paraId="24AB9F51" w14:textId="70DD610C" w:rsidR="00BB0C7B" w:rsidRPr="00CD1C5E" w:rsidRDefault="009F27D0" w:rsidP="001D75DA">
            <w:pPr>
              <w:rPr>
                <w:rFonts w:eastAsia="Times New Roman" w:cstheme="minorHAnsi"/>
                <w:b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b/>
                <w:szCs w:val="24"/>
                <w:lang w:val="en-AU" w:eastAsia="en-AU"/>
              </w:rPr>
              <w:t>Scaling</w:t>
            </w:r>
          </w:p>
        </w:tc>
      </w:tr>
      <w:tr w:rsidR="00BB0C7B" w:rsidRPr="00CD1C5E" w14:paraId="4276B38A" w14:textId="77777777" w:rsidTr="006413B4">
        <w:tc>
          <w:tcPr>
            <w:tcW w:w="769" w:type="dxa"/>
          </w:tcPr>
          <w:p w14:paraId="4477D4F1" w14:textId="41321956" w:rsidR="00BB0C7B" w:rsidRPr="00CD1C5E" w:rsidRDefault="006413B4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0</w:t>
            </w:r>
          </w:p>
        </w:tc>
        <w:tc>
          <w:tcPr>
            <w:tcW w:w="3294" w:type="dxa"/>
            <w:gridSpan w:val="2"/>
          </w:tcPr>
          <w:p w14:paraId="4430FB04" w14:textId="2F17F2DA" w:rsidR="00BB0C7B" w:rsidRPr="00CD1C5E" w:rsidRDefault="00BB0C7B" w:rsidP="001D75DA">
            <w:pPr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Start of Frame?</w:t>
            </w:r>
          </w:p>
        </w:tc>
        <w:tc>
          <w:tcPr>
            <w:tcW w:w="3587" w:type="dxa"/>
          </w:tcPr>
          <w:p w14:paraId="261A9DA6" w14:textId="5194D25F" w:rsidR="00BB0C7B" w:rsidRPr="00CD1C5E" w:rsidRDefault="00BB0C7B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76h</w:t>
            </w:r>
            <w:r w:rsidR="006759DD">
              <w:rPr>
                <w:rFonts w:eastAsia="Times New Roman" w:cstheme="minorHAnsi"/>
                <w:szCs w:val="24"/>
                <w:lang w:val="en-AU" w:eastAsia="en-AU"/>
              </w:rPr>
              <w:t xml:space="preserve"> (constant)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1984" w:type="dxa"/>
          </w:tcPr>
          <w:p w14:paraId="661EB0EF" w14:textId="77777777" w:rsidR="00BB0C7B" w:rsidRPr="00CD1C5E" w:rsidRDefault="00BB0C7B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BB0C7B" w:rsidRPr="00CD1C5E" w14:paraId="2CE8C154" w14:textId="77777777" w:rsidTr="006413B4">
        <w:tc>
          <w:tcPr>
            <w:tcW w:w="769" w:type="dxa"/>
          </w:tcPr>
          <w:p w14:paraId="5ED2927E" w14:textId="1BB7C4FB" w:rsidR="00BB0C7B" w:rsidRPr="00CD1C5E" w:rsidRDefault="006413B4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1</w:t>
            </w:r>
          </w:p>
        </w:tc>
        <w:tc>
          <w:tcPr>
            <w:tcW w:w="3294" w:type="dxa"/>
            <w:gridSpan w:val="2"/>
          </w:tcPr>
          <w:p w14:paraId="4F4AD20D" w14:textId="71C9A55D" w:rsidR="00BB0C7B" w:rsidRPr="00CD1C5E" w:rsidRDefault="00F04EB9" w:rsidP="001D75DA">
            <w:pPr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Data Size</w:t>
            </w:r>
            <w:r w:rsidR="00BB0C7B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?</w:t>
            </w:r>
          </w:p>
        </w:tc>
        <w:tc>
          <w:tcPr>
            <w:tcW w:w="3587" w:type="dxa"/>
          </w:tcPr>
          <w:p w14:paraId="0469143E" w14:textId="55576957" w:rsidR="00BB0C7B" w:rsidRPr="00CD1C5E" w:rsidRDefault="00BB0C7B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16h</w:t>
            </w:r>
            <w:r w:rsidR="006759DD">
              <w:rPr>
                <w:rFonts w:eastAsia="Times New Roman" w:cstheme="minorHAnsi"/>
                <w:szCs w:val="24"/>
                <w:lang w:val="en-AU" w:eastAsia="en-AU"/>
              </w:rPr>
              <w:t xml:space="preserve"> (constant)</w:t>
            </w:r>
          </w:p>
        </w:tc>
        <w:tc>
          <w:tcPr>
            <w:tcW w:w="1984" w:type="dxa"/>
          </w:tcPr>
          <w:p w14:paraId="4E3A47FE" w14:textId="77777777" w:rsidR="00BB0C7B" w:rsidRPr="00CD1C5E" w:rsidRDefault="00BB0C7B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BB0C7B" w:rsidRPr="00CD1C5E" w14:paraId="659F869A" w14:textId="77777777" w:rsidTr="006413B4">
        <w:tc>
          <w:tcPr>
            <w:tcW w:w="769" w:type="dxa"/>
          </w:tcPr>
          <w:p w14:paraId="784D7620" w14:textId="21F35A6B" w:rsidR="00BB0C7B" w:rsidRPr="00CD1C5E" w:rsidRDefault="006413B4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2</w:t>
            </w:r>
          </w:p>
        </w:tc>
        <w:tc>
          <w:tcPr>
            <w:tcW w:w="3294" w:type="dxa"/>
            <w:gridSpan w:val="2"/>
          </w:tcPr>
          <w:p w14:paraId="4EB995D2" w14:textId="584510CE" w:rsidR="00BB0C7B" w:rsidRPr="00CD1C5E" w:rsidRDefault="009A2261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Run State</w:t>
            </w:r>
          </w:p>
        </w:tc>
        <w:tc>
          <w:tcPr>
            <w:tcW w:w="3587" w:type="dxa"/>
          </w:tcPr>
          <w:p w14:paraId="40B57E38" w14:textId="4B36B0FD" w:rsidR="00BB0C7B" w:rsidRPr="00CD1C5E" w:rsidRDefault="009A2261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0, 1,</w:t>
            </w:r>
            <w:r w:rsidR="005F38C2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2</w:t>
            </w:r>
            <w:r w:rsidR="005F38C2" w:rsidRPr="00CD1C5E">
              <w:rPr>
                <w:rFonts w:eastAsia="Times New Roman" w:cstheme="minorHAnsi"/>
                <w:szCs w:val="24"/>
                <w:lang w:val="en-AU" w:eastAsia="en-AU"/>
              </w:rPr>
              <w:t>,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3, 4, 5, 7,</w:t>
            </w:r>
            <w:r w:rsidR="005F38C2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8</w:t>
            </w:r>
          </w:p>
        </w:tc>
        <w:tc>
          <w:tcPr>
            <w:tcW w:w="1984" w:type="dxa"/>
          </w:tcPr>
          <w:p w14:paraId="0DB7F786" w14:textId="77777777" w:rsidR="00BB0C7B" w:rsidRPr="00CD1C5E" w:rsidRDefault="00BB0C7B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BB0C7B" w:rsidRPr="00CD1C5E" w14:paraId="65E9C6BC" w14:textId="77777777" w:rsidTr="006413B4">
        <w:tc>
          <w:tcPr>
            <w:tcW w:w="769" w:type="dxa"/>
          </w:tcPr>
          <w:p w14:paraId="33FBA141" w14:textId="3303FAD4" w:rsidR="00BB0C7B" w:rsidRPr="00CD1C5E" w:rsidRDefault="006413B4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3</w:t>
            </w:r>
          </w:p>
        </w:tc>
        <w:tc>
          <w:tcPr>
            <w:tcW w:w="3294" w:type="dxa"/>
            <w:gridSpan w:val="2"/>
          </w:tcPr>
          <w:p w14:paraId="57661640" w14:textId="6F949FAB" w:rsidR="00BB0C7B" w:rsidRPr="00CD1C5E" w:rsidRDefault="005F38C2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On / Off</w:t>
            </w:r>
          </w:p>
        </w:tc>
        <w:tc>
          <w:tcPr>
            <w:tcW w:w="3587" w:type="dxa"/>
          </w:tcPr>
          <w:p w14:paraId="027074B6" w14:textId="4108009B" w:rsidR="00BB0C7B" w:rsidRPr="00CD1C5E" w:rsidRDefault="00A2270A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0, 1</w:t>
            </w:r>
          </w:p>
        </w:tc>
        <w:tc>
          <w:tcPr>
            <w:tcW w:w="1984" w:type="dxa"/>
          </w:tcPr>
          <w:p w14:paraId="2F3A2D54" w14:textId="79EA00CE" w:rsidR="00BB0C7B" w:rsidRPr="00CD1C5E" w:rsidRDefault="003608D5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3608D5" w:rsidRPr="00CD1C5E" w14:paraId="6A6B52E1" w14:textId="77777777" w:rsidTr="006413B4">
        <w:tc>
          <w:tcPr>
            <w:tcW w:w="769" w:type="dxa"/>
          </w:tcPr>
          <w:p w14:paraId="5479F542" w14:textId="1C35227E" w:rsidR="003608D5" w:rsidRPr="00CD1C5E" w:rsidRDefault="006413B4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4</w:t>
            </w:r>
          </w:p>
        </w:tc>
        <w:tc>
          <w:tcPr>
            <w:tcW w:w="2631" w:type="dxa"/>
            <w:vMerge w:val="restart"/>
          </w:tcPr>
          <w:p w14:paraId="409B2D1C" w14:textId="631FE512" w:rsidR="003608D5" w:rsidRPr="00CD1C5E" w:rsidRDefault="003608D5" w:rsidP="003608D5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Supply Voltage</w:t>
            </w:r>
          </w:p>
        </w:tc>
        <w:tc>
          <w:tcPr>
            <w:tcW w:w="663" w:type="dxa"/>
          </w:tcPr>
          <w:p w14:paraId="65C2D272" w14:textId="1FB54FCD" w:rsidR="003608D5" w:rsidRPr="00CD1C5E" w:rsidRDefault="003608D5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MSB</w:t>
            </w:r>
          </w:p>
        </w:tc>
        <w:tc>
          <w:tcPr>
            <w:tcW w:w="3587" w:type="dxa"/>
            <w:vMerge w:val="restart"/>
          </w:tcPr>
          <w:p w14:paraId="7E1047B6" w14:textId="6E298E8F" w:rsidR="003608D5" w:rsidRPr="00CD1C5E" w:rsidRDefault="003608D5" w:rsidP="003608D5">
            <w:pPr>
              <w:spacing w:before="120"/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16bit Variable</w:t>
            </w:r>
          </w:p>
        </w:tc>
        <w:tc>
          <w:tcPr>
            <w:tcW w:w="1984" w:type="dxa"/>
            <w:vMerge w:val="restart"/>
          </w:tcPr>
          <w:p w14:paraId="519C0B53" w14:textId="1CA3847C" w:rsidR="003608D5" w:rsidRPr="00CD1C5E" w:rsidRDefault="003608D5" w:rsidP="003608D5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0.1V / digit</w:t>
            </w:r>
          </w:p>
        </w:tc>
      </w:tr>
      <w:tr w:rsidR="003608D5" w:rsidRPr="00CD1C5E" w14:paraId="1BA78FE1" w14:textId="77777777" w:rsidTr="006413B4">
        <w:tc>
          <w:tcPr>
            <w:tcW w:w="769" w:type="dxa"/>
          </w:tcPr>
          <w:p w14:paraId="325778E0" w14:textId="67508FF3" w:rsidR="003608D5" w:rsidRPr="00CD1C5E" w:rsidRDefault="006413B4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5</w:t>
            </w:r>
          </w:p>
        </w:tc>
        <w:tc>
          <w:tcPr>
            <w:tcW w:w="2631" w:type="dxa"/>
            <w:vMerge/>
          </w:tcPr>
          <w:p w14:paraId="49EE700F" w14:textId="77777777" w:rsidR="003608D5" w:rsidRPr="00CD1C5E" w:rsidRDefault="003608D5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663" w:type="dxa"/>
          </w:tcPr>
          <w:p w14:paraId="60C4FBDF" w14:textId="6DCFD217" w:rsidR="003608D5" w:rsidRPr="00CD1C5E" w:rsidRDefault="003608D5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LSB</w:t>
            </w:r>
          </w:p>
        </w:tc>
        <w:tc>
          <w:tcPr>
            <w:tcW w:w="3587" w:type="dxa"/>
            <w:vMerge/>
          </w:tcPr>
          <w:p w14:paraId="7FFF7353" w14:textId="43C5B191" w:rsidR="003608D5" w:rsidRPr="00CD1C5E" w:rsidRDefault="003608D5" w:rsidP="001D75DA">
            <w:pPr>
              <w:rPr>
                <w:rFonts w:eastAsia="Times New Roman" w:cstheme="minorHAnsi"/>
                <w:i/>
                <w:szCs w:val="24"/>
                <w:lang w:val="en-AU" w:eastAsia="en-AU"/>
              </w:rPr>
            </w:pPr>
          </w:p>
        </w:tc>
        <w:tc>
          <w:tcPr>
            <w:tcW w:w="1984" w:type="dxa"/>
            <w:vMerge/>
          </w:tcPr>
          <w:p w14:paraId="05F824C7" w14:textId="41CA6C89" w:rsidR="003608D5" w:rsidRPr="00CD1C5E" w:rsidRDefault="003608D5" w:rsidP="001D75DA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</w:tr>
      <w:tr w:rsidR="00CD7229" w:rsidRPr="00CD1C5E" w14:paraId="409D7CBC" w14:textId="77777777" w:rsidTr="006413B4">
        <w:tc>
          <w:tcPr>
            <w:tcW w:w="769" w:type="dxa"/>
          </w:tcPr>
          <w:p w14:paraId="06477D50" w14:textId="178E6CCB" w:rsidR="00CD7229" w:rsidRPr="00CD1C5E" w:rsidRDefault="006413B4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6</w:t>
            </w:r>
          </w:p>
        </w:tc>
        <w:tc>
          <w:tcPr>
            <w:tcW w:w="2631" w:type="dxa"/>
            <w:vMerge w:val="restart"/>
          </w:tcPr>
          <w:p w14:paraId="4E76608E" w14:textId="66C4D66B" w:rsidR="00CD7229" w:rsidRPr="00CD1C5E" w:rsidRDefault="00CD7229" w:rsidP="00CD7229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F</w:t>
            </w:r>
            <w:r w:rsidR="00373DAA" w:rsidRPr="00CD1C5E">
              <w:rPr>
                <w:rFonts w:eastAsia="Times New Roman" w:cstheme="minorHAnsi"/>
                <w:szCs w:val="24"/>
                <w:lang w:val="en-AU" w:eastAsia="en-AU"/>
              </w:rPr>
              <w:t>an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RPM</w:t>
            </w:r>
          </w:p>
        </w:tc>
        <w:tc>
          <w:tcPr>
            <w:tcW w:w="663" w:type="dxa"/>
          </w:tcPr>
          <w:p w14:paraId="7F9F1FFB" w14:textId="301CF707" w:rsidR="00CD7229" w:rsidRPr="00CD1C5E" w:rsidRDefault="00CD7229" w:rsidP="00CD7229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MSB</w:t>
            </w:r>
          </w:p>
        </w:tc>
        <w:tc>
          <w:tcPr>
            <w:tcW w:w="3587" w:type="dxa"/>
            <w:vMerge w:val="restart"/>
          </w:tcPr>
          <w:p w14:paraId="169AC9AF" w14:textId="1C17D350" w:rsidR="00CD7229" w:rsidRPr="00CD1C5E" w:rsidRDefault="00CD7229" w:rsidP="00ED4048">
            <w:pPr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16bit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variable</w:t>
            </w:r>
            <w:r w:rsidR="00A067D4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 xml:space="preserve"> </w:t>
            </w:r>
            <w:r w:rsidR="00373DAA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br/>
            </w:r>
            <w:r w:rsidR="00A067D4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(within</w:t>
            </w:r>
            <w:r w:rsidR="00373DAA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 xml:space="preserve"> user</w:t>
            </w:r>
            <w:r w:rsidR="00A067D4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 xml:space="preserve"> limits)</w:t>
            </w:r>
          </w:p>
        </w:tc>
        <w:tc>
          <w:tcPr>
            <w:tcW w:w="1984" w:type="dxa"/>
            <w:vMerge w:val="restart"/>
          </w:tcPr>
          <w:p w14:paraId="4B380ED2" w14:textId="2780AFDB" w:rsidR="00CD7229" w:rsidRPr="00CD1C5E" w:rsidRDefault="00CD7229" w:rsidP="00CD7229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1RPM / digit</w:t>
            </w:r>
          </w:p>
        </w:tc>
      </w:tr>
      <w:tr w:rsidR="00CD7229" w:rsidRPr="00CD1C5E" w14:paraId="7C422DAF" w14:textId="77777777" w:rsidTr="006413B4">
        <w:tc>
          <w:tcPr>
            <w:tcW w:w="769" w:type="dxa"/>
          </w:tcPr>
          <w:p w14:paraId="74C70818" w14:textId="1B554F72" w:rsidR="00CD7229" w:rsidRPr="00CD1C5E" w:rsidRDefault="006413B4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7</w:t>
            </w:r>
          </w:p>
        </w:tc>
        <w:tc>
          <w:tcPr>
            <w:tcW w:w="2631" w:type="dxa"/>
            <w:vMerge/>
          </w:tcPr>
          <w:p w14:paraId="128E6BB8" w14:textId="4AE471D9" w:rsidR="00CD7229" w:rsidRPr="00CD1C5E" w:rsidRDefault="00CD7229" w:rsidP="00CD7229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663" w:type="dxa"/>
          </w:tcPr>
          <w:p w14:paraId="7CC73401" w14:textId="5A67C057" w:rsidR="00CD7229" w:rsidRPr="00CD1C5E" w:rsidRDefault="00CD7229" w:rsidP="00CD7229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LSB</w:t>
            </w:r>
          </w:p>
        </w:tc>
        <w:tc>
          <w:tcPr>
            <w:tcW w:w="3587" w:type="dxa"/>
            <w:vMerge/>
          </w:tcPr>
          <w:p w14:paraId="0122F31E" w14:textId="704A6A6C" w:rsidR="00CD7229" w:rsidRPr="00CD1C5E" w:rsidRDefault="00CD7229" w:rsidP="00CD7229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1984" w:type="dxa"/>
            <w:vMerge/>
          </w:tcPr>
          <w:p w14:paraId="34D576FA" w14:textId="31981229" w:rsidR="00CD7229" w:rsidRPr="00CD1C5E" w:rsidRDefault="00CD7229" w:rsidP="00CD7229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</w:tr>
      <w:tr w:rsidR="00CD7229" w:rsidRPr="00CD1C5E" w14:paraId="313485EF" w14:textId="77777777" w:rsidTr="006413B4">
        <w:tc>
          <w:tcPr>
            <w:tcW w:w="769" w:type="dxa"/>
          </w:tcPr>
          <w:p w14:paraId="11DF8841" w14:textId="47823783" w:rsidR="00CD7229" w:rsidRPr="00CD1C5E" w:rsidRDefault="006413B4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8</w:t>
            </w:r>
          </w:p>
        </w:tc>
        <w:tc>
          <w:tcPr>
            <w:tcW w:w="2631" w:type="dxa"/>
            <w:vMerge w:val="restart"/>
          </w:tcPr>
          <w:p w14:paraId="477AD03F" w14:textId="7CE3E5CA" w:rsidR="00CD7229" w:rsidRPr="00CD1C5E" w:rsidRDefault="003D75C4" w:rsidP="00CD7229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Fan Voltage</w:t>
            </w:r>
          </w:p>
        </w:tc>
        <w:tc>
          <w:tcPr>
            <w:tcW w:w="663" w:type="dxa"/>
          </w:tcPr>
          <w:p w14:paraId="4D93E84A" w14:textId="148D32DD" w:rsidR="00CD7229" w:rsidRPr="00CD1C5E" w:rsidRDefault="00CD7229" w:rsidP="00CD7229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MSB</w:t>
            </w:r>
          </w:p>
        </w:tc>
        <w:tc>
          <w:tcPr>
            <w:tcW w:w="3587" w:type="dxa"/>
            <w:vMerge w:val="restart"/>
          </w:tcPr>
          <w:p w14:paraId="3E432BD6" w14:textId="1C5C7315" w:rsidR="00CD7229" w:rsidRPr="00CD1C5E" w:rsidRDefault="00CD7229" w:rsidP="00CD7229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16bit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variable</w:t>
            </w:r>
            <w:r w:rsidR="00A067D4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1984" w:type="dxa"/>
            <w:vMerge w:val="restart"/>
          </w:tcPr>
          <w:p w14:paraId="31F57920" w14:textId="37BF3504" w:rsidR="00CD7229" w:rsidRPr="00CD1C5E" w:rsidRDefault="003D75C4" w:rsidP="00CD7229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0.1V</w:t>
            </w:r>
            <w:r w:rsidR="00CD7229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/ digit</w:t>
            </w:r>
          </w:p>
        </w:tc>
      </w:tr>
      <w:tr w:rsidR="00CD7229" w:rsidRPr="00CD1C5E" w14:paraId="0F14238C" w14:textId="77777777" w:rsidTr="006413B4">
        <w:tc>
          <w:tcPr>
            <w:tcW w:w="769" w:type="dxa"/>
          </w:tcPr>
          <w:p w14:paraId="4702FC56" w14:textId="3C89622D" w:rsidR="00CD7229" w:rsidRPr="00CD1C5E" w:rsidRDefault="006413B4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9</w:t>
            </w:r>
          </w:p>
        </w:tc>
        <w:tc>
          <w:tcPr>
            <w:tcW w:w="2631" w:type="dxa"/>
            <w:vMerge/>
          </w:tcPr>
          <w:p w14:paraId="58975944" w14:textId="7EE664E1" w:rsidR="00CD7229" w:rsidRPr="00CD1C5E" w:rsidRDefault="00CD7229" w:rsidP="00CD7229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663" w:type="dxa"/>
          </w:tcPr>
          <w:p w14:paraId="4148605E" w14:textId="0C7105EB" w:rsidR="00CD7229" w:rsidRPr="00CD1C5E" w:rsidRDefault="00CD7229" w:rsidP="00CD7229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LSB</w:t>
            </w:r>
          </w:p>
        </w:tc>
        <w:tc>
          <w:tcPr>
            <w:tcW w:w="3587" w:type="dxa"/>
            <w:vMerge/>
          </w:tcPr>
          <w:p w14:paraId="10A5C7C0" w14:textId="79CC86B9" w:rsidR="00CD7229" w:rsidRPr="00CD1C5E" w:rsidRDefault="00CD7229" w:rsidP="00CD7229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1984" w:type="dxa"/>
            <w:vMerge/>
          </w:tcPr>
          <w:p w14:paraId="42ECBCCF" w14:textId="1A5B29DC" w:rsidR="00CD7229" w:rsidRPr="00CD1C5E" w:rsidRDefault="00CD7229" w:rsidP="00CD7229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</w:tr>
      <w:tr w:rsidR="00CD7229" w:rsidRPr="00CD1C5E" w14:paraId="47DA4CC7" w14:textId="77777777" w:rsidTr="006413B4">
        <w:tc>
          <w:tcPr>
            <w:tcW w:w="769" w:type="dxa"/>
          </w:tcPr>
          <w:p w14:paraId="12A47D3E" w14:textId="76FDC97C" w:rsidR="00CD7229" w:rsidRPr="00CD1C5E" w:rsidRDefault="00CD7229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0</w:t>
            </w:r>
          </w:p>
        </w:tc>
        <w:tc>
          <w:tcPr>
            <w:tcW w:w="2631" w:type="dxa"/>
            <w:vMerge w:val="restart"/>
          </w:tcPr>
          <w:p w14:paraId="4B655CA9" w14:textId="7284195C" w:rsidR="00CD7229" w:rsidRPr="00CD1C5E" w:rsidRDefault="006759DD" w:rsidP="006759DD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Heat exchanger</w:t>
            </w:r>
            <w:r w:rsidR="00CD7229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temperature</w:t>
            </w:r>
          </w:p>
        </w:tc>
        <w:tc>
          <w:tcPr>
            <w:tcW w:w="663" w:type="dxa"/>
          </w:tcPr>
          <w:p w14:paraId="0AA08E86" w14:textId="5EE31825" w:rsidR="00CD7229" w:rsidRPr="00CD1C5E" w:rsidRDefault="00CD7229" w:rsidP="00CD7229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MSB</w:t>
            </w:r>
          </w:p>
        </w:tc>
        <w:tc>
          <w:tcPr>
            <w:tcW w:w="3587" w:type="dxa"/>
            <w:vMerge w:val="restart"/>
          </w:tcPr>
          <w:p w14:paraId="4C8856F6" w14:textId="47C0E47F" w:rsidR="00CD7229" w:rsidRPr="00CD1C5E" w:rsidRDefault="00CD7229" w:rsidP="00CD7229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16bit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variable</w:t>
            </w:r>
          </w:p>
        </w:tc>
        <w:tc>
          <w:tcPr>
            <w:tcW w:w="1984" w:type="dxa"/>
            <w:vMerge w:val="restart"/>
          </w:tcPr>
          <w:p w14:paraId="257D029F" w14:textId="1A216B54" w:rsidR="00CD7229" w:rsidRPr="00CD1C5E" w:rsidRDefault="00CD7229" w:rsidP="00CD7229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1°C / digit</w:t>
            </w:r>
          </w:p>
        </w:tc>
      </w:tr>
      <w:tr w:rsidR="00CD7229" w:rsidRPr="00CD1C5E" w14:paraId="0C4D6613" w14:textId="77777777" w:rsidTr="006413B4">
        <w:tc>
          <w:tcPr>
            <w:tcW w:w="769" w:type="dxa"/>
          </w:tcPr>
          <w:p w14:paraId="1CC03EEB" w14:textId="66610610" w:rsidR="00CD7229" w:rsidRPr="00CD1C5E" w:rsidRDefault="00CD7229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</w:p>
        </w:tc>
        <w:tc>
          <w:tcPr>
            <w:tcW w:w="2631" w:type="dxa"/>
            <w:vMerge/>
          </w:tcPr>
          <w:p w14:paraId="0B14961E" w14:textId="77777777" w:rsidR="00CD7229" w:rsidRPr="00CD1C5E" w:rsidRDefault="00CD7229" w:rsidP="00CD7229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663" w:type="dxa"/>
          </w:tcPr>
          <w:p w14:paraId="163A81EF" w14:textId="20903D99" w:rsidR="00CD7229" w:rsidRPr="00CD1C5E" w:rsidRDefault="00CD7229" w:rsidP="00CD7229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LSB</w:t>
            </w:r>
          </w:p>
        </w:tc>
        <w:tc>
          <w:tcPr>
            <w:tcW w:w="3587" w:type="dxa"/>
            <w:vMerge/>
          </w:tcPr>
          <w:p w14:paraId="5D976904" w14:textId="0D5EB39A" w:rsidR="00CD7229" w:rsidRPr="00CD1C5E" w:rsidRDefault="00CD7229" w:rsidP="00CD7229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1984" w:type="dxa"/>
            <w:vMerge/>
          </w:tcPr>
          <w:p w14:paraId="14A4AB54" w14:textId="607941EF" w:rsidR="00CD7229" w:rsidRPr="00CD1C5E" w:rsidRDefault="00CD7229" w:rsidP="00CD7229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</w:tr>
      <w:tr w:rsidR="005D7FEA" w:rsidRPr="00CD1C5E" w14:paraId="6D307ECD" w14:textId="77777777" w:rsidTr="006413B4">
        <w:tc>
          <w:tcPr>
            <w:tcW w:w="769" w:type="dxa"/>
          </w:tcPr>
          <w:p w14:paraId="10518EFE" w14:textId="336B7CDD" w:rsidR="005D7FEA" w:rsidRPr="00CD1C5E" w:rsidRDefault="005D7FEA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2</w:t>
            </w:r>
          </w:p>
        </w:tc>
        <w:tc>
          <w:tcPr>
            <w:tcW w:w="2631" w:type="dxa"/>
            <w:vMerge w:val="restart"/>
          </w:tcPr>
          <w:p w14:paraId="779CB78E" w14:textId="45A52959" w:rsidR="005D7FEA" w:rsidRPr="00CD1C5E" w:rsidRDefault="005D7FEA" w:rsidP="005D7FEA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Glow </w:t>
            </w:r>
            <w:r w:rsidR="006B577C">
              <w:rPr>
                <w:rFonts w:eastAsia="Times New Roman" w:cstheme="minorHAnsi"/>
                <w:szCs w:val="24"/>
                <w:lang w:val="en-AU" w:eastAsia="en-AU"/>
              </w:rPr>
              <w:t>p</w:t>
            </w:r>
            <w:r w:rsidR="003B2CCB">
              <w:rPr>
                <w:rFonts w:eastAsia="Times New Roman" w:cstheme="minorHAnsi"/>
                <w:szCs w:val="24"/>
                <w:lang w:val="en-AU" w:eastAsia="en-AU"/>
              </w:rPr>
              <w:t>lug</w:t>
            </w:r>
            <w:r w:rsidR="006B577C">
              <w:rPr>
                <w:rFonts w:eastAsia="Times New Roman" w:cstheme="minorHAnsi"/>
                <w:szCs w:val="24"/>
                <w:lang w:val="en-AU" w:eastAsia="en-AU"/>
              </w:rPr>
              <w:t xml:space="preserve"> voltage</w:t>
            </w:r>
          </w:p>
        </w:tc>
        <w:tc>
          <w:tcPr>
            <w:tcW w:w="663" w:type="dxa"/>
          </w:tcPr>
          <w:p w14:paraId="23E76092" w14:textId="6BC333B9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MSB</w:t>
            </w:r>
          </w:p>
        </w:tc>
        <w:tc>
          <w:tcPr>
            <w:tcW w:w="3587" w:type="dxa"/>
            <w:vMerge w:val="restart"/>
          </w:tcPr>
          <w:p w14:paraId="7E7080A6" w14:textId="241B839C" w:rsidR="005D7FEA" w:rsidRPr="00CD1C5E" w:rsidRDefault="005D7FEA" w:rsidP="005D7FEA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16bit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variable</w:t>
            </w:r>
          </w:p>
        </w:tc>
        <w:tc>
          <w:tcPr>
            <w:tcW w:w="1984" w:type="dxa"/>
            <w:vMerge w:val="restart"/>
          </w:tcPr>
          <w:p w14:paraId="3D0468AD" w14:textId="622C32A1" w:rsidR="005D7FEA" w:rsidRPr="00CD1C5E" w:rsidRDefault="00E41307" w:rsidP="005D7FEA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0.1V</w:t>
            </w:r>
            <w:r w:rsidR="005D7FEA"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/ digit</w:t>
            </w:r>
          </w:p>
        </w:tc>
      </w:tr>
      <w:tr w:rsidR="005D7FEA" w:rsidRPr="00CD1C5E" w14:paraId="47EBCFF2" w14:textId="77777777" w:rsidTr="006413B4">
        <w:tc>
          <w:tcPr>
            <w:tcW w:w="769" w:type="dxa"/>
          </w:tcPr>
          <w:p w14:paraId="787D6306" w14:textId="072F8338" w:rsidR="005D7FEA" w:rsidRPr="00CD1C5E" w:rsidRDefault="005D7FEA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3</w:t>
            </w:r>
          </w:p>
        </w:tc>
        <w:tc>
          <w:tcPr>
            <w:tcW w:w="2631" w:type="dxa"/>
            <w:vMerge/>
          </w:tcPr>
          <w:p w14:paraId="12E00BE1" w14:textId="77777777" w:rsidR="005D7FEA" w:rsidRPr="00CD1C5E" w:rsidRDefault="005D7FEA" w:rsidP="005D7FEA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663" w:type="dxa"/>
          </w:tcPr>
          <w:p w14:paraId="7D4CD463" w14:textId="3AA43C84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LSB</w:t>
            </w:r>
          </w:p>
        </w:tc>
        <w:tc>
          <w:tcPr>
            <w:tcW w:w="3587" w:type="dxa"/>
            <w:vMerge/>
          </w:tcPr>
          <w:p w14:paraId="077CD9DF" w14:textId="3E896700" w:rsidR="005D7FEA" w:rsidRPr="00CD1C5E" w:rsidRDefault="005D7FEA" w:rsidP="005D7FEA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1984" w:type="dxa"/>
            <w:vMerge/>
          </w:tcPr>
          <w:p w14:paraId="5BBEF5E2" w14:textId="3B8885CF" w:rsidR="005D7FEA" w:rsidRPr="00CD1C5E" w:rsidRDefault="005D7FEA" w:rsidP="005D7FEA">
            <w:pPr>
              <w:spacing w:before="120"/>
              <w:rPr>
                <w:rFonts w:eastAsia="Times New Roman" w:cstheme="minorHAnsi"/>
                <w:b/>
                <w:szCs w:val="24"/>
                <w:lang w:val="en-AU" w:eastAsia="en-AU"/>
              </w:rPr>
            </w:pPr>
          </w:p>
        </w:tc>
      </w:tr>
      <w:tr w:rsidR="005D7FEA" w:rsidRPr="00CD1C5E" w14:paraId="45D76465" w14:textId="77777777" w:rsidTr="006413B4">
        <w:tc>
          <w:tcPr>
            <w:tcW w:w="769" w:type="dxa"/>
          </w:tcPr>
          <w:p w14:paraId="3C953F85" w14:textId="0ADF61F6" w:rsidR="005D7FEA" w:rsidRPr="00CD1C5E" w:rsidRDefault="005D7FEA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4</w:t>
            </w:r>
          </w:p>
        </w:tc>
        <w:tc>
          <w:tcPr>
            <w:tcW w:w="2631" w:type="dxa"/>
            <w:vMerge w:val="restart"/>
          </w:tcPr>
          <w:p w14:paraId="0D6F4A77" w14:textId="5D77945D" w:rsidR="005D7FEA" w:rsidRPr="00CD1C5E" w:rsidRDefault="005D7FEA" w:rsidP="005D7FEA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Glow </w:t>
            </w:r>
            <w:r w:rsidR="006D54CB">
              <w:rPr>
                <w:rFonts w:eastAsia="Times New Roman" w:cstheme="minorHAnsi"/>
                <w:szCs w:val="24"/>
                <w:lang w:val="en-AU" w:eastAsia="en-AU"/>
              </w:rPr>
              <w:t>p</w:t>
            </w:r>
            <w:r w:rsidR="003B2CCB">
              <w:rPr>
                <w:rFonts w:eastAsia="Times New Roman" w:cstheme="minorHAnsi"/>
                <w:szCs w:val="24"/>
                <w:lang w:val="en-AU" w:eastAsia="en-AU"/>
              </w:rPr>
              <w:t>lug</w:t>
            </w:r>
            <w:r w:rsidR="006D54CB">
              <w:rPr>
                <w:rFonts w:eastAsia="Times New Roman" w:cstheme="minorHAnsi"/>
                <w:szCs w:val="24"/>
                <w:lang w:val="en-AU" w:eastAsia="en-AU"/>
              </w:rPr>
              <w:t xml:space="preserve"> current</w:t>
            </w:r>
          </w:p>
        </w:tc>
        <w:tc>
          <w:tcPr>
            <w:tcW w:w="663" w:type="dxa"/>
          </w:tcPr>
          <w:p w14:paraId="44B2AB88" w14:textId="02A3BD51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MSB</w:t>
            </w:r>
          </w:p>
        </w:tc>
        <w:tc>
          <w:tcPr>
            <w:tcW w:w="3587" w:type="dxa"/>
            <w:vMerge w:val="restart"/>
          </w:tcPr>
          <w:p w14:paraId="156B4E8F" w14:textId="53448505" w:rsidR="005D7FEA" w:rsidRPr="00CD1C5E" w:rsidRDefault="005D7FEA" w:rsidP="005D7FEA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16bit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</w:t>
            </w: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variable</w:t>
            </w:r>
          </w:p>
        </w:tc>
        <w:tc>
          <w:tcPr>
            <w:tcW w:w="1984" w:type="dxa"/>
            <w:vMerge w:val="restart"/>
          </w:tcPr>
          <w:p w14:paraId="50B188BC" w14:textId="704D5A80" w:rsidR="005D7FEA" w:rsidRPr="00A36338" w:rsidRDefault="005D7FEA" w:rsidP="005D7FEA">
            <w:pPr>
              <w:spacing w:before="120"/>
              <w:rPr>
                <w:rFonts w:eastAsia="Times New Roman" w:cstheme="minorHAnsi"/>
                <w:szCs w:val="24"/>
                <w:lang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6D54CB">
              <w:rPr>
                <w:rFonts w:eastAsia="Times New Roman" w:cstheme="minorHAnsi"/>
                <w:szCs w:val="24"/>
                <w:lang w:val="en-AU" w:eastAsia="en-AU"/>
              </w:rPr>
              <w:t>0mA</w:t>
            </w: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 xml:space="preserve"> / digit</w:t>
            </w:r>
          </w:p>
        </w:tc>
      </w:tr>
      <w:tr w:rsidR="005D7FEA" w:rsidRPr="00CD1C5E" w14:paraId="23D10F76" w14:textId="77777777" w:rsidTr="006413B4">
        <w:tc>
          <w:tcPr>
            <w:tcW w:w="769" w:type="dxa"/>
          </w:tcPr>
          <w:p w14:paraId="73335732" w14:textId="2AF064BF" w:rsidR="005D7FEA" w:rsidRPr="00CD1C5E" w:rsidRDefault="005D7FEA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5</w:t>
            </w:r>
          </w:p>
        </w:tc>
        <w:tc>
          <w:tcPr>
            <w:tcW w:w="2631" w:type="dxa"/>
            <w:vMerge/>
          </w:tcPr>
          <w:p w14:paraId="296B6953" w14:textId="77777777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663" w:type="dxa"/>
          </w:tcPr>
          <w:p w14:paraId="13A51792" w14:textId="5EA27376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LSB</w:t>
            </w:r>
          </w:p>
        </w:tc>
        <w:tc>
          <w:tcPr>
            <w:tcW w:w="3587" w:type="dxa"/>
            <w:vMerge/>
          </w:tcPr>
          <w:p w14:paraId="3F860000" w14:textId="39B02CA7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1984" w:type="dxa"/>
            <w:vMerge/>
          </w:tcPr>
          <w:p w14:paraId="12BAD02D" w14:textId="3F7FC07C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</w:tr>
      <w:tr w:rsidR="005D7FEA" w:rsidRPr="00CD1C5E" w14:paraId="4C4F2A51" w14:textId="77777777" w:rsidTr="006413B4">
        <w:tc>
          <w:tcPr>
            <w:tcW w:w="769" w:type="dxa"/>
          </w:tcPr>
          <w:p w14:paraId="264AF5CA" w14:textId="69DDA7B6" w:rsidR="005D7FEA" w:rsidRPr="00CD1C5E" w:rsidRDefault="005D7FEA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6</w:t>
            </w:r>
          </w:p>
        </w:tc>
        <w:tc>
          <w:tcPr>
            <w:tcW w:w="3294" w:type="dxa"/>
            <w:gridSpan w:val="2"/>
          </w:tcPr>
          <w:p w14:paraId="24C40AA5" w14:textId="6363EC66" w:rsidR="005D7FEA" w:rsidRPr="00CD1C5E" w:rsidRDefault="00F44E72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Pump frequency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, actual</w:t>
            </w:r>
          </w:p>
        </w:tc>
        <w:tc>
          <w:tcPr>
            <w:tcW w:w="3587" w:type="dxa"/>
          </w:tcPr>
          <w:p w14:paraId="0FD921A1" w14:textId="78044816" w:rsidR="005D7FEA" w:rsidRPr="00CD1C5E" w:rsidRDefault="00A067D4" w:rsidP="005D7FEA">
            <w:pPr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 xml:space="preserve">Variable (within </w:t>
            </w:r>
            <w:r w:rsidR="00373DAA"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 xml:space="preserve">user </w:t>
            </w: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limits)</w:t>
            </w:r>
          </w:p>
        </w:tc>
        <w:tc>
          <w:tcPr>
            <w:tcW w:w="1984" w:type="dxa"/>
          </w:tcPr>
          <w:p w14:paraId="17EBCE1F" w14:textId="6AE3BDC8" w:rsidR="005D7FEA" w:rsidRPr="00CD1C5E" w:rsidRDefault="00F44E72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0.1Hz / digit</w:t>
            </w:r>
          </w:p>
        </w:tc>
      </w:tr>
      <w:tr w:rsidR="005D7FEA" w:rsidRPr="00CD1C5E" w14:paraId="3AE19A7F" w14:textId="77777777" w:rsidTr="006413B4">
        <w:tc>
          <w:tcPr>
            <w:tcW w:w="769" w:type="dxa"/>
          </w:tcPr>
          <w:p w14:paraId="141741F7" w14:textId="4CA308CB" w:rsidR="005D7FEA" w:rsidRPr="00CD1C5E" w:rsidRDefault="005D7FEA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7</w:t>
            </w:r>
          </w:p>
        </w:tc>
        <w:tc>
          <w:tcPr>
            <w:tcW w:w="3294" w:type="dxa"/>
            <w:gridSpan w:val="2"/>
          </w:tcPr>
          <w:p w14:paraId="5B4A60B8" w14:textId="371D9FDE" w:rsidR="005D7FEA" w:rsidRPr="00CD1C5E" w:rsidRDefault="00235E2B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Error Code</w:t>
            </w:r>
          </w:p>
        </w:tc>
        <w:tc>
          <w:tcPr>
            <w:tcW w:w="3587" w:type="dxa"/>
          </w:tcPr>
          <w:p w14:paraId="4F6D5154" w14:textId="173D708F" w:rsidR="005D7FEA" w:rsidRPr="00CD1C5E" w:rsidRDefault="002F3CF3" w:rsidP="005D7FEA">
            <w:pPr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Variable</w:t>
            </w:r>
          </w:p>
        </w:tc>
        <w:tc>
          <w:tcPr>
            <w:tcW w:w="1984" w:type="dxa"/>
          </w:tcPr>
          <w:p w14:paraId="2FD5DF3B" w14:textId="77777777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5D7FEA" w:rsidRPr="00CD1C5E" w14:paraId="1323C3E3" w14:textId="77777777" w:rsidTr="006413B4">
        <w:tc>
          <w:tcPr>
            <w:tcW w:w="769" w:type="dxa"/>
          </w:tcPr>
          <w:p w14:paraId="7BF0DF96" w14:textId="661CAF82" w:rsidR="005D7FEA" w:rsidRPr="00CD1C5E" w:rsidRDefault="005D7FEA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8</w:t>
            </w:r>
          </w:p>
        </w:tc>
        <w:tc>
          <w:tcPr>
            <w:tcW w:w="3294" w:type="dxa"/>
            <w:gridSpan w:val="2"/>
          </w:tcPr>
          <w:p w14:paraId="62BE7B72" w14:textId="5B1A0D94" w:rsidR="005D7FEA" w:rsidRPr="00CD1C5E" w:rsidRDefault="00287C9D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Unknown</w:t>
            </w:r>
          </w:p>
        </w:tc>
        <w:tc>
          <w:tcPr>
            <w:tcW w:w="3587" w:type="dxa"/>
          </w:tcPr>
          <w:p w14:paraId="4092AB4A" w14:textId="15711EDA" w:rsidR="005D7FEA" w:rsidRPr="00CD1C5E" w:rsidRDefault="00287C9D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00h</w:t>
            </w:r>
            <w:r w:rsidR="006759DD">
              <w:rPr>
                <w:rFonts w:eastAsia="Times New Roman" w:cstheme="minorHAnsi"/>
                <w:szCs w:val="24"/>
                <w:lang w:val="en-AU" w:eastAsia="en-AU"/>
              </w:rPr>
              <w:t xml:space="preserve"> (constant)</w:t>
            </w:r>
          </w:p>
        </w:tc>
        <w:tc>
          <w:tcPr>
            <w:tcW w:w="1984" w:type="dxa"/>
          </w:tcPr>
          <w:p w14:paraId="55C21EC8" w14:textId="77777777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5D7FEA" w:rsidRPr="00CD1C5E" w14:paraId="72F4C05B" w14:textId="77777777" w:rsidTr="006413B4">
        <w:tc>
          <w:tcPr>
            <w:tcW w:w="769" w:type="dxa"/>
          </w:tcPr>
          <w:p w14:paraId="5E1E9E26" w14:textId="27F0685C" w:rsidR="005D7FEA" w:rsidRPr="00CD1C5E" w:rsidRDefault="006413B4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19</w:t>
            </w:r>
          </w:p>
        </w:tc>
        <w:tc>
          <w:tcPr>
            <w:tcW w:w="3294" w:type="dxa"/>
            <w:gridSpan w:val="2"/>
          </w:tcPr>
          <w:p w14:paraId="57A60AF8" w14:textId="1AB02F94" w:rsidR="005D7FEA" w:rsidRPr="00CD1C5E" w:rsidRDefault="002031DB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 xml:space="preserve">Fixed mode 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Pump Frequency</w:t>
            </w:r>
          </w:p>
        </w:tc>
        <w:tc>
          <w:tcPr>
            <w:tcW w:w="3587" w:type="dxa"/>
          </w:tcPr>
          <w:p w14:paraId="17FFACE7" w14:textId="133F5398" w:rsidR="005D7FEA" w:rsidRPr="006413B4" w:rsidRDefault="006413B4" w:rsidP="005D7FEA">
            <w:pPr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6413B4">
              <w:rPr>
                <w:rFonts w:eastAsia="Times New Roman" w:cstheme="minorHAnsi"/>
                <w:i/>
                <w:szCs w:val="24"/>
                <w:lang w:val="en-AU" w:eastAsia="en-AU"/>
              </w:rPr>
              <w:t>Variable</w:t>
            </w:r>
            <w:r>
              <w:rPr>
                <w:rFonts w:eastAsia="Times New Roman" w:cstheme="minorHAnsi"/>
                <w:i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1984" w:type="dxa"/>
          </w:tcPr>
          <w:p w14:paraId="4698E778" w14:textId="15F19B36" w:rsidR="005D7FEA" w:rsidRPr="00CD1C5E" w:rsidRDefault="006413B4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0.1Hz / digit</w:t>
            </w:r>
          </w:p>
        </w:tc>
      </w:tr>
      <w:tr w:rsidR="005D7FEA" w:rsidRPr="00CD1C5E" w14:paraId="3C9BAD10" w14:textId="77777777" w:rsidTr="006413B4">
        <w:tc>
          <w:tcPr>
            <w:tcW w:w="769" w:type="dxa"/>
          </w:tcPr>
          <w:p w14:paraId="32845420" w14:textId="54582ADD" w:rsidR="005D7FEA" w:rsidRPr="00CD1C5E" w:rsidRDefault="005D7FEA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2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0</w:t>
            </w:r>
          </w:p>
        </w:tc>
        <w:tc>
          <w:tcPr>
            <w:tcW w:w="3294" w:type="dxa"/>
            <w:gridSpan w:val="2"/>
          </w:tcPr>
          <w:p w14:paraId="199C2D37" w14:textId="4EF229CB" w:rsidR="005D7FEA" w:rsidRPr="00CD1C5E" w:rsidRDefault="00777206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i/>
                <w:szCs w:val="24"/>
                <w:lang w:val="en-AU" w:eastAsia="en-AU"/>
              </w:rPr>
              <w:t>Run mode transition temp</w:t>
            </w:r>
            <w:r w:rsidR="00685F5A">
              <w:rPr>
                <w:rFonts w:eastAsia="Times New Roman" w:cstheme="minorHAnsi"/>
                <w:i/>
                <w:szCs w:val="24"/>
                <w:lang w:val="en-AU" w:eastAsia="en-AU"/>
              </w:rPr>
              <w:t>?</w:t>
            </w:r>
          </w:p>
        </w:tc>
        <w:tc>
          <w:tcPr>
            <w:tcW w:w="3587" w:type="dxa"/>
          </w:tcPr>
          <w:p w14:paraId="177F4570" w14:textId="532119C9" w:rsidR="005D7FEA" w:rsidRPr="00CD1C5E" w:rsidRDefault="008903EF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64h</w:t>
            </w:r>
            <w:r w:rsidR="006759DD">
              <w:rPr>
                <w:rFonts w:eastAsia="Times New Roman" w:cstheme="minorHAnsi"/>
                <w:szCs w:val="24"/>
                <w:lang w:val="en-AU" w:eastAsia="en-AU"/>
              </w:rPr>
              <w:t xml:space="preserve"> (constant)</w:t>
            </w:r>
          </w:p>
        </w:tc>
        <w:tc>
          <w:tcPr>
            <w:tcW w:w="1984" w:type="dxa"/>
          </w:tcPr>
          <w:p w14:paraId="0897A4D8" w14:textId="0E59F56F" w:rsidR="005D7FEA" w:rsidRPr="00CD1C5E" w:rsidRDefault="00777206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>
              <w:rPr>
                <w:rFonts w:eastAsia="Times New Roman" w:cstheme="minorHAnsi"/>
                <w:szCs w:val="24"/>
                <w:lang w:val="en-AU" w:eastAsia="en-AU"/>
              </w:rPr>
              <w:t>1°C / digit</w:t>
            </w:r>
          </w:p>
        </w:tc>
      </w:tr>
      <w:tr w:rsidR="005D7FEA" w:rsidRPr="00CD1C5E" w14:paraId="61C1224E" w14:textId="77777777" w:rsidTr="006413B4">
        <w:tc>
          <w:tcPr>
            <w:tcW w:w="769" w:type="dxa"/>
          </w:tcPr>
          <w:p w14:paraId="3B4B1A4D" w14:textId="7248C0E2" w:rsidR="005D7FEA" w:rsidRPr="00CD1C5E" w:rsidRDefault="005D7FEA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2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1</w:t>
            </w:r>
          </w:p>
        </w:tc>
        <w:tc>
          <w:tcPr>
            <w:tcW w:w="3294" w:type="dxa"/>
            <w:gridSpan w:val="2"/>
          </w:tcPr>
          <w:p w14:paraId="4B3CCD7F" w14:textId="04F03A53" w:rsidR="005D7FEA" w:rsidRPr="00CD1C5E" w:rsidRDefault="00C00549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End of Frame?</w:t>
            </w:r>
          </w:p>
        </w:tc>
        <w:tc>
          <w:tcPr>
            <w:tcW w:w="3587" w:type="dxa"/>
          </w:tcPr>
          <w:p w14:paraId="76A44C96" w14:textId="0DBAC7EF" w:rsidR="005D7FEA" w:rsidRPr="00CD1C5E" w:rsidRDefault="008903EF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00h</w:t>
            </w:r>
            <w:r w:rsidR="006759DD">
              <w:rPr>
                <w:rFonts w:eastAsia="Times New Roman" w:cstheme="minorHAnsi"/>
                <w:szCs w:val="24"/>
                <w:lang w:val="en-AU" w:eastAsia="en-AU"/>
              </w:rPr>
              <w:t xml:space="preserve"> (constant)</w:t>
            </w:r>
          </w:p>
        </w:tc>
        <w:tc>
          <w:tcPr>
            <w:tcW w:w="1984" w:type="dxa"/>
          </w:tcPr>
          <w:p w14:paraId="181B1353" w14:textId="77777777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5D7FEA" w:rsidRPr="00CD1C5E" w14:paraId="4F94F2A6" w14:textId="77777777" w:rsidTr="006413B4">
        <w:tc>
          <w:tcPr>
            <w:tcW w:w="769" w:type="dxa"/>
          </w:tcPr>
          <w:p w14:paraId="494DEB4B" w14:textId="1EA1C2BA" w:rsidR="005D7FEA" w:rsidRPr="00CD1C5E" w:rsidRDefault="005D7FEA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2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2</w:t>
            </w:r>
          </w:p>
        </w:tc>
        <w:tc>
          <w:tcPr>
            <w:tcW w:w="2631" w:type="dxa"/>
            <w:vMerge w:val="restart"/>
          </w:tcPr>
          <w:p w14:paraId="4D4877BC" w14:textId="77777777" w:rsidR="005D7FEA" w:rsidRPr="00CD1C5E" w:rsidRDefault="005D7FEA" w:rsidP="005D7FEA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CRC-16/MODBUS</w:t>
            </w:r>
          </w:p>
        </w:tc>
        <w:tc>
          <w:tcPr>
            <w:tcW w:w="663" w:type="dxa"/>
          </w:tcPr>
          <w:p w14:paraId="702638D1" w14:textId="77777777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MSB</w:t>
            </w:r>
          </w:p>
        </w:tc>
        <w:tc>
          <w:tcPr>
            <w:tcW w:w="3587" w:type="dxa"/>
            <w:vMerge w:val="restart"/>
          </w:tcPr>
          <w:p w14:paraId="055E9BBF" w14:textId="77777777" w:rsidR="005D7FEA" w:rsidRPr="00CD1C5E" w:rsidRDefault="005D7FEA" w:rsidP="005D7FEA">
            <w:pPr>
              <w:spacing w:before="120"/>
              <w:rPr>
                <w:rFonts w:eastAsia="Times New Roman" w:cstheme="minorHAnsi"/>
                <w:i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i/>
                <w:szCs w:val="24"/>
                <w:lang w:val="en-AU" w:eastAsia="en-AU"/>
              </w:rPr>
              <w:t>16bit variable</w:t>
            </w:r>
          </w:p>
        </w:tc>
        <w:tc>
          <w:tcPr>
            <w:tcW w:w="1984" w:type="dxa"/>
            <w:vMerge w:val="restart"/>
          </w:tcPr>
          <w:p w14:paraId="19899E91" w14:textId="77777777" w:rsidR="005D7FEA" w:rsidRPr="00CD1C5E" w:rsidRDefault="005D7FEA" w:rsidP="005D7FEA">
            <w:pPr>
              <w:spacing w:before="120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-</w:t>
            </w:r>
          </w:p>
        </w:tc>
      </w:tr>
      <w:tr w:rsidR="005D7FEA" w:rsidRPr="00CD1C5E" w14:paraId="57FBEEEB" w14:textId="77777777" w:rsidTr="006413B4">
        <w:tc>
          <w:tcPr>
            <w:tcW w:w="769" w:type="dxa"/>
          </w:tcPr>
          <w:p w14:paraId="202D9935" w14:textId="3794031E" w:rsidR="005D7FEA" w:rsidRPr="00CD1C5E" w:rsidRDefault="005D7FEA" w:rsidP="00E17471">
            <w:pPr>
              <w:jc w:val="center"/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2</w:t>
            </w:r>
            <w:r w:rsidR="006413B4">
              <w:rPr>
                <w:rFonts w:eastAsia="Times New Roman" w:cstheme="minorHAnsi"/>
                <w:szCs w:val="24"/>
                <w:lang w:val="en-AU" w:eastAsia="en-AU"/>
              </w:rPr>
              <w:t>3</w:t>
            </w:r>
          </w:p>
        </w:tc>
        <w:tc>
          <w:tcPr>
            <w:tcW w:w="2631" w:type="dxa"/>
            <w:vMerge/>
          </w:tcPr>
          <w:p w14:paraId="105B4400" w14:textId="77777777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663" w:type="dxa"/>
          </w:tcPr>
          <w:p w14:paraId="184C5AE4" w14:textId="77777777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  <w:r w:rsidRPr="00CD1C5E">
              <w:rPr>
                <w:rFonts w:eastAsia="Times New Roman" w:cstheme="minorHAnsi"/>
                <w:szCs w:val="24"/>
                <w:lang w:val="en-AU" w:eastAsia="en-AU"/>
              </w:rPr>
              <w:t>LSB</w:t>
            </w:r>
          </w:p>
        </w:tc>
        <w:tc>
          <w:tcPr>
            <w:tcW w:w="3587" w:type="dxa"/>
            <w:vMerge/>
          </w:tcPr>
          <w:p w14:paraId="44479AB8" w14:textId="77777777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  <w:tc>
          <w:tcPr>
            <w:tcW w:w="1984" w:type="dxa"/>
            <w:vMerge/>
          </w:tcPr>
          <w:p w14:paraId="0A076009" w14:textId="77777777" w:rsidR="005D7FEA" w:rsidRPr="00CD1C5E" w:rsidRDefault="005D7FEA" w:rsidP="005D7FEA">
            <w:pPr>
              <w:rPr>
                <w:rFonts w:eastAsia="Times New Roman" w:cstheme="minorHAnsi"/>
                <w:szCs w:val="24"/>
                <w:lang w:val="en-AU" w:eastAsia="en-AU"/>
              </w:rPr>
            </w:pPr>
          </w:p>
        </w:tc>
      </w:tr>
    </w:tbl>
    <w:p w14:paraId="7709894E" w14:textId="77777777" w:rsidR="00BB0C7B" w:rsidRPr="00CD1C5E" w:rsidRDefault="00BB0C7B" w:rsidP="00BB0C7B">
      <w:pPr>
        <w:spacing w:after="0" w:line="240" w:lineRule="auto"/>
        <w:rPr>
          <w:rFonts w:eastAsia="Times New Roman" w:cstheme="minorHAnsi"/>
          <w:szCs w:val="24"/>
          <w:lang w:val="en-AU" w:eastAsia="en-AU"/>
        </w:rPr>
      </w:pPr>
    </w:p>
    <w:p w14:paraId="367E7F3D" w14:textId="77777777" w:rsidR="00982EC2" w:rsidRDefault="00982EC2">
      <w:pPr>
        <w:rPr>
          <w:rFonts w:ascii="Lucida Sans" w:eastAsiaTheme="majorEastAsia" w:hAnsi="Lucida Sans" w:cstheme="majorBidi"/>
          <w:b/>
          <w:bCs/>
          <w:i/>
          <w:u w:val="single"/>
        </w:rPr>
      </w:pPr>
      <w:r>
        <w:br w:type="page"/>
      </w:r>
    </w:p>
    <w:p w14:paraId="4B3846A7" w14:textId="77777777" w:rsidR="00C617FE" w:rsidRDefault="009A7047" w:rsidP="00C617FE">
      <w:pPr>
        <w:pStyle w:val="Heading3"/>
        <w:rPr>
          <w:i w:val="0"/>
          <w:szCs w:val="24"/>
        </w:rPr>
      </w:pPr>
      <w:r w:rsidRPr="00CD1C5E">
        <w:lastRenderedPageBreak/>
        <w:t>Rx</w:t>
      </w:r>
      <w:r w:rsidR="00A1047B">
        <w:t xml:space="preserve"> </w:t>
      </w:r>
      <w:proofErr w:type="gramStart"/>
      <w:r w:rsidR="00DB1ABF" w:rsidRPr="00A1047B">
        <w:t>Byte</w:t>
      </w:r>
      <w:r w:rsidR="00A1047B">
        <w:t>[</w:t>
      </w:r>
      <w:proofErr w:type="gramEnd"/>
      <w:r w:rsidR="00A1047B">
        <w:t>0]</w:t>
      </w:r>
      <w:r w:rsidR="00C617FE">
        <w:t xml:space="preserve"> - </w:t>
      </w:r>
      <w:r w:rsidR="00A1047B" w:rsidRPr="00A1047B">
        <w:rPr>
          <w:i w:val="0"/>
          <w:szCs w:val="24"/>
        </w:rPr>
        <w:t>Start of Frame?</w:t>
      </w:r>
    </w:p>
    <w:p w14:paraId="2FD03393" w14:textId="3B62753C" w:rsidR="005A4814" w:rsidRPr="00CD1C5E" w:rsidRDefault="00A1047B" w:rsidP="00C617FE">
      <w:r>
        <w:t>Always 0x76h</w:t>
      </w:r>
      <w:r w:rsidR="00952477" w:rsidRPr="00CD1C5E">
        <w:t>.</w:t>
      </w:r>
    </w:p>
    <w:p w14:paraId="5995DAF7" w14:textId="77777777" w:rsidR="00C617FE" w:rsidRDefault="00952477" w:rsidP="00C617FE">
      <w:pPr>
        <w:pStyle w:val="Heading3"/>
        <w:rPr>
          <w:rFonts w:cstheme="minorHAnsi"/>
          <w:i w:val="0"/>
          <w:szCs w:val="24"/>
        </w:rPr>
      </w:pPr>
      <w:r w:rsidRPr="00CD1C5E">
        <w:t>Rx</w:t>
      </w:r>
      <w:r w:rsidR="00A1047B">
        <w:t xml:space="preserve"> </w:t>
      </w:r>
      <w:proofErr w:type="gramStart"/>
      <w:r w:rsidRPr="00A1047B">
        <w:t>Byte</w:t>
      </w:r>
      <w:r w:rsidR="00A1047B">
        <w:t>[</w:t>
      </w:r>
      <w:proofErr w:type="gramEnd"/>
      <w:r w:rsidR="00A1047B">
        <w:t>1]</w:t>
      </w:r>
      <w:r w:rsidR="00C617FE">
        <w:t xml:space="preserve"> - </w:t>
      </w:r>
      <w:r w:rsidRPr="00A1047B">
        <w:rPr>
          <w:rFonts w:cstheme="minorHAnsi"/>
          <w:i w:val="0"/>
          <w:szCs w:val="24"/>
        </w:rPr>
        <w:t>Data size?</w:t>
      </w:r>
    </w:p>
    <w:p w14:paraId="5D4C4365" w14:textId="64FE0C1F" w:rsidR="00952477" w:rsidRPr="000E6FF5" w:rsidRDefault="00952477" w:rsidP="00C617FE">
      <w:r w:rsidRPr="000E6FF5">
        <w:t xml:space="preserve">Always 16h =&gt; 22 decimal. </w:t>
      </w:r>
      <w:r w:rsidRPr="000E6FF5">
        <w:br/>
        <w:t>Adding 22 + 2 CRC bytes = 24 bytes…</w:t>
      </w:r>
    </w:p>
    <w:p w14:paraId="2E7DEFAC" w14:textId="77777777" w:rsidR="00C617FE" w:rsidRDefault="009A7047" w:rsidP="00C617FE">
      <w:pPr>
        <w:pStyle w:val="Heading3"/>
        <w:rPr>
          <w:szCs w:val="24"/>
        </w:rPr>
      </w:pPr>
      <w:r w:rsidRPr="00374EFB">
        <w:t>R</w:t>
      </w:r>
      <w:r w:rsidR="00A1047B">
        <w:t xml:space="preserve">x </w:t>
      </w:r>
      <w:proofErr w:type="gramStart"/>
      <w:r w:rsidR="00B13875" w:rsidRPr="00374EFB">
        <w:t>Byte</w:t>
      </w:r>
      <w:r w:rsidR="00A1047B">
        <w:t>[</w:t>
      </w:r>
      <w:proofErr w:type="gramEnd"/>
      <w:r w:rsidR="00A1047B">
        <w:t>2]</w:t>
      </w:r>
      <w:r w:rsidR="00C617FE">
        <w:t xml:space="preserve"> - </w:t>
      </w:r>
      <w:r w:rsidR="00D52D9B" w:rsidRPr="000E6FF5">
        <w:rPr>
          <w:szCs w:val="24"/>
        </w:rPr>
        <w:t>Run State.</w:t>
      </w:r>
    </w:p>
    <w:p w14:paraId="200275EE" w14:textId="30605EF2" w:rsidR="00D52D9B" w:rsidRPr="000E6FF5" w:rsidRDefault="00D52D9B" w:rsidP="00C617FE">
      <w:r w:rsidRPr="000E6FF5">
        <w:t xml:space="preserve">Conveys the state the heater is </w:t>
      </w:r>
      <w:r w:rsidR="00952477">
        <w:t>operating at</w:t>
      </w:r>
      <w:r w:rsidRPr="000E6FF5">
        <w:t>:</w:t>
      </w:r>
    </w:p>
    <w:p w14:paraId="6AA8D643" w14:textId="7A9FA929" w:rsidR="009E4917" w:rsidRPr="000E6FF5" w:rsidRDefault="009E4917" w:rsidP="009E4917">
      <w:pPr>
        <w:pStyle w:val="ListParagraph"/>
        <w:numPr>
          <w:ilvl w:val="0"/>
          <w:numId w:val="30"/>
        </w:numPr>
        <w:rPr>
          <w:szCs w:val="24"/>
        </w:rPr>
      </w:pPr>
      <w:r w:rsidRPr="000E6FF5">
        <w:rPr>
          <w:szCs w:val="24"/>
        </w:rPr>
        <w:t>Off</w:t>
      </w:r>
      <w:r w:rsidR="00ED4048" w:rsidRPr="000E6FF5">
        <w:rPr>
          <w:szCs w:val="24"/>
        </w:rPr>
        <w:t xml:space="preserve"> / </w:t>
      </w:r>
      <w:r w:rsidR="0086182D" w:rsidRPr="000E6FF5">
        <w:rPr>
          <w:szCs w:val="24"/>
        </w:rPr>
        <w:t>Standby</w:t>
      </w:r>
    </w:p>
    <w:p w14:paraId="69CAE9AE" w14:textId="15836535" w:rsidR="009E4917" w:rsidRPr="000E6FF5" w:rsidRDefault="00646BF6" w:rsidP="009E4917">
      <w:pPr>
        <w:pStyle w:val="ListParagraph"/>
        <w:numPr>
          <w:ilvl w:val="0"/>
          <w:numId w:val="30"/>
        </w:numPr>
        <w:rPr>
          <w:szCs w:val="24"/>
        </w:rPr>
      </w:pPr>
      <w:r w:rsidRPr="000E6FF5">
        <w:rPr>
          <w:szCs w:val="24"/>
        </w:rPr>
        <w:t>Start Acknowledge</w:t>
      </w:r>
    </w:p>
    <w:p w14:paraId="6CCE719A" w14:textId="40E96594" w:rsidR="00646BF6" w:rsidRPr="000E6FF5" w:rsidRDefault="00646BF6" w:rsidP="009E4917">
      <w:pPr>
        <w:pStyle w:val="ListParagraph"/>
        <w:numPr>
          <w:ilvl w:val="0"/>
          <w:numId w:val="30"/>
        </w:numPr>
        <w:rPr>
          <w:szCs w:val="24"/>
        </w:rPr>
      </w:pPr>
      <w:r w:rsidRPr="000E6FF5">
        <w:rPr>
          <w:szCs w:val="24"/>
        </w:rPr>
        <w:t xml:space="preserve">Glow </w:t>
      </w:r>
      <w:r w:rsidR="003B2CCB">
        <w:rPr>
          <w:szCs w:val="24"/>
        </w:rPr>
        <w:t>plug</w:t>
      </w:r>
      <w:r w:rsidR="0086182D" w:rsidRPr="000E6FF5">
        <w:rPr>
          <w:szCs w:val="24"/>
        </w:rPr>
        <w:t xml:space="preserve"> </w:t>
      </w:r>
      <w:r w:rsidRPr="000E6FF5">
        <w:rPr>
          <w:szCs w:val="24"/>
        </w:rPr>
        <w:t>pre</w:t>
      </w:r>
      <w:r w:rsidR="003E15B8" w:rsidRPr="000E6FF5">
        <w:rPr>
          <w:szCs w:val="24"/>
        </w:rPr>
        <w:t>-</w:t>
      </w:r>
      <w:r w:rsidRPr="000E6FF5">
        <w:rPr>
          <w:szCs w:val="24"/>
        </w:rPr>
        <w:t>heat</w:t>
      </w:r>
    </w:p>
    <w:p w14:paraId="50AB8622" w14:textId="1D2BB383" w:rsidR="003E15B8" w:rsidRPr="00C733B1" w:rsidRDefault="00C733B1" w:rsidP="009E4917">
      <w:pPr>
        <w:pStyle w:val="ListParagraph"/>
        <w:numPr>
          <w:ilvl w:val="0"/>
          <w:numId w:val="30"/>
        </w:numPr>
        <w:rPr>
          <w:szCs w:val="24"/>
        </w:rPr>
      </w:pPr>
      <w:r>
        <w:rPr>
          <w:szCs w:val="24"/>
        </w:rPr>
        <w:t>Failed ignition</w:t>
      </w:r>
      <w:r w:rsidR="000F223B">
        <w:rPr>
          <w:szCs w:val="24"/>
        </w:rPr>
        <w:t xml:space="preserve"> -</w:t>
      </w:r>
      <w:r>
        <w:rPr>
          <w:szCs w:val="24"/>
        </w:rPr>
        <w:t xml:space="preserve"> </w:t>
      </w:r>
      <w:r w:rsidR="000F223B">
        <w:rPr>
          <w:szCs w:val="24"/>
        </w:rPr>
        <w:t>pausing for r</w:t>
      </w:r>
      <w:r>
        <w:rPr>
          <w:szCs w:val="24"/>
        </w:rPr>
        <w:t>etry.</w:t>
      </w:r>
    </w:p>
    <w:p w14:paraId="1E39E1C9" w14:textId="3C8F1571" w:rsidR="00646BF6" w:rsidRPr="000E6FF5" w:rsidRDefault="00B34EAD" w:rsidP="009E4917">
      <w:pPr>
        <w:pStyle w:val="ListParagraph"/>
        <w:numPr>
          <w:ilvl w:val="0"/>
          <w:numId w:val="30"/>
        </w:numPr>
        <w:rPr>
          <w:szCs w:val="24"/>
        </w:rPr>
      </w:pPr>
      <w:r>
        <w:rPr>
          <w:szCs w:val="24"/>
        </w:rPr>
        <w:t>I</w:t>
      </w:r>
      <w:r w:rsidR="003E15B8" w:rsidRPr="000E6FF5">
        <w:rPr>
          <w:szCs w:val="24"/>
        </w:rPr>
        <w:t>gnit</w:t>
      </w:r>
      <w:r>
        <w:rPr>
          <w:szCs w:val="24"/>
        </w:rPr>
        <w:t xml:space="preserve">ed – heating to full temp </w:t>
      </w:r>
      <w:r w:rsidR="0086182D" w:rsidRPr="000E6FF5">
        <w:rPr>
          <w:szCs w:val="24"/>
        </w:rPr>
        <w:t>phase</w:t>
      </w:r>
      <w:r w:rsidR="003E15B8" w:rsidRPr="000E6FF5">
        <w:rPr>
          <w:szCs w:val="24"/>
        </w:rPr>
        <w:t>.</w:t>
      </w:r>
    </w:p>
    <w:p w14:paraId="7B9E45F1" w14:textId="58365FB3" w:rsidR="00C209C9" w:rsidRPr="000E6FF5" w:rsidRDefault="00C209C9" w:rsidP="009E4917">
      <w:pPr>
        <w:pStyle w:val="ListParagraph"/>
        <w:numPr>
          <w:ilvl w:val="0"/>
          <w:numId w:val="30"/>
        </w:numPr>
        <w:rPr>
          <w:szCs w:val="24"/>
        </w:rPr>
      </w:pPr>
      <w:r w:rsidRPr="000E6FF5">
        <w:rPr>
          <w:szCs w:val="24"/>
        </w:rPr>
        <w:t>Running</w:t>
      </w:r>
      <w:r w:rsidR="00B34EAD">
        <w:rPr>
          <w:szCs w:val="24"/>
        </w:rPr>
        <w:t>.</w:t>
      </w:r>
    </w:p>
    <w:p w14:paraId="1413A452" w14:textId="39C51E81" w:rsidR="00C209C9" w:rsidRPr="000E6FF5" w:rsidRDefault="00196221" w:rsidP="009E4917">
      <w:pPr>
        <w:pStyle w:val="ListParagraph"/>
        <w:numPr>
          <w:ilvl w:val="0"/>
          <w:numId w:val="30"/>
        </w:numPr>
        <w:rPr>
          <w:i/>
          <w:szCs w:val="24"/>
        </w:rPr>
      </w:pPr>
      <w:r w:rsidRPr="000E6FF5">
        <w:rPr>
          <w:i/>
          <w:szCs w:val="24"/>
        </w:rPr>
        <w:t>Skipped</w:t>
      </w:r>
      <w:r w:rsidR="00A21AD6">
        <w:rPr>
          <w:i/>
          <w:szCs w:val="24"/>
        </w:rPr>
        <w:t xml:space="preserve"> – stop acknowledge?</w:t>
      </w:r>
    </w:p>
    <w:p w14:paraId="778B74DB" w14:textId="77777777" w:rsidR="00196221" w:rsidRPr="000E6FF5" w:rsidRDefault="00196221" w:rsidP="00196221">
      <w:pPr>
        <w:pStyle w:val="ListParagraph"/>
        <w:numPr>
          <w:ilvl w:val="0"/>
          <w:numId w:val="30"/>
        </w:numPr>
        <w:rPr>
          <w:szCs w:val="24"/>
        </w:rPr>
      </w:pPr>
      <w:r w:rsidRPr="000E6FF5">
        <w:rPr>
          <w:szCs w:val="24"/>
        </w:rPr>
        <w:t>Stopping - Post run glow re-heat</w:t>
      </w:r>
    </w:p>
    <w:p w14:paraId="7E5236C3" w14:textId="77777777" w:rsidR="000F223B" w:rsidRDefault="0097484F" w:rsidP="009E4917">
      <w:pPr>
        <w:pStyle w:val="ListParagraph"/>
        <w:numPr>
          <w:ilvl w:val="0"/>
          <w:numId w:val="30"/>
        </w:numPr>
        <w:rPr>
          <w:szCs w:val="24"/>
        </w:rPr>
      </w:pPr>
      <w:r w:rsidRPr="000E6FF5">
        <w:rPr>
          <w:szCs w:val="24"/>
        </w:rPr>
        <w:t>Cooldown</w:t>
      </w:r>
      <w:r w:rsidR="009373AE">
        <w:rPr>
          <w:szCs w:val="24"/>
        </w:rPr>
        <w:t xml:space="preserve"> – returns to state 0 when body temp &lt; 55</w:t>
      </w:r>
      <w:r w:rsidR="009373AE">
        <w:rPr>
          <w:rFonts w:cstheme="minorHAnsi"/>
          <w:szCs w:val="24"/>
        </w:rPr>
        <w:t>°</w:t>
      </w:r>
      <w:r w:rsidR="009373AE">
        <w:rPr>
          <w:szCs w:val="24"/>
        </w:rPr>
        <w:t>C</w:t>
      </w:r>
    </w:p>
    <w:p w14:paraId="0FDA2499" w14:textId="20049543" w:rsidR="0097484F" w:rsidRPr="000F223B" w:rsidRDefault="000F223B" w:rsidP="000F223B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ADEE0C3" wp14:editId="793B58F9">
            <wp:extent cx="4163006" cy="2610214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Sta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3AE" w:rsidRPr="000F223B">
        <w:rPr>
          <w:szCs w:val="24"/>
        </w:rPr>
        <w:br/>
      </w:r>
    </w:p>
    <w:p w14:paraId="118C3493" w14:textId="77777777" w:rsidR="00D019DD" w:rsidRDefault="00D019DD">
      <w:pPr>
        <w:rPr>
          <w:rFonts w:ascii="Lucida Sans" w:eastAsiaTheme="majorEastAsia" w:hAnsi="Lucida Sans" w:cstheme="majorBidi"/>
          <w:b/>
          <w:bCs/>
          <w:i/>
          <w:u w:val="single"/>
        </w:rPr>
      </w:pPr>
      <w:r>
        <w:br w:type="page"/>
      </w:r>
    </w:p>
    <w:p w14:paraId="0E50E18B" w14:textId="77777777" w:rsidR="00C617FE" w:rsidRDefault="009A7047" w:rsidP="00C617FE">
      <w:pPr>
        <w:pStyle w:val="Heading3"/>
        <w:rPr>
          <w:szCs w:val="24"/>
        </w:rPr>
      </w:pPr>
      <w:r w:rsidRPr="00374EFB">
        <w:lastRenderedPageBreak/>
        <w:t xml:space="preserve">Rx </w:t>
      </w:r>
      <w:proofErr w:type="gramStart"/>
      <w:r w:rsidR="002A2665" w:rsidRPr="00374EFB">
        <w:t>Byte</w:t>
      </w:r>
      <w:r w:rsidR="00A1047B">
        <w:t>[</w:t>
      </w:r>
      <w:proofErr w:type="gramEnd"/>
      <w:r w:rsidR="00A1047B">
        <w:t>3]</w:t>
      </w:r>
      <w:r w:rsidR="00C617FE">
        <w:t xml:space="preserve"> - </w:t>
      </w:r>
      <w:r w:rsidR="00B46F0A">
        <w:rPr>
          <w:szCs w:val="24"/>
        </w:rPr>
        <w:t>Error State</w:t>
      </w:r>
      <w:r w:rsidR="00166473" w:rsidRPr="000E6FF5">
        <w:rPr>
          <w:szCs w:val="24"/>
        </w:rPr>
        <w:t>.</w:t>
      </w:r>
    </w:p>
    <w:p w14:paraId="6415DD3F" w14:textId="4FE95CA6" w:rsidR="0037079E" w:rsidRPr="000E6FF5" w:rsidRDefault="000E6FF5" w:rsidP="00C617FE">
      <w:r>
        <w:t>0</w:t>
      </w:r>
      <w:r w:rsidR="00166473" w:rsidRPr="000E6FF5">
        <w:t>0</w:t>
      </w:r>
      <w:r>
        <w:t>h</w:t>
      </w:r>
      <w:r w:rsidR="00166473" w:rsidRPr="000E6FF5">
        <w:t xml:space="preserve"> if the heater is idle</w:t>
      </w:r>
      <w:r w:rsidR="00166473" w:rsidRPr="000E6FF5">
        <w:br/>
        <w:t xml:space="preserve">01h if the heater is </w:t>
      </w:r>
      <w:r w:rsidR="009A7047" w:rsidRPr="000E6FF5">
        <w:t>run</w:t>
      </w:r>
      <w:r w:rsidR="0037079E">
        <w:t>ning normall</w:t>
      </w:r>
      <w:r w:rsidR="00B46F0A">
        <w:t>y (E-00).</w:t>
      </w:r>
      <w:r w:rsidR="0037079E">
        <w:br/>
        <w:t>02h+ - follow</w:t>
      </w:r>
      <w:r w:rsidR="00BF7CFD">
        <w:t>s</w:t>
      </w:r>
      <w:r w:rsidR="0037079E">
        <w:t xml:space="preserve"> the value of Rx </w:t>
      </w:r>
      <w:proofErr w:type="gramStart"/>
      <w:r w:rsidR="0037079E">
        <w:t>Byte[</w:t>
      </w:r>
      <w:proofErr w:type="gramEnd"/>
      <w:r w:rsidR="0037079E">
        <w:t>17] when error condition</w:t>
      </w:r>
      <w:r w:rsidR="00BF7CFD">
        <w:t>s</w:t>
      </w:r>
      <w:r w:rsidR="0037079E">
        <w:t xml:space="preserve"> occur.</w:t>
      </w:r>
      <w:r w:rsidR="0037079E">
        <w:br/>
        <w:t>Note the value here is always 1 more than the displayed error code.</w:t>
      </w:r>
      <w:r w:rsidR="0037079E">
        <w:br/>
      </w:r>
      <w:proofErr w:type="spellStart"/>
      <w:r w:rsidR="0037079E">
        <w:t>eg</w:t>
      </w:r>
      <w:proofErr w:type="spellEnd"/>
      <w:r w:rsidR="0037079E">
        <w:t>: a simulated pump over current fault shows 5 here, the controller shows E-04.</w:t>
      </w:r>
    </w:p>
    <w:p w14:paraId="362DE523" w14:textId="77777777" w:rsidR="00C617FE" w:rsidRDefault="009A7047" w:rsidP="00C617FE">
      <w:pPr>
        <w:pStyle w:val="Heading3"/>
        <w:rPr>
          <w:szCs w:val="24"/>
        </w:rPr>
      </w:pPr>
      <w:r w:rsidRPr="00374EFB">
        <w:t xml:space="preserve">Rx </w:t>
      </w:r>
      <w:proofErr w:type="gramStart"/>
      <w:r w:rsidRPr="00374EFB">
        <w:t>Byte</w:t>
      </w:r>
      <w:r w:rsidR="00EB7045" w:rsidRPr="00374EFB">
        <w:t>s</w:t>
      </w:r>
      <w:r w:rsidR="00A1047B">
        <w:t>[</w:t>
      </w:r>
      <w:proofErr w:type="gramEnd"/>
      <w:r w:rsidR="00A1047B">
        <w:t>4..5]</w:t>
      </w:r>
      <w:r w:rsidR="00C617FE">
        <w:t xml:space="preserve"> - </w:t>
      </w:r>
      <w:r w:rsidR="007B4C02">
        <w:rPr>
          <w:szCs w:val="24"/>
        </w:rPr>
        <w:t>Measured s</w:t>
      </w:r>
      <w:r w:rsidR="00C86AAA" w:rsidRPr="000E6FF5">
        <w:rPr>
          <w:szCs w:val="24"/>
        </w:rPr>
        <w:t>upply voltage.</w:t>
      </w:r>
    </w:p>
    <w:p w14:paraId="1A776EFB" w14:textId="42462C33" w:rsidR="00C86AAA" w:rsidRPr="000E6FF5" w:rsidRDefault="00C86AAA" w:rsidP="00C617FE">
      <w:r w:rsidRPr="000E6FF5">
        <w:t>Combined as</w:t>
      </w:r>
      <w:r w:rsidR="00EB7045" w:rsidRPr="000E6FF5">
        <w:t xml:space="preserve"> </w:t>
      </w:r>
      <w:r w:rsidRPr="000E6FF5">
        <w:t xml:space="preserve">a 16bit variable, MSB in </w:t>
      </w:r>
      <w:r w:rsidR="00A1047B">
        <w:t xml:space="preserve">Rx </w:t>
      </w:r>
      <w:proofErr w:type="gramStart"/>
      <w:r w:rsidRPr="000E6FF5">
        <w:t>Byte</w:t>
      </w:r>
      <w:r w:rsidR="00A1047B">
        <w:t>[</w:t>
      </w:r>
      <w:proofErr w:type="gramEnd"/>
      <w:r w:rsidR="00A1047B">
        <w:t>4]</w:t>
      </w:r>
      <w:r w:rsidR="00EB7045" w:rsidRPr="000E6FF5">
        <w:t>.</w:t>
      </w:r>
      <w:r w:rsidR="00EB7045" w:rsidRPr="000E6FF5">
        <w:br/>
        <w:t>Reports voltage at heater as 0.1V / digit.</w:t>
      </w:r>
      <w:r w:rsidR="0037079E">
        <w:br/>
        <w:t>Based upon resistor scaling in heater, will show up to around 32V maximum.</w:t>
      </w:r>
      <w:r w:rsidR="00C617FE">
        <w:br/>
      </w:r>
      <w:r w:rsidR="00C617FE" w:rsidRPr="00C617FE">
        <w:rPr>
          <w:b/>
        </w:rPr>
        <w:t>NOTE: this reads ~0.6V low due to</w:t>
      </w:r>
      <w:r w:rsidR="00C617FE">
        <w:rPr>
          <w:b/>
        </w:rPr>
        <w:t xml:space="preserve"> protection</w:t>
      </w:r>
      <w:r w:rsidR="00C617FE" w:rsidRPr="00C617FE">
        <w:rPr>
          <w:b/>
        </w:rPr>
        <w:t xml:space="preserve"> dio</w:t>
      </w:r>
      <w:r w:rsidR="00C617FE">
        <w:rPr>
          <w:b/>
        </w:rPr>
        <w:t>d</w:t>
      </w:r>
      <w:r w:rsidR="00C617FE" w:rsidRPr="00C617FE">
        <w:rPr>
          <w:b/>
        </w:rPr>
        <w:t>e within heater!</w:t>
      </w:r>
    </w:p>
    <w:p w14:paraId="6CB72677" w14:textId="77777777" w:rsidR="00C617FE" w:rsidRDefault="00EB7045" w:rsidP="00C617FE">
      <w:pPr>
        <w:pStyle w:val="Heading3"/>
        <w:rPr>
          <w:szCs w:val="24"/>
        </w:rPr>
      </w:pPr>
      <w:r w:rsidRPr="00374EFB">
        <w:t xml:space="preserve">Rx </w:t>
      </w:r>
      <w:proofErr w:type="gramStart"/>
      <w:r w:rsidRPr="00374EFB">
        <w:t>Bytes</w:t>
      </w:r>
      <w:r w:rsidR="00A1047B">
        <w:t>[</w:t>
      </w:r>
      <w:proofErr w:type="gramEnd"/>
      <w:r w:rsidR="00A1047B">
        <w:t>6..7]</w:t>
      </w:r>
      <w:r w:rsidR="00C617FE">
        <w:t xml:space="preserve"> - </w:t>
      </w:r>
      <w:r w:rsidR="00D26E66" w:rsidRPr="000E6FF5">
        <w:rPr>
          <w:szCs w:val="24"/>
        </w:rPr>
        <w:t>Fan RPM</w:t>
      </w:r>
      <w:r w:rsidR="007B4C02">
        <w:rPr>
          <w:szCs w:val="24"/>
        </w:rPr>
        <w:t>.</w:t>
      </w:r>
    </w:p>
    <w:p w14:paraId="690FDD23" w14:textId="494B81F1" w:rsidR="00D26E66" w:rsidRPr="000E6FF5" w:rsidRDefault="00D26E66" w:rsidP="00C617FE">
      <w:r w:rsidRPr="000E6FF5">
        <w:t xml:space="preserve">Combined as a 16bit variable, MSB in </w:t>
      </w:r>
      <w:r w:rsidR="00A1047B">
        <w:t xml:space="preserve">Rx </w:t>
      </w:r>
      <w:proofErr w:type="gramStart"/>
      <w:r w:rsidRPr="000E6FF5">
        <w:t>Byte</w:t>
      </w:r>
      <w:r w:rsidR="00A1047B">
        <w:t>[</w:t>
      </w:r>
      <w:proofErr w:type="gramEnd"/>
      <w:r w:rsidR="00A1047B">
        <w:t>6]</w:t>
      </w:r>
      <w:r w:rsidRPr="000E6FF5">
        <w:t>.</w:t>
      </w:r>
      <w:r w:rsidRPr="000E6FF5">
        <w:br/>
        <w:t>Reports fan speed as 1 RPM / digit.</w:t>
      </w:r>
    </w:p>
    <w:p w14:paraId="43086074" w14:textId="77777777" w:rsidR="00C617FE" w:rsidRDefault="00E7161C" w:rsidP="00C617FE">
      <w:pPr>
        <w:pStyle w:val="Heading3"/>
        <w:rPr>
          <w:szCs w:val="24"/>
        </w:rPr>
      </w:pPr>
      <w:r w:rsidRPr="00374EFB">
        <w:t xml:space="preserve">Rx </w:t>
      </w:r>
      <w:proofErr w:type="gramStart"/>
      <w:r w:rsidRPr="00374EFB">
        <w:t>Bytes</w:t>
      </w:r>
      <w:r w:rsidR="00A1047B">
        <w:t>[</w:t>
      </w:r>
      <w:proofErr w:type="gramEnd"/>
      <w:r w:rsidR="00A1047B">
        <w:t>8..9]</w:t>
      </w:r>
      <w:r w:rsidR="00C617FE">
        <w:t xml:space="preserve"> - </w:t>
      </w:r>
      <w:r w:rsidR="003D75C4">
        <w:rPr>
          <w:szCs w:val="24"/>
        </w:rPr>
        <w:t>Fan Voltage</w:t>
      </w:r>
    </w:p>
    <w:p w14:paraId="185B0019" w14:textId="33690CFF" w:rsidR="00E7161C" w:rsidRPr="000E6FF5" w:rsidRDefault="00E7161C" w:rsidP="00C617FE">
      <w:r w:rsidRPr="000E6FF5">
        <w:t xml:space="preserve">Combined as a 16bit variable, MSB in </w:t>
      </w:r>
      <w:r w:rsidR="00A1047B">
        <w:t xml:space="preserve">Rx </w:t>
      </w:r>
      <w:proofErr w:type="gramStart"/>
      <w:r w:rsidRPr="000E6FF5">
        <w:t>Byte</w:t>
      </w:r>
      <w:r w:rsidR="00A1047B">
        <w:t>[</w:t>
      </w:r>
      <w:proofErr w:type="gramEnd"/>
      <w:r w:rsidR="00A1047B">
        <w:t>8]</w:t>
      </w:r>
      <w:r w:rsidRPr="000E6FF5">
        <w:t>.</w:t>
      </w:r>
      <w:r w:rsidRPr="000E6FF5">
        <w:br/>
        <w:t xml:space="preserve">Reports </w:t>
      </w:r>
      <w:r w:rsidR="003D75C4">
        <w:t xml:space="preserve">average voltage </w:t>
      </w:r>
      <w:r w:rsidR="002031DB">
        <w:t>across</w:t>
      </w:r>
      <w:r w:rsidR="003D75C4">
        <w:t xml:space="preserve"> the fan motor</w:t>
      </w:r>
      <w:r w:rsidR="00945C9B" w:rsidRPr="000E6FF5">
        <w:t xml:space="preserve"> </w:t>
      </w:r>
      <w:r w:rsidRPr="000E6FF5">
        <w:t xml:space="preserve">as </w:t>
      </w:r>
      <w:r w:rsidR="003D75C4">
        <w:t>0.1V</w:t>
      </w:r>
      <w:r w:rsidRPr="000E6FF5">
        <w:t xml:space="preserve"> / digit.</w:t>
      </w:r>
      <w:r w:rsidR="00982EC2">
        <w:br/>
        <w:t>Note</w:t>
      </w:r>
      <w:r w:rsidR="006759DD">
        <w:t xml:space="preserve">: </w:t>
      </w:r>
      <w:r w:rsidR="00982EC2">
        <w:t>when the heater is not running, this value tends to match the supply voltage value</w:t>
      </w:r>
      <w:r w:rsidR="002031DB">
        <w:t>.</w:t>
      </w:r>
      <w:r w:rsidR="002031DB">
        <w:br/>
        <w:t>This must be due to the topology of the sensing circuit.</w:t>
      </w:r>
    </w:p>
    <w:p w14:paraId="7D0394DD" w14:textId="77777777" w:rsidR="00C617FE" w:rsidRDefault="00172D72" w:rsidP="00C617FE">
      <w:pPr>
        <w:pStyle w:val="Heading3"/>
        <w:rPr>
          <w:szCs w:val="24"/>
        </w:rPr>
      </w:pPr>
      <w:r w:rsidRPr="00374EFB">
        <w:t xml:space="preserve">Rx </w:t>
      </w:r>
      <w:proofErr w:type="gramStart"/>
      <w:r w:rsidRPr="00374EFB">
        <w:t>Bytes</w:t>
      </w:r>
      <w:r w:rsidR="00A1047B">
        <w:t>[</w:t>
      </w:r>
      <w:proofErr w:type="gramEnd"/>
      <w:r w:rsidR="00A1047B">
        <w:t>10..11]</w:t>
      </w:r>
      <w:r w:rsidR="00C617FE">
        <w:t xml:space="preserve"> - </w:t>
      </w:r>
      <w:r w:rsidR="006759DD">
        <w:rPr>
          <w:szCs w:val="24"/>
        </w:rPr>
        <w:t>Heat exchanger</w:t>
      </w:r>
      <w:r w:rsidRPr="000E6FF5">
        <w:rPr>
          <w:szCs w:val="24"/>
        </w:rPr>
        <w:t xml:space="preserve"> body temperature</w:t>
      </w:r>
      <w:r w:rsidR="00CD4CF7" w:rsidRPr="000E6FF5">
        <w:rPr>
          <w:szCs w:val="24"/>
        </w:rPr>
        <w:t>.</w:t>
      </w:r>
    </w:p>
    <w:p w14:paraId="04022970" w14:textId="0D72D561" w:rsidR="00CD4CF7" w:rsidRPr="000E6FF5" w:rsidRDefault="00CD4CF7" w:rsidP="00C617FE">
      <w:r w:rsidRPr="000E6FF5">
        <w:t xml:space="preserve">Combined as a 16bit variable, MSB in </w:t>
      </w:r>
      <w:r w:rsidR="00A1047B">
        <w:t xml:space="preserve">Rx </w:t>
      </w:r>
      <w:proofErr w:type="gramStart"/>
      <w:r w:rsidRPr="000E6FF5">
        <w:t>Byte</w:t>
      </w:r>
      <w:r w:rsidR="00A1047B">
        <w:t>[</w:t>
      </w:r>
      <w:proofErr w:type="gramEnd"/>
      <w:r w:rsidR="00A1047B">
        <w:t>10]</w:t>
      </w:r>
      <w:r w:rsidRPr="000E6FF5">
        <w:t>.</w:t>
      </w:r>
      <w:r w:rsidRPr="000E6FF5">
        <w:br/>
        <w:t>Reports temperature of heat exchanger body as 1</w:t>
      </w:r>
      <w:r w:rsidRPr="000E6FF5">
        <w:rPr>
          <w:rFonts w:cstheme="minorHAnsi"/>
        </w:rPr>
        <w:t>°</w:t>
      </w:r>
      <w:r w:rsidRPr="000E6FF5">
        <w:t>C / digit.</w:t>
      </w:r>
    </w:p>
    <w:p w14:paraId="77D25B6B" w14:textId="77777777" w:rsidR="00C617FE" w:rsidRDefault="00D63F82" w:rsidP="00C617FE">
      <w:pPr>
        <w:pStyle w:val="Heading3"/>
        <w:rPr>
          <w:szCs w:val="24"/>
        </w:rPr>
      </w:pPr>
      <w:r w:rsidRPr="00374EFB">
        <w:t xml:space="preserve">Rx </w:t>
      </w:r>
      <w:proofErr w:type="gramStart"/>
      <w:r w:rsidRPr="00374EFB">
        <w:t>Bytes</w:t>
      </w:r>
      <w:r w:rsidR="00A1047B">
        <w:t>[</w:t>
      </w:r>
      <w:proofErr w:type="gramEnd"/>
      <w:r w:rsidR="00A1047B">
        <w:t>12..13]</w:t>
      </w:r>
      <w:r w:rsidR="00C617FE">
        <w:t xml:space="preserve"> - </w:t>
      </w:r>
      <w:r w:rsidRPr="000E6FF5">
        <w:rPr>
          <w:szCs w:val="24"/>
        </w:rPr>
        <w:t>Glow p</w:t>
      </w:r>
      <w:r w:rsidR="003B2CCB">
        <w:rPr>
          <w:szCs w:val="24"/>
        </w:rPr>
        <w:t>lug</w:t>
      </w:r>
      <w:r w:rsidR="009C53C1">
        <w:rPr>
          <w:szCs w:val="24"/>
        </w:rPr>
        <w:t xml:space="preserve"> </w:t>
      </w:r>
      <w:r w:rsidR="00E41307">
        <w:rPr>
          <w:szCs w:val="24"/>
        </w:rPr>
        <w:t>voltage</w:t>
      </w:r>
      <w:r w:rsidRPr="000E6FF5">
        <w:rPr>
          <w:szCs w:val="24"/>
        </w:rPr>
        <w:t>.</w:t>
      </w:r>
    </w:p>
    <w:p w14:paraId="3992E3DE" w14:textId="5C0A1F1E" w:rsidR="007F4074" w:rsidRPr="000E6FF5" w:rsidRDefault="007F4074" w:rsidP="00C617FE">
      <w:r w:rsidRPr="000E6FF5">
        <w:t xml:space="preserve">Combined as a 16bit variable, MSB in </w:t>
      </w:r>
      <w:r w:rsidR="00A1047B">
        <w:t xml:space="preserve">Rx </w:t>
      </w:r>
      <w:proofErr w:type="gramStart"/>
      <w:r w:rsidRPr="000E6FF5">
        <w:t>Byte</w:t>
      </w:r>
      <w:r w:rsidR="00A1047B">
        <w:t>[</w:t>
      </w:r>
      <w:proofErr w:type="gramEnd"/>
      <w:r w:rsidR="00A1047B">
        <w:t>12]</w:t>
      </w:r>
      <w:r w:rsidRPr="000E6FF5">
        <w:t>.</w:t>
      </w:r>
      <w:r w:rsidRPr="000E6FF5">
        <w:br/>
        <w:t xml:space="preserve">Reports </w:t>
      </w:r>
      <w:r w:rsidR="00E41307">
        <w:t>voltage across</w:t>
      </w:r>
      <w:r w:rsidRPr="000E6FF5">
        <w:t xml:space="preserve"> glow p</w:t>
      </w:r>
      <w:r w:rsidR="003B2CCB">
        <w:t>lug</w:t>
      </w:r>
      <w:r w:rsidRPr="000E6FF5">
        <w:t xml:space="preserve"> as </w:t>
      </w:r>
      <w:r w:rsidR="00E41307">
        <w:t>0.1V</w:t>
      </w:r>
      <w:r w:rsidRPr="000E6FF5">
        <w:t xml:space="preserve"> / digit.</w:t>
      </w:r>
    </w:p>
    <w:p w14:paraId="7C42A386" w14:textId="77777777" w:rsidR="00C617FE" w:rsidRDefault="007F4074" w:rsidP="00C617FE">
      <w:pPr>
        <w:pStyle w:val="Heading3"/>
        <w:rPr>
          <w:szCs w:val="24"/>
        </w:rPr>
      </w:pPr>
      <w:r w:rsidRPr="00374EFB">
        <w:rPr>
          <w:szCs w:val="24"/>
        </w:rPr>
        <w:t xml:space="preserve">Rx </w:t>
      </w:r>
      <w:proofErr w:type="gramStart"/>
      <w:r w:rsidRPr="00374EFB">
        <w:rPr>
          <w:szCs w:val="24"/>
        </w:rPr>
        <w:t>Bytes</w:t>
      </w:r>
      <w:r w:rsidR="00A1047B">
        <w:rPr>
          <w:szCs w:val="24"/>
        </w:rPr>
        <w:t>[</w:t>
      </w:r>
      <w:proofErr w:type="gramEnd"/>
      <w:r w:rsidR="00A1047B">
        <w:rPr>
          <w:szCs w:val="24"/>
        </w:rPr>
        <w:t>14..15]</w:t>
      </w:r>
      <w:r w:rsidR="00C617FE">
        <w:rPr>
          <w:szCs w:val="24"/>
        </w:rPr>
        <w:t xml:space="preserve"> - </w:t>
      </w:r>
      <w:r w:rsidR="00D6376A" w:rsidRPr="000E6FF5">
        <w:rPr>
          <w:szCs w:val="24"/>
        </w:rPr>
        <w:t xml:space="preserve">Glow </w:t>
      </w:r>
      <w:r w:rsidR="003B2CCB">
        <w:rPr>
          <w:szCs w:val="24"/>
        </w:rPr>
        <w:t>plug</w:t>
      </w:r>
      <w:r w:rsidR="00D6376A" w:rsidRPr="000E6FF5">
        <w:rPr>
          <w:szCs w:val="24"/>
        </w:rPr>
        <w:t xml:space="preserve"> </w:t>
      </w:r>
      <w:r w:rsidR="003B2CCB">
        <w:rPr>
          <w:szCs w:val="24"/>
        </w:rPr>
        <w:t>c</w:t>
      </w:r>
      <w:r w:rsidR="006D54CB">
        <w:rPr>
          <w:szCs w:val="24"/>
        </w:rPr>
        <w:t>urrent.</w:t>
      </w:r>
    </w:p>
    <w:p w14:paraId="0EDF9DCD" w14:textId="238842E5" w:rsidR="00D6376A" w:rsidRPr="000E6FF5" w:rsidRDefault="00D6376A" w:rsidP="00C617FE">
      <w:r w:rsidRPr="000E6FF5">
        <w:t xml:space="preserve">Combined as a 16bit variable, MSB in </w:t>
      </w:r>
      <w:r w:rsidR="00A1047B">
        <w:t xml:space="preserve">Rx </w:t>
      </w:r>
      <w:proofErr w:type="gramStart"/>
      <w:r w:rsidRPr="000E6FF5">
        <w:t>Byte</w:t>
      </w:r>
      <w:r w:rsidR="00A1047B">
        <w:t>[</w:t>
      </w:r>
      <w:proofErr w:type="gramEnd"/>
      <w:r w:rsidR="00A1047B">
        <w:t>14]</w:t>
      </w:r>
      <w:r w:rsidRPr="000E6FF5">
        <w:t>.</w:t>
      </w:r>
      <w:r w:rsidRPr="000E6FF5">
        <w:br/>
        <w:t xml:space="preserve">Reports </w:t>
      </w:r>
      <w:r w:rsidR="006D54CB">
        <w:t>current</w:t>
      </w:r>
      <w:r w:rsidR="003D75C4">
        <w:t xml:space="preserve"> applied to</w:t>
      </w:r>
      <w:r w:rsidRPr="000E6FF5">
        <w:t xml:space="preserve"> glow </w:t>
      </w:r>
      <w:r w:rsidR="003D75C4">
        <w:t>p</w:t>
      </w:r>
      <w:r w:rsidR="003B2CCB">
        <w:t>lug</w:t>
      </w:r>
      <w:r w:rsidRPr="000E6FF5">
        <w:t xml:space="preserve"> as </w:t>
      </w:r>
      <w:r w:rsidR="006D54CB">
        <w:t>10mA</w:t>
      </w:r>
      <w:r w:rsidRPr="000E6FF5">
        <w:t xml:space="preserve"> / digit.</w:t>
      </w:r>
    </w:p>
    <w:p w14:paraId="7CE041C2" w14:textId="77777777" w:rsidR="00C617FE" w:rsidRDefault="00796889" w:rsidP="00C617FE">
      <w:pPr>
        <w:pStyle w:val="Heading3"/>
        <w:rPr>
          <w:szCs w:val="24"/>
        </w:rPr>
      </w:pPr>
      <w:r w:rsidRPr="00374EFB">
        <w:t xml:space="preserve">Rx </w:t>
      </w:r>
      <w:proofErr w:type="gramStart"/>
      <w:r w:rsidRPr="00374EFB">
        <w:t>Byte</w:t>
      </w:r>
      <w:r w:rsidR="00A1047B">
        <w:t>[</w:t>
      </w:r>
      <w:proofErr w:type="gramEnd"/>
      <w:r w:rsidR="00A1047B">
        <w:t>16]</w:t>
      </w:r>
      <w:r w:rsidR="00C617FE">
        <w:t xml:space="preserve"> - </w:t>
      </w:r>
      <w:r w:rsidRPr="000E6FF5">
        <w:rPr>
          <w:szCs w:val="24"/>
        </w:rPr>
        <w:t>Pump frequency</w:t>
      </w:r>
      <w:r w:rsidR="00A1047B">
        <w:rPr>
          <w:szCs w:val="24"/>
        </w:rPr>
        <w:t>, actual</w:t>
      </w:r>
      <w:r w:rsidRPr="000E6FF5">
        <w:rPr>
          <w:szCs w:val="24"/>
        </w:rPr>
        <w:t>.</w:t>
      </w:r>
    </w:p>
    <w:p w14:paraId="184B2201" w14:textId="2BF99D9A" w:rsidR="00821519" w:rsidRDefault="00796889" w:rsidP="00821519">
      <w:r w:rsidRPr="000E6FF5">
        <w:t>Reports current rate of fuel pump pulses.</w:t>
      </w:r>
      <w:r w:rsidR="006759DD">
        <w:br/>
        <w:t>Scaled as 0.1Hz / digit.</w:t>
      </w:r>
    </w:p>
    <w:p w14:paraId="2CA0B2D7" w14:textId="77777777" w:rsidR="00821519" w:rsidRDefault="00821519">
      <w:pPr>
        <w:rPr>
          <w:rFonts w:ascii="Lucida Sans" w:eastAsiaTheme="majorEastAsia" w:hAnsi="Lucida Sans" w:cstheme="majorBidi"/>
          <w:b/>
          <w:bCs/>
          <w:i/>
          <w:u w:val="single"/>
        </w:rPr>
      </w:pPr>
      <w:r>
        <w:br w:type="page"/>
      </w:r>
    </w:p>
    <w:p w14:paraId="0AD0ED01" w14:textId="055518AF" w:rsidR="00C617FE" w:rsidRDefault="00FB6BC9" w:rsidP="00C617FE">
      <w:pPr>
        <w:pStyle w:val="Heading3"/>
        <w:rPr>
          <w:szCs w:val="24"/>
        </w:rPr>
      </w:pPr>
      <w:r w:rsidRPr="00374EFB">
        <w:lastRenderedPageBreak/>
        <w:t xml:space="preserve">Rx </w:t>
      </w:r>
      <w:proofErr w:type="gramStart"/>
      <w:r w:rsidRPr="00191985">
        <w:t>Byte</w:t>
      </w:r>
      <w:r w:rsidR="00A1047B">
        <w:t>[</w:t>
      </w:r>
      <w:proofErr w:type="gramEnd"/>
      <w:r w:rsidR="00A1047B">
        <w:t>17]</w:t>
      </w:r>
      <w:r w:rsidR="00C617FE">
        <w:t xml:space="preserve"> - </w:t>
      </w:r>
      <w:r w:rsidR="00B46F0A">
        <w:rPr>
          <w:szCs w:val="24"/>
        </w:rPr>
        <w:t xml:space="preserve">Stored </w:t>
      </w:r>
      <w:r w:rsidR="002F3CF3" w:rsidRPr="0099654F">
        <w:rPr>
          <w:szCs w:val="24"/>
        </w:rPr>
        <w:t>Error Code from heater</w:t>
      </w:r>
      <w:r w:rsidR="00BF7CFD">
        <w:rPr>
          <w:szCs w:val="24"/>
        </w:rPr>
        <w:t xml:space="preserve">. </w:t>
      </w:r>
    </w:p>
    <w:p w14:paraId="20390FBF" w14:textId="0C2105CD" w:rsidR="0099654F" w:rsidRDefault="00BF7CFD" w:rsidP="00C617FE">
      <w:r>
        <w:t>The value shown here is +1 over the displayed error on a controller.</w:t>
      </w:r>
      <w:r>
        <w:br/>
      </w:r>
      <w:proofErr w:type="spellStart"/>
      <w:r>
        <w:t>eg</w:t>
      </w:r>
      <w:proofErr w:type="spellEnd"/>
      <w:r>
        <w:t xml:space="preserve"> 5 here shows E-04 on a controller.</w:t>
      </w:r>
    </w:p>
    <w:p w14:paraId="790C8997" w14:textId="444314B4" w:rsidR="007B1A4A" w:rsidRDefault="00D108E9" w:rsidP="00D108E9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No Error</w:t>
      </w:r>
    </w:p>
    <w:p w14:paraId="5C7E138F" w14:textId="21679B8E" w:rsidR="00777206" w:rsidRDefault="00821519" w:rsidP="00D108E9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No Error, but started</w:t>
      </w:r>
    </w:p>
    <w:p w14:paraId="4E4E2838" w14:textId="5C74C77C" w:rsidR="00D108E9" w:rsidRDefault="00D108E9" w:rsidP="00D108E9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Voltage too low</w:t>
      </w:r>
    </w:p>
    <w:p w14:paraId="0715CC2C" w14:textId="30C4A2A7" w:rsidR="00D108E9" w:rsidRDefault="00D108E9" w:rsidP="00D108E9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Voltage too high</w:t>
      </w:r>
    </w:p>
    <w:p w14:paraId="02A0B065" w14:textId="38BE0ED5" w:rsidR="00D108E9" w:rsidRDefault="00D108E9" w:rsidP="00D108E9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I</w:t>
      </w:r>
      <w:r w:rsidR="00B45CEE">
        <w:rPr>
          <w:szCs w:val="24"/>
        </w:rPr>
        <w:t>g</w:t>
      </w:r>
      <w:r>
        <w:rPr>
          <w:szCs w:val="24"/>
        </w:rPr>
        <w:t xml:space="preserve">nition </w:t>
      </w:r>
      <w:r w:rsidR="003D75C4">
        <w:rPr>
          <w:szCs w:val="24"/>
        </w:rPr>
        <w:t>p</w:t>
      </w:r>
      <w:r w:rsidR="00777206">
        <w:rPr>
          <w:szCs w:val="24"/>
        </w:rPr>
        <w:t>lug</w:t>
      </w:r>
      <w:r>
        <w:rPr>
          <w:szCs w:val="24"/>
        </w:rPr>
        <w:t xml:space="preserve"> failure</w:t>
      </w:r>
      <w:r w:rsidR="002031DB">
        <w:rPr>
          <w:szCs w:val="24"/>
        </w:rPr>
        <w:t xml:space="preserve"> (no measured current flow?)</w:t>
      </w:r>
    </w:p>
    <w:p w14:paraId="516F34C3" w14:textId="62C89683" w:rsidR="00B45CEE" w:rsidRDefault="00B45CEE" w:rsidP="00D108E9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Pump Failure</w:t>
      </w:r>
      <w:r w:rsidR="002031DB">
        <w:rPr>
          <w:szCs w:val="24"/>
        </w:rPr>
        <w:t xml:space="preserve"> </w:t>
      </w:r>
      <w:r w:rsidR="00777206">
        <w:rPr>
          <w:szCs w:val="24"/>
        </w:rPr>
        <w:t>– over current</w:t>
      </w:r>
    </w:p>
    <w:p w14:paraId="75B80999" w14:textId="758179A9" w:rsidR="00B45CEE" w:rsidRDefault="00B45CEE" w:rsidP="00D108E9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Too hot</w:t>
      </w:r>
    </w:p>
    <w:p w14:paraId="032541C8" w14:textId="4D35D870" w:rsidR="00B45CEE" w:rsidRDefault="00B45CEE" w:rsidP="00D108E9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Motor Failure</w:t>
      </w:r>
    </w:p>
    <w:p w14:paraId="25BD16B5" w14:textId="54942E7E" w:rsidR="00B45CEE" w:rsidRDefault="006976DE" w:rsidP="00D108E9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Serial connection lost</w:t>
      </w:r>
    </w:p>
    <w:p w14:paraId="53C8822C" w14:textId="74F41C77" w:rsidR="006976DE" w:rsidRDefault="006976DE" w:rsidP="00D108E9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Fire is extinguished</w:t>
      </w:r>
    </w:p>
    <w:p w14:paraId="53F4EC87" w14:textId="3ABF5DDC" w:rsidR="006976DE" w:rsidRDefault="006976DE" w:rsidP="00D108E9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Temperature sensor failure</w:t>
      </w:r>
    </w:p>
    <w:p w14:paraId="66416B4F" w14:textId="77777777" w:rsidR="00821519" w:rsidRDefault="00FB6BC9" w:rsidP="00821519">
      <w:pPr>
        <w:pStyle w:val="Heading3"/>
        <w:rPr>
          <w:szCs w:val="24"/>
        </w:rPr>
      </w:pPr>
      <w:r w:rsidRPr="00191985">
        <w:t>Rx</w:t>
      </w:r>
      <w:r w:rsidR="00191985" w:rsidRPr="00191985">
        <w:t xml:space="preserve"> </w:t>
      </w:r>
      <w:proofErr w:type="gramStart"/>
      <w:r w:rsidRPr="00191985">
        <w:t>Byte</w:t>
      </w:r>
      <w:r w:rsidR="00A1047B">
        <w:t>[</w:t>
      </w:r>
      <w:proofErr w:type="gramEnd"/>
      <w:r w:rsidR="00A1047B">
        <w:t>18]</w:t>
      </w:r>
      <w:r w:rsidR="00821519">
        <w:t xml:space="preserve"> - </w:t>
      </w:r>
      <w:r w:rsidRPr="00D90277">
        <w:rPr>
          <w:i w:val="0"/>
          <w:szCs w:val="24"/>
        </w:rPr>
        <w:t>Unknown</w:t>
      </w:r>
      <w:r w:rsidRPr="000E6FF5">
        <w:rPr>
          <w:szCs w:val="24"/>
        </w:rPr>
        <w:t>.</w:t>
      </w:r>
    </w:p>
    <w:p w14:paraId="626BDB16" w14:textId="76BEADCE" w:rsidR="00FB6BC9" w:rsidRPr="000E6FF5" w:rsidRDefault="00FB6BC9" w:rsidP="00821519">
      <w:r w:rsidRPr="000E6FF5">
        <w:t>Always 00h.</w:t>
      </w:r>
    </w:p>
    <w:p w14:paraId="6DC230DC" w14:textId="77777777" w:rsidR="00821519" w:rsidRDefault="00FB6BC9" w:rsidP="00821519">
      <w:pPr>
        <w:pStyle w:val="Heading3"/>
        <w:rPr>
          <w:szCs w:val="24"/>
        </w:rPr>
      </w:pPr>
      <w:r w:rsidRPr="00374EFB">
        <w:t xml:space="preserve">Rx </w:t>
      </w:r>
      <w:proofErr w:type="gramStart"/>
      <w:r w:rsidRPr="00374EFB">
        <w:t>Byte</w:t>
      </w:r>
      <w:r w:rsidR="00A1047B">
        <w:t>[</w:t>
      </w:r>
      <w:proofErr w:type="gramEnd"/>
      <w:r w:rsidR="00A1047B">
        <w:t>19]</w:t>
      </w:r>
      <w:r w:rsidR="00821519">
        <w:t xml:space="preserve"> - </w:t>
      </w:r>
      <w:r w:rsidR="00C20CF8" w:rsidRPr="00596127">
        <w:rPr>
          <w:szCs w:val="24"/>
        </w:rPr>
        <w:t>Fixed Mode Pump Frequency</w:t>
      </w:r>
      <w:r w:rsidRPr="00596127">
        <w:rPr>
          <w:szCs w:val="24"/>
        </w:rPr>
        <w:t>.</w:t>
      </w:r>
    </w:p>
    <w:p w14:paraId="0255DE8B" w14:textId="4DD96CC5" w:rsidR="00596127" w:rsidRDefault="005843D2" w:rsidP="00821519">
      <w:r>
        <w:t xml:space="preserve">Changes to </w:t>
      </w:r>
      <w:r w:rsidR="000058E2">
        <w:t>desired temperature</w:t>
      </w:r>
      <w:r>
        <w:t xml:space="preserve"> appear to be integrated over about 8 seconds within the heater.</w:t>
      </w:r>
      <w:r>
        <w:br/>
        <w:t xml:space="preserve">The final pump frequency </w:t>
      </w:r>
      <w:r w:rsidR="00596127">
        <w:t>changes according to the following formula</w:t>
      </w:r>
      <w:r w:rsidR="00EC2B7D">
        <w:t>:</w:t>
      </w:r>
    </w:p>
    <w:p w14:paraId="0AF9151A" w14:textId="5F7B6C4D" w:rsidR="00BE4CF7" w:rsidRPr="00EC2B7D" w:rsidRDefault="00982EC2" w:rsidP="00783065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Pfixed= Pmin+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Tdes-Tmin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Tmax-Tmin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Pmax-Pmin</m:t>
                  </m:r>
                </m:e>
              </m:d>
            </m:e>
          </m:d>
        </m:oMath>
      </m:oMathPara>
    </w:p>
    <w:p w14:paraId="12BBED6F" w14:textId="2DE41E4E" w:rsidR="00EC2B7D" w:rsidRDefault="00EC2B7D" w:rsidP="000058E2">
      <w:pPr>
        <w:ind w:left="2124"/>
        <w:rPr>
          <w:rFonts w:ascii="Lucida Sans" w:hAnsi="Lucida Sans"/>
          <w:i/>
          <w:sz w:val="20"/>
          <w:szCs w:val="24"/>
        </w:rPr>
      </w:pPr>
      <w:r w:rsidRPr="000058E2">
        <w:rPr>
          <w:i/>
          <w:szCs w:val="24"/>
        </w:rPr>
        <w:t>Where:</w:t>
      </w:r>
      <w:r w:rsidRPr="000058E2">
        <w:rPr>
          <w:i/>
          <w:szCs w:val="24"/>
        </w:rPr>
        <w:br/>
      </w:r>
      <w:proofErr w:type="spellStart"/>
      <w:r w:rsidRPr="000058E2">
        <w:rPr>
          <w:rFonts w:ascii="Cambria" w:hAnsi="Cambria"/>
          <w:i/>
          <w:szCs w:val="24"/>
        </w:rPr>
        <w:t>Pfixed</w:t>
      </w:r>
      <w:proofErr w:type="spellEnd"/>
      <w:r w:rsidRPr="000058E2">
        <w:rPr>
          <w:i/>
          <w:szCs w:val="24"/>
        </w:rPr>
        <w:t xml:space="preserve"> = </w:t>
      </w:r>
      <w:r w:rsidRPr="000058E2">
        <w:rPr>
          <w:rFonts w:ascii="Lucida Sans" w:hAnsi="Lucida Sans"/>
          <w:i/>
          <w:sz w:val="20"/>
          <w:szCs w:val="24"/>
        </w:rPr>
        <w:t>Rx</w:t>
      </w:r>
      <w:r w:rsidR="00A1047B">
        <w:rPr>
          <w:rFonts w:ascii="Lucida Sans" w:hAnsi="Lucida Sans"/>
          <w:i/>
          <w:sz w:val="20"/>
          <w:szCs w:val="24"/>
        </w:rPr>
        <w:t xml:space="preserve"> </w:t>
      </w:r>
      <w:proofErr w:type="gramStart"/>
      <w:r w:rsidRPr="000058E2">
        <w:rPr>
          <w:rFonts w:ascii="Lucida Sans" w:hAnsi="Lucida Sans"/>
          <w:i/>
          <w:sz w:val="20"/>
          <w:szCs w:val="24"/>
        </w:rPr>
        <w:t>Byte[</w:t>
      </w:r>
      <w:proofErr w:type="gramEnd"/>
      <w:r w:rsidRPr="000058E2">
        <w:rPr>
          <w:rFonts w:ascii="Lucida Sans" w:hAnsi="Lucida Sans"/>
          <w:i/>
          <w:sz w:val="20"/>
          <w:szCs w:val="24"/>
        </w:rPr>
        <w:t>19]</w:t>
      </w:r>
      <w:r w:rsidR="00783065" w:rsidRPr="000058E2">
        <w:rPr>
          <w:i/>
          <w:szCs w:val="24"/>
        </w:rPr>
        <w:tab/>
      </w:r>
      <w:proofErr w:type="spellStart"/>
      <w:r w:rsidRPr="000058E2">
        <w:rPr>
          <w:rFonts w:ascii="Cambria" w:hAnsi="Cambria"/>
          <w:i/>
          <w:szCs w:val="24"/>
        </w:rPr>
        <w:t>Pmin</w:t>
      </w:r>
      <w:proofErr w:type="spellEnd"/>
      <w:r w:rsidRPr="000058E2">
        <w:rPr>
          <w:i/>
          <w:szCs w:val="24"/>
        </w:rPr>
        <w:t xml:space="preserve"> = </w:t>
      </w:r>
      <w:r w:rsidRPr="000058E2">
        <w:rPr>
          <w:rFonts w:ascii="Lucida Sans" w:hAnsi="Lucida Sans"/>
          <w:i/>
          <w:sz w:val="20"/>
          <w:szCs w:val="24"/>
        </w:rPr>
        <w:t>Tx</w:t>
      </w:r>
      <w:r w:rsidR="00A1047B">
        <w:rPr>
          <w:rFonts w:ascii="Lucida Sans" w:hAnsi="Lucida Sans"/>
          <w:i/>
          <w:sz w:val="20"/>
          <w:szCs w:val="24"/>
        </w:rPr>
        <w:t xml:space="preserve"> </w:t>
      </w:r>
      <w:r w:rsidRPr="000058E2">
        <w:rPr>
          <w:rFonts w:ascii="Lucida Sans" w:hAnsi="Lucida Sans"/>
          <w:i/>
          <w:sz w:val="20"/>
          <w:szCs w:val="24"/>
        </w:rPr>
        <w:t>Byte[5]</w:t>
      </w:r>
      <w:r w:rsidR="00783065" w:rsidRPr="000058E2">
        <w:rPr>
          <w:i/>
          <w:szCs w:val="24"/>
        </w:rPr>
        <w:tab/>
      </w:r>
      <w:proofErr w:type="spellStart"/>
      <w:r w:rsidR="00783065" w:rsidRPr="000058E2">
        <w:rPr>
          <w:rFonts w:ascii="Cambria" w:hAnsi="Cambria"/>
          <w:i/>
          <w:szCs w:val="24"/>
        </w:rPr>
        <w:t>Pmax</w:t>
      </w:r>
      <w:proofErr w:type="spellEnd"/>
      <w:r w:rsidR="00783065" w:rsidRPr="000058E2">
        <w:rPr>
          <w:i/>
          <w:szCs w:val="24"/>
        </w:rPr>
        <w:t xml:space="preserve"> </w:t>
      </w:r>
      <w:r w:rsidR="00783065" w:rsidRPr="000058E2">
        <w:rPr>
          <w:rFonts w:ascii="Lucida Sans" w:hAnsi="Lucida Sans"/>
          <w:i/>
        </w:rPr>
        <w:t xml:space="preserve">= </w:t>
      </w:r>
      <w:r w:rsidR="00783065" w:rsidRPr="000058E2">
        <w:rPr>
          <w:rFonts w:ascii="Lucida Sans" w:hAnsi="Lucida Sans"/>
          <w:i/>
          <w:sz w:val="20"/>
        </w:rPr>
        <w:t>Tx</w:t>
      </w:r>
      <w:r w:rsidR="00A1047B">
        <w:rPr>
          <w:rFonts w:ascii="Lucida Sans" w:hAnsi="Lucida Sans"/>
          <w:i/>
          <w:sz w:val="20"/>
        </w:rPr>
        <w:t xml:space="preserve"> </w:t>
      </w:r>
      <w:r w:rsidR="00783065" w:rsidRPr="000058E2">
        <w:rPr>
          <w:rFonts w:ascii="Lucida Sans" w:hAnsi="Lucida Sans"/>
          <w:i/>
          <w:sz w:val="20"/>
        </w:rPr>
        <w:t>Byte[6]</w:t>
      </w:r>
      <w:r w:rsidR="00783065" w:rsidRPr="000058E2">
        <w:rPr>
          <w:i/>
          <w:szCs w:val="24"/>
        </w:rPr>
        <w:br/>
      </w:r>
      <w:proofErr w:type="spellStart"/>
      <w:r w:rsidR="00783065" w:rsidRPr="000058E2">
        <w:rPr>
          <w:rFonts w:ascii="Cambria" w:hAnsi="Cambria"/>
          <w:i/>
          <w:szCs w:val="24"/>
        </w:rPr>
        <w:t>Tdes</w:t>
      </w:r>
      <w:proofErr w:type="spellEnd"/>
      <w:r w:rsidR="00783065" w:rsidRPr="000058E2">
        <w:rPr>
          <w:i/>
          <w:szCs w:val="24"/>
        </w:rPr>
        <w:t xml:space="preserve"> = </w:t>
      </w:r>
      <w:r w:rsidR="00783065" w:rsidRPr="000058E2">
        <w:rPr>
          <w:rFonts w:ascii="Lucida Sans" w:hAnsi="Lucida Sans"/>
          <w:i/>
          <w:sz w:val="20"/>
          <w:szCs w:val="24"/>
        </w:rPr>
        <w:t>Tx</w:t>
      </w:r>
      <w:r w:rsidR="00A1047B">
        <w:rPr>
          <w:rFonts w:ascii="Lucida Sans" w:hAnsi="Lucida Sans"/>
          <w:i/>
          <w:sz w:val="20"/>
          <w:szCs w:val="24"/>
        </w:rPr>
        <w:t xml:space="preserve"> </w:t>
      </w:r>
      <w:r w:rsidR="00783065" w:rsidRPr="000058E2">
        <w:rPr>
          <w:rFonts w:ascii="Lucida Sans" w:hAnsi="Lucida Sans"/>
          <w:i/>
          <w:sz w:val="20"/>
          <w:szCs w:val="24"/>
        </w:rPr>
        <w:t>Byte[4]</w:t>
      </w:r>
      <w:r w:rsidR="00783065" w:rsidRPr="000058E2">
        <w:rPr>
          <w:i/>
          <w:szCs w:val="24"/>
        </w:rPr>
        <w:tab/>
      </w:r>
      <w:proofErr w:type="spellStart"/>
      <w:r w:rsidR="00783065" w:rsidRPr="000058E2">
        <w:rPr>
          <w:rFonts w:ascii="Cambria" w:hAnsi="Cambria"/>
          <w:i/>
          <w:szCs w:val="24"/>
        </w:rPr>
        <w:t>Tmin</w:t>
      </w:r>
      <w:proofErr w:type="spellEnd"/>
      <w:r w:rsidR="00783065" w:rsidRPr="000058E2">
        <w:rPr>
          <w:i/>
          <w:szCs w:val="24"/>
        </w:rPr>
        <w:t xml:space="preserve"> = </w:t>
      </w:r>
      <w:r w:rsidR="00783065" w:rsidRPr="000058E2">
        <w:rPr>
          <w:rFonts w:ascii="Lucida Sans" w:hAnsi="Lucida Sans"/>
          <w:i/>
          <w:sz w:val="20"/>
          <w:szCs w:val="24"/>
        </w:rPr>
        <w:t>Tx</w:t>
      </w:r>
      <w:r w:rsidR="00A1047B">
        <w:rPr>
          <w:rFonts w:ascii="Lucida Sans" w:hAnsi="Lucida Sans"/>
          <w:i/>
          <w:sz w:val="20"/>
          <w:szCs w:val="24"/>
        </w:rPr>
        <w:t xml:space="preserve"> </w:t>
      </w:r>
      <w:r w:rsidR="00783065" w:rsidRPr="000058E2">
        <w:rPr>
          <w:rFonts w:ascii="Lucida Sans" w:hAnsi="Lucida Sans"/>
          <w:i/>
          <w:sz w:val="20"/>
          <w:szCs w:val="24"/>
        </w:rPr>
        <w:t>Byte[14]</w:t>
      </w:r>
      <w:r w:rsidR="00783065" w:rsidRPr="000058E2">
        <w:rPr>
          <w:i/>
          <w:szCs w:val="24"/>
        </w:rPr>
        <w:tab/>
      </w:r>
      <w:proofErr w:type="spellStart"/>
      <w:r w:rsidR="00783065" w:rsidRPr="000058E2">
        <w:rPr>
          <w:rFonts w:ascii="Cambria" w:hAnsi="Cambria"/>
          <w:i/>
          <w:szCs w:val="24"/>
        </w:rPr>
        <w:t>Tmax</w:t>
      </w:r>
      <w:proofErr w:type="spellEnd"/>
      <w:r w:rsidR="00783065" w:rsidRPr="000058E2">
        <w:rPr>
          <w:i/>
          <w:szCs w:val="24"/>
        </w:rPr>
        <w:t xml:space="preserve"> = </w:t>
      </w:r>
      <w:r w:rsidR="00783065" w:rsidRPr="000058E2">
        <w:rPr>
          <w:rFonts w:ascii="Lucida Sans" w:hAnsi="Lucida Sans"/>
          <w:i/>
          <w:sz w:val="20"/>
          <w:szCs w:val="24"/>
        </w:rPr>
        <w:t>Tx</w:t>
      </w:r>
      <w:r w:rsidR="00A1047B">
        <w:rPr>
          <w:rFonts w:ascii="Lucida Sans" w:hAnsi="Lucida Sans"/>
          <w:i/>
          <w:sz w:val="20"/>
          <w:szCs w:val="24"/>
        </w:rPr>
        <w:t xml:space="preserve"> </w:t>
      </w:r>
      <w:r w:rsidR="00783065" w:rsidRPr="000058E2">
        <w:rPr>
          <w:rFonts w:ascii="Lucida Sans" w:hAnsi="Lucida Sans"/>
          <w:i/>
          <w:sz w:val="20"/>
          <w:szCs w:val="24"/>
        </w:rPr>
        <w:t>Byte[15]</w:t>
      </w:r>
    </w:p>
    <w:p w14:paraId="236B5354" w14:textId="15DFD079" w:rsidR="00982EC2" w:rsidRDefault="00982EC2" w:rsidP="00982EC2">
      <w:pPr>
        <w:rPr>
          <w:szCs w:val="24"/>
        </w:rPr>
      </w:pPr>
      <w:r>
        <w:rPr>
          <w:szCs w:val="24"/>
        </w:rPr>
        <w:t>The LCD</w:t>
      </w:r>
      <w:r w:rsidR="001E56F6">
        <w:rPr>
          <w:szCs w:val="24"/>
        </w:rPr>
        <w:t>/LED</w:t>
      </w:r>
      <w:r>
        <w:rPr>
          <w:szCs w:val="24"/>
        </w:rPr>
        <w:t xml:space="preserve"> controller reads this byte to display the desired Hz value. </w:t>
      </w:r>
      <w:r w:rsidR="00CE56D9">
        <w:rPr>
          <w:szCs w:val="24"/>
        </w:rPr>
        <w:br/>
        <w:t xml:space="preserve">Desired </w:t>
      </w:r>
      <w:r>
        <w:rPr>
          <w:szCs w:val="24"/>
        </w:rPr>
        <w:t>Hz is not sent by the controller directly, it is calculated as shown above</w:t>
      </w:r>
      <w:r w:rsidR="00CE56D9">
        <w:rPr>
          <w:szCs w:val="24"/>
        </w:rPr>
        <w:t xml:space="preserve"> and fed back</w:t>
      </w:r>
      <w:r>
        <w:rPr>
          <w:szCs w:val="24"/>
        </w:rPr>
        <w:t>!</w:t>
      </w:r>
    </w:p>
    <w:p w14:paraId="51A6F051" w14:textId="75E0335E" w:rsidR="006759DD" w:rsidRPr="00982EC2" w:rsidRDefault="006759DD" w:rsidP="00982EC2">
      <w:pPr>
        <w:rPr>
          <w:szCs w:val="24"/>
        </w:rPr>
      </w:pPr>
      <w:r>
        <w:rPr>
          <w:szCs w:val="24"/>
        </w:rPr>
        <w:t>This value is scaled as 0.1Hz / digit.</w:t>
      </w:r>
    </w:p>
    <w:p w14:paraId="08FB69BF" w14:textId="77777777" w:rsidR="00821519" w:rsidRDefault="00A4085A" w:rsidP="00821519">
      <w:pPr>
        <w:pStyle w:val="Heading3"/>
        <w:rPr>
          <w:i w:val="0"/>
        </w:rPr>
      </w:pPr>
      <w:r w:rsidRPr="00374EFB">
        <w:t xml:space="preserve">Rx </w:t>
      </w:r>
      <w:proofErr w:type="gramStart"/>
      <w:r w:rsidRPr="00374EFB">
        <w:t>Byte</w:t>
      </w:r>
      <w:r w:rsidR="00A1047B">
        <w:t>[</w:t>
      </w:r>
      <w:proofErr w:type="gramEnd"/>
      <w:r w:rsidR="00A1047B">
        <w:t>20</w:t>
      </w:r>
      <w:r w:rsidR="00777206">
        <w:t>]</w:t>
      </w:r>
      <w:r w:rsidR="00821519">
        <w:t xml:space="preserve"> - </w:t>
      </w:r>
      <w:r w:rsidR="00777206" w:rsidRPr="00777206">
        <w:rPr>
          <w:i w:val="0"/>
        </w:rPr>
        <w:t>Run mode transition temperature</w:t>
      </w:r>
      <w:r w:rsidR="00D019DD">
        <w:rPr>
          <w:i w:val="0"/>
        </w:rPr>
        <w:t>?</w:t>
      </w:r>
      <w:r w:rsidR="00777206" w:rsidRPr="00777206">
        <w:rPr>
          <w:i w:val="0"/>
        </w:rPr>
        <w:t>.</w:t>
      </w:r>
    </w:p>
    <w:p w14:paraId="5F857BB6" w14:textId="78AFB923" w:rsidR="00777206" w:rsidRPr="000E6FF5" w:rsidRDefault="00777206" w:rsidP="00821519">
      <w:r w:rsidRPr="000E6FF5">
        <w:t xml:space="preserve">Always </w:t>
      </w:r>
      <w:r>
        <w:t>64</w:t>
      </w:r>
      <w:r w:rsidRPr="000E6FF5">
        <w:t>h</w:t>
      </w:r>
      <w:r>
        <w:t xml:space="preserve"> = 100</w:t>
      </w:r>
      <w:r w:rsidRPr="000E6FF5">
        <w:t>.</w:t>
      </w:r>
      <w:r>
        <w:br/>
        <w:t xml:space="preserve">The heater controller appears to usually transition </w:t>
      </w:r>
      <w:r w:rsidR="00D019DD">
        <w:t xml:space="preserve">from Run State 4 </w:t>
      </w:r>
      <w:r>
        <w:t>to 5 when the heat exchanger reaches 100 degrees...</w:t>
      </w:r>
      <w:r w:rsidR="00685F5A">
        <w:t xml:space="preserve"> </w:t>
      </w:r>
      <w:proofErr w:type="spellStart"/>
      <w:r w:rsidR="00685F5A">
        <w:t>Specualtion</w:t>
      </w:r>
      <w:proofErr w:type="spellEnd"/>
      <w:r w:rsidR="00685F5A">
        <w:t>!</w:t>
      </w:r>
    </w:p>
    <w:p w14:paraId="3AD3422A" w14:textId="77777777" w:rsidR="00821519" w:rsidRDefault="00821519">
      <w:pPr>
        <w:rPr>
          <w:rFonts w:ascii="Lucida Sans" w:eastAsiaTheme="majorEastAsia" w:hAnsi="Lucida Sans" w:cstheme="majorBidi"/>
          <w:b/>
          <w:bCs/>
          <w:i/>
          <w:u w:val="single"/>
        </w:rPr>
      </w:pPr>
      <w:r>
        <w:br w:type="page"/>
      </w:r>
    </w:p>
    <w:p w14:paraId="533D316F" w14:textId="221FD8F7" w:rsidR="00821519" w:rsidRDefault="00777206" w:rsidP="00821519">
      <w:pPr>
        <w:pStyle w:val="Heading3"/>
        <w:rPr>
          <w:i w:val="0"/>
          <w:szCs w:val="24"/>
        </w:rPr>
      </w:pPr>
      <w:r>
        <w:lastRenderedPageBreak/>
        <w:t xml:space="preserve">Rx </w:t>
      </w:r>
      <w:proofErr w:type="gramStart"/>
      <w:r>
        <w:t>Byte[</w:t>
      </w:r>
      <w:proofErr w:type="gramEnd"/>
      <w:r w:rsidR="00A1047B">
        <w:t>21]</w:t>
      </w:r>
      <w:r w:rsidR="00821519">
        <w:t xml:space="preserve"> – </w:t>
      </w:r>
      <w:r>
        <w:rPr>
          <w:i w:val="0"/>
          <w:szCs w:val="24"/>
        </w:rPr>
        <w:t>Unknown</w:t>
      </w:r>
    </w:p>
    <w:p w14:paraId="0F463942" w14:textId="43036042" w:rsidR="00A4085A" w:rsidRPr="000E6FF5" w:rsidRDefault="00A4085A" w:rsidP="00821519">
      <w:r w:rsidRPr="000E6FF5">
        <w:t xml:space="preserve">Always </w:t>
      </w:r>
      <w:r w:rsidR="00D62711" w:rsidRPr="000E6FF5">
        <w:t>00</w:t>
      </w:r>
      <w:r w:rsidRPr="000E6FF5">
        <w:t>h.</w:t>
      </w:r>
    </w:p>
    <w:p w14:paraId="4028CEA9" w14:textId="77777777" w:rsidR="00821519" w:rsidRDefault="00D62711" w:rsidP="00821519">
      <w:pPr>
        <w:pStyle w:val="Heading3"/>
        <w:rPr>
          <w:szCs w:val="24"/>
        </w:rPr>
      </w:pPr>
      <w:r w:rsidRPr="00374EFB">
        <w:t xml:space="preserve">Rx </w:t>
      </w:r>
      <w:proofErr w:type="gramStart"/>
      <w:r w:rsidRPr="00374EFB">
        <w:t>Bytes</w:t>
      </w:r>
      <w:r w:rsidR="00A1047B">
        <w:t>[</w:t>
      </w:r>
      <w:proofErr w:type="gramEnd"/>
      <w:r w:rsidR="00A1047B">
        <w:t>22..23]</w:t>
      </w:r>
      <w:r w:rsidR="00821519">
        <w:t xml:space="preserve"> - </w:t>
      </w:r>
      <w:r w:rsidRPr="000E6FF5">
        <w:rPr>
          <w:szCs w:val="24"/>
        </w:rPr>
        <w:t>CRC-16 / MODBUS checksum.</w:t>
      </w:r>
    </w:p>
    <w:p w14:paraId="7CB72031" w14:textId="788CF90A" w:rsidR="00E7161C" w:rsidRPr="000E6FF5" w:rsidRDefault="00D62711" w:rsidP="00821519">
      <w:r w:rsidRPr="000E6FF5">
        <w:t xml:space="preserve">Combined as a 16bit variable, MSB in </w:t>
      </w:r>
      <w:r w:rsidR="00A1047B">
        <w:t xml:space="preserve">Rx </w:t>
      </w:r>
      <w:proofErr w:type="gramStart"/>
      <w:r w:rsidRPr="000E6FF5">
        <w:t>Byte</w:t>
      </w:r>
      <w:r w:rsidR="00A1047B">
        <w:t>[</w:t>
      </w:r>
      <w:proofErr w:type="gramEnd"/>
      <w:r w:rsidRPr="000E6FF5">
        <w:t>2</w:t>
      </w:r>
      <w:r w:rsidR="00A1047B">
        <w:t>2]</w:t>
      </w:r>
      <w:r w:rsidRPr="000E6FF5">
        <w:t>.</w:t>
      </w:r>
      <w:r w:rsidRPr="000E6FF5">
        <w:br/>
      </w:r>
    </w:p>
    <w:p w14:paraId="38E3C561" w14:textId="6377D994" w:rsidR="00D90277" w:rsidRDefault="00D90277">
      <w:pPr>
        <w:rPr>
          <w:rFonts w:asciiTheme="majorHAnsi" w:eastAsiaTheme="majorEastAsia" w:hAnsiTheme="majorHAnsi" w:cstheme="majorBidi"/>
          <w:b/>
          <w:bCs/>
          <w:smallCaps/>
          <w:sz w:val="36"/>
          <w:szCs w:val="36"/>
        </w:rPr>
      </w:pPr>
    </w:p>
    <w:p w14:paraId="1A7A0BEC" w14:textId="77777777" w:rsidR="00982EC2" w:rsidRDefault="00982EC2">
      <w:pPr>
        <w:rPr>
          <w:rFonts w:asciiTheme="majorHAnsi" w:eastAsiaTheme="majorEastAsia" w:hAnsiTheme="majorHAnsi" w:cstheme="majorBidi"/>
          <w:b/>
          <w:bCs/>
          <w:smallCaps/>
          <w:sz w:val="36"/>
          <w:szCs w:val="36"/>
        </w:rPr>
      </w:pPr>
      <w:r>
        <w:br w:type="page"/>
      </w:r>
    </w:p>
    <w:p w14:paraId="59FD6295" w14:textId="5EA27BF3" w:rsidR="0011558B" w:rsidRDefault="003B0393" w:rsidP="00892894">
      <w:pPr>
        <w:pStyle w:val="Heading1"/>
      </w:pPr>
      <w:r>
        <w:lastRenderedPageBreak/>
        <w:t>CRC</w:t>
      </w:r>
      <w:r w:rsidR="00743580">
        <w:t xml:space="preserve">-16 </w:t>
      </w:r>
      <w:r>
        <w:t>DECODING</w:t>
      </w:r>
    </w:p>
    <w:tbl>
      <w:tblPr>
        <w:tblStyle w:val="TableGrid"/>
        <w:tblW w:w="10206" w:type="dxa"/>
        <w:tblInd w:w="-425" w:type="dxa"/>
        <w:tblLook w:val="04A0" w:firstRow="1" w:lastRow="0" w:firstColumn="1" w:lastColumn="0" w:noHBand="0" w:noVBand="1"/>
      </w:tblPr>
      <w:tblGrid>
        <w:gridCol w:w="1247"/>
        <w:gridCol w:w="442"/>
        <w:gridCol w:w="442"/>
        <w:gridCol w:w="440"/>
        <w:gridCol w:w="440"/>
        <w:gridCol w:w="357"/>
        <w:gridCol w:w="357"/>
        <w:gridCol w:w="358"/>
        <w:gridCol w:w="358"/>
        <w:gridCol w:w="358"/>
        <w:gridCol w:w="359"/>
        <w:gridCol w:w="360"/>
        <w:gridCol w:w="359"/>
        <w:gridCol w:w="360"/>
        <w:gridCol w:w="360"/>
        <w:gridCol w:w="360"/>
        <w:gridCol w:w="360"/>
        <w:gridCol w:w="360"/>
        <w:gridCol w:w="360"/>
        <w:gridCol w:w="360"/>
        <w:gridCol w:w="361"/>
        <w:gridCol w:w="362"/>
        <w:gridCol w:w="362"/>
        <w:gridCol w:w="362"/>
        <w:gridCol w:w="362"/>
      </w:tblGrid>
      <w:tr w:rsidR="00B34E75" w:rsidRPr="00CE1DFB" w14:paraId="3E773F36" w14:textId="77777777" w:rsidTr="002012F8">
        <w:tc>
          <w:tcPr>
            <w:tcW w:w="1247" w:type="dxa"/>
            <w:shd w:val="clear" w:color="auto" w:fill="8DC182" w:themeFill="accent4" w:themeFillTint="99"/>
          </w:tcPr>
          <w:p w14:paraId="476EE3FD" w14:textId="77777777" w:rsidR="00B34E75" w:rsidRPr="00CE1DFB" w:rsidRDefault="00B34E75" w:rsidP="006A576B">
            <w:pPr>
              <w:rPr>
                <w:rFonts w:cstheme="minorHAnsi"/>
              </w:rPr>
            </w:pPr>
          </w:p>
        </w:tc>
        <w:tc>
          <w:tcPr>
            <w:tcW w:w="442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042D36EF" w14:textId="60DBF2E8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442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55A11004" w14:textId="7102947B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440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1EF05534" w14:textId="0B072999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440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05016703" w14:textId="2CD39040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357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21D99DA2" w14:textId="12A38014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57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34810487" w14:textId="25752E06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358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54977D1E" w14:textId="1B735CD8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358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52A7CC14" w14:textId="33BD9AF1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358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0A4CEF7D" w14:textId="0BEDEC8A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359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448C482E" w14:textId="0618FFCD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360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54B9E846" w14:textId="6B5A6AD5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359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7B109DEB" w14:textId="6A989FD2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360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47872E11" w14:textId="138E8B1D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  <w:tc>
          <w:tcPr>
            <w:tcW w:w="360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27FF1905" w14:textId="45A4B759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14</w:t>
            </w:r>
          </w:p>
        </w:tc>
        <w:tc>
          <w:tcPr>
            <w:tcW w:w="360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006F9C4D" w14:textId="27485E20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360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54CBF463" w14:textId="7534F1CC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360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2F6B5F92" w14:textId="5C595A58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17</w:t>
            </w:r>
          </w:p>
        </w:tc>
        <w:tc>
          <w:tcPr>
            <w:tcW w:w="360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453E2EAB" w14:textId="720F14AB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18</w:t>
            </w:r>
          </w:p>
        </w:tc>
        <w:tc>
          <w:tcPr>
            <w:tcW w:w="360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7D912CA9" w14:textId="4DC7298E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19</w:t>
            </w:r>
          </w:p>
        </w:tc>
        <w:tc>
          <w:tcPr>
            <w:tcW w:w="361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456B47BB" w14:textId="3BEA544B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362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3FAB9FFC" w14:textId="3AEA474E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21</w:t>
            </w:r>
          </w:p>
        </w:tc>
        <w:tc>
          <w:tcPr>
            <w:tcW w:w="362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3625523A" w14:textId="4982E942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22</w:t>
            </w:r>
          </w:p>
        </w:tc>
        <w:tc>
          <w:tcPr>
            <w:tcW w:w="362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50D04014" w14:textId="0A69D9A6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23</w:t>
            </w:r>
          </w:p>
        </w:tc>
        <w:tc>
          <w:tcPr>
            <w:tcW w:w="362" w:type="dxa"/>
            <w:shd w:val="clear" w:color="auto" w:fill="8DC182" w:themeFill="accent4" w:themeFillTint="99"/>
            <w:noWrap/>
            <w:tcMar>
              <w:left w:w="28" w:type="dxa"/>
              <w:right w:w="28" w:type="dxa"/>
            </w:tcMar>
          </w:tcPr>
          <w:p w14:paraId="60372444" w14:textId="45AB8A0D" w:rsidR="00B34E75" w:rsidRPr="00CE1DFB" w:rsidRDefault="00B34E75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24</w:t>
            </w:r>
          </w:p>
        </w:tc>
      </w:tr>
      <w:tr w:rsidR="00240F38" w:rsidRPr="00CE1DFB" w14:paraId="11A2855D" w14:textId="77777777" w:rsidTr="002012F8">
        <w:tc>
          <w:tcPr>
            <w:tcW w:w="1247" w:type="dxa"/>
            <w:shd w:val="clear" w:color="auto" w:fill="D9EAD5" w:themeFill="accent4" w:themeFillTint="33"/>
          </w:tcPr>
          <w:p w14:paraId="58923683" w14:textId="48A99EB9" w:rsidR="00B1190C" w:rsidRPr="00CE1DFB" w:rsidRDefault="00930F5E" w:rsidP="006A576B">
            <w:pPr>
              <w:rPr>
                <w:rFonts w:cstheme="minorHAnsi"/>
              </w:rPr>
            </w:pPr>
            <w:r w:rsidRPr="00CE1DFB">
              <w:rPr>
                <w:rFonts w:cstheme="minorHAnsi"/>
              </w:rPr>
              <w:t>Power On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62C3DC6F" w14:textId="12797535" w:rsidR="00B1190C" w:rsidRPr="00CE1DFB" w:rsidRDefault="00B1190C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78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79E0E0BB" w14:textId="2805B753" w:rsidR="00B1190C" w:rsidRPr="00CE1DFB" w:rsidRDefault="00B1190C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16</w:t>
            </w:r>
          </w:p>
        </w:tc>
        <w:tc>
          <w:tcPr>
            <w:tcW w:w="440" w:type="dxa"/>
            <w:noWrap/>
            <w:tcMar>
              <w:left w:w="28" w:type="dxa"/>
              <w:right w:w="28" w:type="dxa"/>
            </w:tcMar>
          </w:tcPr>
          <w:p w14:paraId="5EF69E2E" w14:textId="35044EE6" w:rsidR="00B1190C" w:rsidRPr="00CE1DFB" w:rsidRDefault="003A3DE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00</w:t>
            </w:r>
          </w:p>
        </w:tc>
        <w:tc>
          <w:tcPr>
            <w:tcW w:w="440" w:type="dxa"/>
            <w:noWrap/>
            <w:tcMar>
              <w:left w:w="28" w:type="dxa"/>
              <w:right w:w="28" w:type="dxa"/>
            </w:tcMar>
          </w:tcPr>
          <w:p w14:paraId="4E90F1A9" w14:textId="7EB47D1B" w:rsidR="00B1190C" w:rsidRPr="00CE1DFB" w:rsidRDefault="003A3DE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16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6807F610" w14:textId="7545658C" w:rsidR="00B1190C" w:rsidRPr="00CE1DFB" w:rsidRDefault="003A3DE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361F4691" w14:textId="2B26FA07" w:rsidR="00B1190C" w:rsidRPr="00CE1DFB" w:rsidRDefault="003A3DE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10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2AE78546" w14:textId="2AD4EEAB" w:rsidR="00B1190C" w:rsidRPr="00CE1DFB" w:rsidRDefault="003A3DE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37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444C6E71" w14:textId="1500C24D" w:rsidR="00B1190C" w:rsidRPr="00CE1DFB" w:rsidRDefault="003A3DE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06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2789B297" w14:textId="57F77B00" w:rsidR="00B1190C" w:rsidRPr="00CE1DFB" w:rsidRDefault="003A3DE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90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68E30C2E" w14:textId="621E3DEF" w:rsidR="00B1190C" w:rsidRPr="00CE1DFB" w:rsidRDefault="003A3DE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695722F1" w14:textId="15556CBE" w:rsidR="00B1190C" w:rsidRPr="00CE1DFB" w:rsidRDefault="003A3DE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94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5A3B1167" w14:textId="7BEBF6D7" w:rsidR="00B1190C" w:rsidRPr="00CE1DFB" w:rsidRDefault="003A3DE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F0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4EE45669" w14:textId="39624159" w:rsidR="00B1190C" w:rsidRPr="00CE1DFB" w:rsidRDefault="003A3DE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30F48E19" w14:textId="6223C2E7" w:rsidR="00B1190C" w:rsidRPr="00CE1DFB" w:rsidRDefault="00DB0557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32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3B574A7F" w14:textId="3C844CF0" w:rsidR="00B1190C" w:rsidRPr="00CE1DFB" w:rsidRDefault="00DB0557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08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5303F2A5" w14:textId="1E473D2B" w:rsidR="00B1190C" w:rsidRPr="00CE1DFB" w:rsidRDefault="00DB0557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7CFFE49F" w14:textId="29136B69" w:rsidR="00B1190C" w:rsidRPr="00CE1DFB" w:rsidRDefault="00DB0557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05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24C3F385" w14:textId="1D1C02CB" w:rsidR="00B1190C" w:rsidRPr="00CE1DFB" w:rsidRDefault="00DB0557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28D3D256" w14:textId="66753584" w:rsidR="00B1190C" w:rsidRPr="00CE1DFB" w:rsidRDefault="00DB0557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1" w:type="dxa"/>
            <w:noWrap/>
            <w:tcMar>
              <w:left w:w="28" w:type="dxa"/>
              <w:right w:w="28" w:type="dxa"/>
            </w:tcMar>
          </w:tcPr>
          <w:p w14:paraId="6138FF10" w14:textId="181D3177" w:rsidR="00B1190C" w:rsidRPr="00CE1DFB" w:rsidRDefault="00DB0557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</w:t>
            </w:r>
            <w:r w:rsidR="00240F38" w:rsidRPr="00CE1DFB">
              <w:rPr>
                <w:rFonts w:cstheme="minorHAnsi"/>
              </w:rPr>
              <w:t>C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629DF023" w14:textId="29191830" w:rsidR="00B1190C" w:rsidRPr="00CE1DFB" w:rsidRDefault="00DB0557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0D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60125B0F" w14:textId="60F3F89E" w:rsidR="00B1190C" w:rsidRPr="00CE1DFB" w:rsidRDefault="00DB0557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AC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7F3E99CB" w14:textId="2602D382" w:rsidR="00B1190C" w:rsidRPr="00CE1DFB" w:rsidRDefault="00240F3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DC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3B3C4151" w14:textId="19127BE6" w:rsidR="00B1190C" w:rsidRPr="00CE1DFB" w:rsidRDefault="00240F3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ED</w:t>
            </w:r>
          </w:p>
        </w:tc>
      </w:tr>
      <w:tr w:rsidR="00240F38" w:rsidRPr="00CE1DFB" w14:paraId="5FBCF8BD" w14:textId="77777777" w:rsidTr="002012F8">
        <w:tc>
          <w:tcPr>
            <w:tcW w:w="1247" w:type="dxa"/>
            <w:shd w:val="clear" w:color="auto" w:fill="D9EAD5" w:themeFill="accent4" w:themeFillTint="33"/>
          </w:tcPr>
          <w:p w14:paraId="2672ABE5" w14:textId="5F4EEE9B" w:rsidR="00B1190C" w:rsidRPr="00CE1DFB" w:rsidRDefault="00CE1DFB" w:rsidP="006A576B">
            <w:pPr>
              <w:rPr>
                <w:rFonts w:cstheme="minorHAnsi"/>
              </w:rPr>
            </w:pPr>
            <w:r w:rsidRPr="00CE1DFB">
              <w:rPr>
                <w:rFonts w:cstheme="minorHAnsi"/>
              </w:rPr>
              <w:t>10 secs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7787B011" w14:textId="633459ED" w:rsidR="00B1190C" w:rsidRPr="00CE1DFB" w:rsidRDefault="00CE1DFB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78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41F99FD3" w14:textId="1C989941" w:rsidR="00B1190C" w:rsidRPr="00CE1DFB" w:rsidRDefault="00CE1DFB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16</w:t>
            </w:r>
          </w:p>
        </w:tc>
        <w:tc>
          <w:tcPr>
            <w:tcW w:w="440" w:type="dxa"/>
            <w:noWrap/>
            <w:tcMar>
              <w:left w:w="28" w:type="dxa"/>
              <w:right w:w="28" w:type="dxa"/>
            </w:tcMar>
          </w:tcPr>
          <w:p w14:paraId="22E2F875" w14:textId="0EE44270" w:rsidR="00B1190C" w:rsidRPr="00CE1DFB" w:rsidRDefault="00CE1DFB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00</w:t>
            </w:r>
          </w:p>
        </w:tc>
        <w:tc>
          <w:tcPr>
            <w:tcW w:w="440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0E6F916E" w14:textId="4BC39CAB" w:rsidR="00B1190C" w:rsidRPr="006B4CBB" w:rsidRDefault="00CE1DFB" w:rsidP="00CE1DFB">
            <w:pPr>
              <w:jc w:val="center"/>
              <w:rPr>
                <w:rFonts w:cstheme="minorHAnsi"/>
              </w:rPr>
            </w:pPr>
            <w:r w:rsidRPr="006B4CBB">
              <w:rPr>
                <w:rFonts w:cstheme="minorHAnsi"/>
              </w:rPr>
              <w:t>17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15C2E923" w14:textId="036690D8" w:rsidR="00B1190C" w:rsidRPr="00CE1DFB" w:rsidRDefault="00471E50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23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786278C4" w14:textId="007A00BE" w:rsidR="00B1190C" w:rsidRPr="00CE1DFB" w:rsidRDefault="00471E50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1095350B" w14:textId="08587150" w:rsidR="00B1190C" w:rsidRPr="00CE1DFB" w:rsidRDefault="00471E50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37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189637A4" w14:textId="469B3758" w:rsidR="00B1190C" w:rsidRPr="00CE1DFB" w:rsidRDefault="00471E50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06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473E0096" w14:textId="643C0AAB" w:rsidR="00B1190C" w:rsidRPr="00CE1DFB" w:rsidRDefault="00471E50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90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74BFF65B" w14:textId="2C090E22" w:rsidR="00B1190C" w:rsidRPr="00CE1DFB" w:rsidRDefault="00471E50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035AE458" w14:textId="4DAF6037" w:rsidR="00B1190C" w:rsidRPr="00CE1DFB" w:rsidRDefault="00471E50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94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0CA4D41A" w14:textId="2D2AF571" w:rsidR="00B1190C" w:rsidRPr="00CE1DFB" w:rsidRDefault="00471E50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50F6AB01" w14:textId="59DBBB08" w:rsidR="00B1190C" w:rsidRPr="00CE1DFB" w:rsidRDefault="00471E50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54D56AAB" w14:textId="6BDC9167" w:rsidR="00B1190C" w:rsidRPr="00CE1DFB" w:rsidRDefault="00997BF2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43C8BA53" w14:textId="5FAFD9A7" w:rsidR="00B1190C" w:rsidRPr="00CE1DFB" w:rsidRDefault="00997BF2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08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0AD99029" w14:textId="18FC2E30" w:rsidR="00B1190C" w:rsidRPr="00CE1DFB" w:rsidRDefault="00997BF2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03710D" w:rsidRPr="00CE1DFB">
              <w:rPr>
                <w:rFonts w:cstheme="minorHAnsi"/>
              </w:rPr>
              <w:t>3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73E7D1E5" w14:textId="34DBD03F" w:rsidR="00B1190C" w:rsidRPr="00CE1DFB" w:rsidRDefault="00997BF2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05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0FF2A7C6" w14:textId="3ACE3E75" w:rsidR="00B1190C" w:rsidRPr="00CE1DFB" w:rsidRDefault="00997BF2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220B378E" w14:textId="297B489C" w:rsidR="00B1190C" w:rsidRPr="00CE1DFB" w:rsidRDefault="00997BF2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01</w:t>
            </w:r>
          </w:p>
        </w:tc>
        <w:tc>
          <w:tcPr>
            <w:tcW w:w="361" w:type="dxa"/>
            <w:noWrap/>
            <w:tcMar>
              <w:left w:w="28" w:type="dxa"/>
              <w:right w:w="28" w:type="dxa"/>
            </w:tcMar>
          </w:tcPr>
          <w:p w14:paraId="235F1589" w14:textId="1E4F8BC1" w:rsidR="00B1190C" w:rsidRPr="00CE1DFB" w:rsidRDefault="00997BF2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2C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11C9DF2C" w14:textId="63090BDA" w:rsidR="00B1190C" w:rsidRPr="00CE1DFB" w:rsidRDefault="00997BF2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0D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08834985" w14:textId="6334806B" w:rsidR="00B1190C" w:rsidRPr="00CE1DFB" w:rsidRDefault="00997BF2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AC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10BB89DF" w14:textId="79BFAEAF" w:rsidR="00B1190C" w:rsidRPr="00D243AE" w:rsidRDefault="00892894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20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2FA81F13" w14:textId="35D36E1D" w:rsidR="00B1190C" w:rsidRPr="00D243AE" w:rsidRDefault="00892894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D0</w:t>
            </w:r>
          </w:p>
        </w:tc>
      </w:tr>
      <w:tr w:rsidR="00240F38" w:rsidRPr="00CE1DFB" w14:paraId="39C32C4D" w14:textId="77777777" w:rsidTr="002012F8">
        <w:tc>
          <w:tcPr>
            <w:tcW w:w="1247" w:type="dxa"/>
            <w:shd w:val="clear" w:color="auto" w:fill="D9EAD5" w:themeFill="accent4" w:themeFillTint="33"/>
          </w:tcPr>
          <w:p w14:paraId="4E7C9CA6" w14:textId="2A8762A3" w:rsidR="00B1190C" w:rsidRPr="00CE1DFB" w:rsidRDefault="00930F5E" w:rsidP="006A576B">
            <w:pPr>
              <w:rPr>
                <w:rFonts w:cstheme="minorHAnsi"/>
              </w:rPr>
            </w:pPr>
            <w:r w:rsidRPr="00CE1DFB">
              <w:rPr>
                <w:rFonts w:cstheme="minorHAnsi"/>
              </w:rPr>
              <w:t>Off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4C6D69FC" w14:textId="7293AEBC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78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6F4E440B" w14:textId="3637A78A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440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6F9F4685" w14:textId="0A18672C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05</w:t>
            </w:r>
          </w:p>
        </w:tc>
        <w:tc>
          <w:tcPr>
            <w:tcW w:w="440" w:type="dxa"/>
            <w:noWrap/>
            <w:tcMar>
              <w:left w:w="28" w:type="dxa"/>
              <w:right w:w="28" w:type="dxa"/>
            </w:tcMar>
          </w:tcPr>
          <w:p w14:paraId="0D291D42" w14:textId="284CBAEC" w:rsidR="00B1190C" w:rsidRPr="006B4CBB" w:rsidRDefault="005F1D64" w:rsidP="00CE1DFB">
            <w:pPr>
              <w:jc w:val="center"/>
              <w:rPr>
                <w:rFonts w:cstheme="minorHAnsi"/>
              </w:rPr>
            </w:pPr>
            <w:r w:rsidRPr="006B4CBB">
              <w:rPr>
                <w:rFonts w:cstheme="minorHAnsi"/>
              </w:rPr>
              <w:t>17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43CAA95D" w14:textId="17DA301A" w:rsidR="00B1190C" w:rsidRPr="00CE1DFB" w:rsidRDefault="00AE5AE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4C6150AE" w14:textId="5A69CA47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10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17B7EE11" w14:textId="2C5C1349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37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7766E284" w14:textId="414A7D3C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06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4D3FEC27" w14:textId="3D83CC5E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90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4C61007F" w14:textId="27BDA361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405CE772" w14:textId="19AE5429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94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12193C66" w14:textId="3ECE3C6C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F0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4727DC0D" w14:textId="683553F7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6673B725" w14:textId="5BE880AE" w:rsidR="00B1190C" w:rsidRPr="00CE1DFB" w:rsidRDefault="0005078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5E556821" w14:textId="138B4A00" w:rsidR="00B1190C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08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2EFB43F2" w14:textId="11F5E270" w:rsidR="00B1190C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630872C5" w14:textId="6A7E0E47" w:rsidR="00B1190C" w:rsidRPr="00CE1DFB" w:rsidRDefault="00331C7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05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08F4A07C" w14:textId="3E48ED7E" w:rsidR="00B1190C" w:rsidRPr="00CE1DFB" w:rsidRDefault="00331C78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5F31BE2E" w14:textId="578F68D4" w:rsidR="00B1190C" w:rsidRPr="00CE1DFB" w:rsidRDefault="003A2A2C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1" w:type="dxa"/>
            <w:noWrap/>
            <w:tcMar>
              <w:left w:w="28" w:type="dxa"/>
              <w:right w:w="28" w:type="dxa"/>
            </w:tcMar>
          </w:tcPr>
          <w:p w14:paraId="1259D44A" w14:textId="015C1BBD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2C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1B31CBBD" w14:textId="174C7F67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0D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6061D59E" w14:textId="7B8BED46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AC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6FEE11D0" w14:textId="7D19BE97" w:rsidR="00B1190C" w:rsidRPr="00D243AE" w:rsidRDefault="00DD2B9D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75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244D04F0" w14:textId="3C434921" w:rsidR="00B1190C" w:rsidRPr="00D243AE" w:rsidRDefault="00DD2B9D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1C</w:t>
            </w:r>
          </w:p>
        </w:tc>
      </w:tr>
      <w:tr w:rsidR="00240F38" w:rsidRPr="00CE1DFB" w14:paraId="30DB2FC4" w14:textId="77777777" w:rsidTr="002012F8">
        <w:tc>
          <w:tcPr>
            <w:tcW w:w="1247" w:type="dxa"/>
            <w:shd w:val="clear" w:color="auto" w:fill="D9EAD5" w:themeFill="accent4" w:themeFillTint="33"/>
          </w:tcPr>
          <w:p w14:paraId="07FD86D3" w14:textId="734B6FE8" w:rsidR="00B1190C" w:rsidRPr="00CE1DFB" w:rsidRDefault="00EE25B8" w:rsidP="006A576B">
            <w:pPr>
              <w:rPr>
                <w:rFonts w:cstheme="minorHAnsi"/>
              </w:rPr>
            </w:pPr>
            <w:r w:rsidRPr="00CE1DFB">
              <w:rPr>
                <w:rFonts w:cstheme="minorHAnsi"/>
              </w:rPr>
              <w:t>Long Off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085BB2FC" w14:textId="634BEE29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78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032863E9" w14:textId="72F153A2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440" w:type="dxa"/>
            <w:noWrap/>
            <w:tcMar>
              <w:left w:w="28" w:type="dxa"/>
              <w:right w:w="28" w:type="dxa"/>
            </w:tcMar>
          </w:tcPr>
          <w:p w14:paraId="0F8759E5" w14:textId="1581CE14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05</w:t>
            </w:r>
          </w:p>
        </w:tc>
        <w:tc>
          <w:tcPr>
            <w:tcW w:w="440" w:type="dxa"/>
            <w:noWrap/>
            <w:tcMar>
              <w:left w:w="28" w:type="dxa"/>
              <w:right w:w="28" w:type="dxa"/>
            </w:tcMar>
          </w:tcPr>
          <w:p w14:paraId="02616AF5" w14:textId="2E283A36" w:rsidR="00B1190C" w:rsidRPr="006B4CBB" w:rsidRDefault="005F1D64" w:rsidP="00CE1DFB">
            <w:pPr>
              <w:jc w:val="center"/>
              <w:rPr>
                <w:rFonts w:cstheme="minorHAnsi"/>
              </w:rPr>
            </w:pPr>
            <w:r w:rsidRPr="006B4CBB">
              <w:rPr>
                <w:rFonts w:cstheme="minorHAnsi"/>
              </w:rPr>
              <w:t>17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79139BDB" w14:textId="287407CD" w:rsidR="00B1190C" w:rsidRPr="00CE1DFB" w:rsidRDefault="00AE5AE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56906A73" w14:textId="2781E062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10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5274D0F3" w14:textId="635CB388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37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77D149C8" w14:textId="61B338B1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06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78B8DF13" w14:textId="044401E0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90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7D50A9D2" w14:textId="31318DCA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1A8FDAA6" w14:textId="4FDF7279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94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4F4030C3" w14:textId="08F0C784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F0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1BC3C170" w14:textId="60E314E7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323DC22D" w14:textId="019D6E8D" w:rsidR="00B1190C" w:rsidRPr="00CE1DFB" w:rsidRDefault="0005078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4387E829" w14:textId="61A2ACB4" w:rsidR="00B1190C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08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20102B7B" w14:textId="1D849406" w:rsidR="00B1190C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62585811" w14:textId="00F6A372" w:rsidR="00B1190C" w:rsidRPr="00CE1DFB" w:rsidRDefault="00331C7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05</w:t>
            </w:r>
          </w:p>
        </w:tc>
        <w:tc>
          <w:tcPr>
            <w:tcW w:w="360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4366099C" w14:textId="3E322AFD" w:rsidR="00B1190C" w:rsidRPr="00CE1DFB" w:rsidRDefault="00331C78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5A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3FE0A2D4" w14:textId="33B56E80" w:rsidR="00B1190C" w:rsidRPr="00CE1DFB" w:rsidRDefault="003A2A2C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1" w:type="dxa"/>
            <w:noWrap/>
            <w:tcMar>
              <w:left w:w="28" w:type="dxa"/>
              <w:right w:w="28" w:type="dxa"/>
            </w:tcMar>
          </w:tcPr>
          <w:p w14:paraId="27D38140" w14:textId="45A0E578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2C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78122CBE" w14:textId="6CC05660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0D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6C4B7393" w14:textId="421A7FEE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AC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4B92CB99" w14:textId="08FD4C83" w:rsidR="00B1190C" w:rsidRPr="00D243AE" w:rsidRDefault="00DD2B9D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78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259DC6AA" w14:textId="0566367E" w:rsidR="00B1190C" w:rsidRPr="00D243AE" w:rsidRDefault="00DD2B9D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44</w:t>
            </w:r>
          </w:p>
        </w:tc>
      </w:tr>
      <w:tr w:rsidR="00240F38" w:rsidRPr="00CE1DFB" w14:paraId="737459CC" w14:textId="77777777" w:rsidTr="002012F8">
        <w:tc>
          <w:tcPr>
            <w:tcW w:w="1247" w:type="dxa"/>
            <w:shd w:val="clear" w:color="auto" w:fill="D9EAD5" w:themeFill="accent4" w:themeFillTint="33"/>
          </w:tcPr>
          <w:p w14:paraId="3AFD8FAD" w14:textId="553BCFA9" w:rsidR="00B1190C" w:rsidRPr="00CE1DFB" w:rsidRDefault="00EE25B8" w:rsidP="006A576B">
            <w:pPr>
              <w:rPr>
                <w:rFonts w:cstheme="minorHAnsi"/>
              </w:rPr>
            </w:pPr>
            <w:r w:rsidRPr="00CE1DFB">
              <w:rPr>
                <w:rFonts w:cstheme="minorHAnsi"/>
              </w:rPr>
              <w:t>Long On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1E9A2839" w14:textId="5E3052C3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78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63580623" w14:textId="2F22709A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440" w:type="dxa"/>
            <w:noWrap/>
            <w:tcMar>
              <w:left w:w="28" w:type="dxa"/>
              <w:right w:w="28" w:type="dxa"/>
            </w:tcMar>
          </w:tcPr>
          <w:p w14:paraId="63C43B08" w14:textId="2FCB84D9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05</w:t>
            </w:r>
          </w:p>
        </w:tc>
        <w:tc>
          <w:tcPr>
            <w:tcW w:w="440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007A5BFB" w14:textId="128C1E74" w:rsidR="00B1190C" w:rsidRPr="006B4CBB" w:rsidRDefault="00CF34E3" w:rsidP="00CE1DFB">
            <w:pPr>
              <w:jc w:val="center"/>
              <w:rPr>
                <w:rFonts w:cstheme="minorHAnsi"/>
              </w:rPr>
            </w:pPr>
            <w:r w:rsidRPr="006B4CBB">
              <w:rPr>
                <w:rFonts w:cstheme="minorHAnsi"/>
              </w:rPr>
              <w:t>00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4038CD14" w14:textId="065BF95A" w:rsidR="00B1190C" w:rsidRPr="00CE1DFB" w:rsidRDefault="00AE5AE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7A199106" w14:textId="3C89DA3B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10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51797192" w14:textId="76604457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37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3EE8354D" w14:textId="3392CC99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06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6ED55133" w14:textId="4008AC0B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90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41DD7B55" w14:textId="55195825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68D131EF" w14:textId="4A377408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94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362AFEB7" w14:textId="1822C2FC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F0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3C7597A8" w14:textId="02A5CA86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0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1BB9A862" w14:textId="186F58BB" w:rsidR="00B1190C" w:rsidRPr="006B4CBB" w:rsidRDefault="0005078C" w:rsidP="00CE1DFB">
            <w:pPr>
              <w:jc w:val="center"/>
              <w:rPr>
                <w:rFonts w:cstheme="minorHAnsi"/>
              </w:rPr>
            </w:pPr>
            <w:r w:rsidRPr="006B4CBB">
              <w:rPr>
                <w:rFonts w:cstheme="minorHAnsi"/>
              </w:rPr>
              <w:t>CD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47C39CE3" w14:textId="38C852E7" w:rsidR="00B1190C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08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3172760C" w14:textId="022F6095" w:rsidR="00B1190C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65EB5682" w14:textId="10E9043D" w:rsidR="00B1190C" w:rsidRPr="00CE1DFB" w:rsidRDefault="00331C7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05</w:t>
            </w:r>
          </w:p>
        </w:tc>
        <w:tc>
          <w:tcPr>
            <w:tcW w:w="360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1B427F51" w14:textId="3B80F672" w:rsidR="00B1190C" w:rsidRPr="00CE1DFB" w:rsidRDefault="00331C78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0647EF36" w14:textId="525CE40A" w:rsidR="00B1190C" w:rsidRPr="00CE1DFB" w:rsidRDefault="003A2A2C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1" w:type="dxa"/>
            <w:noWrap/>
            <w:tcMar>
              <w:left w:w="28" w:type="dxa"/>
              <w:right w:w="28" w:type="dxa"/>
            </w:tcMar>
          </w:tcPr>
          <w:p w14:paraId="10B0A2AB" w14:textId="48901532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2C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635D2880" w14:textId="29BE976A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0D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07E7A10D" w14:textId="0DAA9DB6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AC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0A946EDE" w14:textId="20D206AF" w:rsidR="00B1190C" w:rsidRPr="00D243AE" w:rsidRDefault="00DD2B9D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36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5C1A2E70" w14:textId="11DA182B" w:rsidR="00B1190C" w:rsidRPr="00D243AE" w:rsidRDefault="00DD2B9D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28</w:t>
            </w:r>
          </w:p>
        </w:tc>
      </w:tr>
      <w:tr w:rsidR="00240F38" w:rsidRPr="00CE1DFB" w14:paraId="2DDD46C2" w14:textId="77777777" w:rsidTr="002012F8">
        <w:tc>
          <w:tcPr>
            <w:tcW w:w="1247" w:type="dxa"/>
            <w:shd w:val="clear" w:color="auto" w:fill="D9EAD5" w:themeFill="accent4" w:themeFillTint="33"/>
          </w:tcPr>
          <w:p w14:paraId="12FB0A54" w14:textId="225D65FE" w:rsidR="00B1190C" w:rsidRPr="00CE1DFB" w:rsidRDefault="00EE25B8" w:rsidP="006A576B">
            <w:pPr>
              <w:rPr>
                <w:rFonts w:cstheme="minorHAnsi"/>
              </w:rPr>
            </w:pPr>
            <w:r w:rsidRPr="00CE1DFB">
              <w:rPr>
                <w:rFonts w:cstheme="minorHAnsi"/>
              </w:rPr>
              <w:t>Min temp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7BEDBB0D" w14:textId="0B139D28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78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202BF288" w14:textId="57469C6F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440" w:type="dxa"/>
            <w:noWrap/>
            <w:tcMar>
              <w:left w:w="28" w:type="dxa"/>
              <w:right w:w="28" w:type="dxa"/>
            </w:tcMar>
          </w:tcPr>
          <w:p w14:paraId="51A5E284" w14:textId="2DB4396C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05</w:t>
            </w:r>
          </w:p>
        </w:tc>
        <w:tc>
          <w:tcPr>
            <w:tcW w:w="440" w:type="dxa"/>
            <w:noWrap/>
            <w:tcMar>
              <w:left w:w="28" w:type="dxa"/>
              <w:right w:w="28" w:type="dxa"/>
            </w:tcMar>
          </w:tcPr>
          <w:p w14:paraId="66876B25" w14:textId="530E6EE7" w:rsidR="00B1190C" w:rsidRPr="006B4CBB" w:rsidRDefault="00CF34E3" w:rsidP="00CE1DFB">
            <w:pPr>
              <w:jc w:val="center"/>
              <w:rPr>
                <w:rFonts w:cstheme="minorHAnsi"/>
              </w:rPr>
            </w:pPr>
            <w:r w:rsidRPr="006B4CBB">
              <w:rPr>
                <w:rFonts w:cstheme="minorHAnsi"/>
              </w:rPr>
              <w:t>00</w:t>
            </w:r>
          </w:p>
        </w:tc>
        <w:tc>
          <w:tcPr>
            <w:tcW w:w="357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4509858E" w14:textId="775DA84F" w:rsidR="00B1190C" w:rsidRPr="006B4CBB" w:rsidRDefault="00AE5AE8" w:rsidP="00CE1DFB">
            <w:pPr>
              <w:jc w:val="center"/>
              <w:rPr>
                <w:rFonts w:cstheme="minorHAnsi"/>
              </w:rPr>
            </w:pPr>
            <w:r w:rsidRPr="006B4CBB">
              <w:rPr>
                <w:rFonts w:cstheme="minorHAnsi"/>
              </w:rPr>
              <w:t>08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63EFC216" w14:textId="0F85DFFB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10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5A6CEF11" w14:textId="662AB8EF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37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485209EE" w14:textId="21BFCB72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06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616EC1C0" w14:textId="27BCE848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90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7FF5A18D" w14:textId="48577482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0D439D14" w14:textId="4C6B3C35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94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0501DBC9" w14:textId="089F0196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F0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75EDCFAB" w14:textId="2D5719AC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5A6CEC93" w14:textId="02ABC814" w:rsidR="00B1190C" w:rsidRPr="006B4CBB" w:rsidRDefault="0005078C" w:rsidP="00CE1DFB">
            <w:pPr>
              <w:jc w:val="center"/>
              <w:rPr>
                <w:rFonts w:cstheme="minorHAnsi"/>
              </w:rPr>
            </w:pPr>
            <w:r w:rsidRPr="006B4CBB">
              <w:rPr>
                <w:rFonts w:cstheme="minorHAnsi"/>
              </w:rPr>
              <w:t>CD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490B01E8" w14:textId="782135C4" w:rsidR="00B1190C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08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71B9A22E" w14:textId="6E98E2A8" w:rsidR="00B1190C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178C696C" w14:textId="56545800" w:rsidR="00B1190C" w:rsidRPr="00CE1DFB" w:rsidRDefault="00331C7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05</w:t>
            </w:r>
          </w:p>
        </w:tc>
        <w:tc>
          <w:tcPr>
            <w:tcW w:w="360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4CD79EEB" w14:textId="5EA2E488" w:rsidR="00B1190C" w:rsidRPr="00CE1DFB" w:rsidRDefault="00331C78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5A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3F44D74C" w14:textId="50A52EAC" w:rsidR="00B1190C" w:rsidRPr="00CE1DFB" w:rsidRDefault="003A2A2C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1" w:type="dxa"/>
            <w:noWrap/>
            <w:tcMar>
              <w:left w:w="28" w:type="dxa"/>
              <w:right w:w="28" w:type="dxa"/>
            </w:tcMar>
          </w:tcPr>
          <w:p w14:paraId="4F0441F8" w14:textId="5A89F3FB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2C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7163AC3F" w14:textId="0FC37EC6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0D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17D3CEF8" w14:textId="65711732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AC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35867EDF" w14:textId="374167B9" w:rsidR="00B1190C" w:rsidRPr="00D243AE" w:rsidRDefault="00DD2B9D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D7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33B7D118" w14:textId="00ACFEEF" w:rsidR="00B1190C" w:rsidRPr="00D243AE" w:rsidRDefault="00DD2B9D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09</w:t>
            </w:r>
          </w:p>
        </w:tc>
      </w:tr>
      <w:tr w:rsidR="00240F38" w:rsidRPr="00CE1DFB" w14:paraId="14D7BC35" w14:textId="77777777" w:rsidTr="002012F8">
        <w:tc>
          <w:tcPr>
            <w:tcW w:w="1247" w:type="dxa"/>
            <w:shd w:val="clear" w:color="auto" w:fill="D9EAD5" w:themeFill="accent4" w:themeFillTint="33"/>
          </w:tcPr>
          <w:p w14:paraId="6A95996C" w14:textId="270A29C9" w:rsidR="00B1190C" w:rsidRPr="00CE1DFB" w:rsidRDefault="00EE25B8" w:rsidP="006A576B">
            <w:pPr>
              <w:rPr>
                <w:rFonts w:cstheme="minorHAnsi"/>
              </w:rPr>
            </w:pPr>
            <w:r w:rsidRPr="00CE1DFB">
              <w:rPr>
                <w:rFonts w:cstheme="minorHAnsi"/>
              </w:rPr>
              <w:t>Max temp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727AAC1B" w14:textId="07B58BDA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78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759B8072" w14:textId="4AEC3C05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440" w:type="dxa"/>
            <w:noWrap/>
            <w:tcMar>
              <w:left w:w="28" w:type="dxa"/>
              <w:right w:w="28" w:type="dxa"/>
            </w:tcMar>
          </w:tcPr>
          <w:p w14:paraId="1CF04D6E" w14:textId="760BADBC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05</w:t>
            </w:r>
          </w:p>
        </w:tc>
        <w:tc>
          <w:tcPr>
            <w:tcW w:w="440" w:type="dxa"/>
            <w:noWrap/>
            <w:tcMar>
              <w:left w:w="28" w:type="dxa"/>
              <w:right w:w="28" w:type="dxa"/>
            </w:tcMar>
          </w:tcPr>
          <w:p w14:paraId="20DEB7C2" w14:textId="772F168D" w:rsidR="00B1190C" w:rsidRPr="006B4CBB" w:rsidRDefault="00CF34E3" w:rsidP="00CE1DFB">
            <w:pPr>
              <w:jc w:val="center"/>
              <w:rPr>
                <w:rFonts w:cstheme="minorHAnsi"/>
              </w:rPr>
            </w:pPr>
            <w:r w:rsidRPr="006B4CBB">
              <w:rPr>
                <w:rFonts w:cstheme="minorHAnsi"/>
              </w:rPr>
              <w:t>00</w:t>
            </w:r>
          </w:p>
        </w:tc>
        <w:tc>
          <w:tcPr>
            <w:tcW w:w="357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1E57C93A" w14:textId="0075152C" w:rsidR="00B1190C" w:rsidRPr="006B4CBB" w:rsidRDefault="00AE5AE8" w:rsidP="00CE1DFB">
            <w:pPr>
              <w:jc w:val="center"/>
              <w:rPr>
                <w:rFonts w:cstheme="minorHAnsi"/>
              </w:rPr>
            </w:pPr>
            <w:r w:rsidRPr="006B4CBB">
              <w:rPr>
                <w:rFonts w:cstheme="minorHAnsi"/>
              </w:rPr>
              <w:t>23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49D73D57" w14:textId="1DEE4BCB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10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49BCE140" w14:textId="1005A86E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37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7518A735" w14:textId="55ECA14A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06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79DFB645" w14:textId="1527D42C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90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61591E47" w14:textId="5E1D7CBC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32EB644F" w14:textId="48F1AD45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94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4493AF5B" w14:textId="570C8845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F0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0B73EE5D" w14:textId="0180AEA9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07A8F836" w14:textId="132763B3" w:rsidR="00B1190C" w:rsidRPr="006B4CBB" w:rsidRDefault="0005078C" w:rsidP="00CE1DFB">
            <w:pPr>
              <w:jc w:val="center"/>
              <w:rPr>
                <w:rFonts w:cstheme="minorHAnsi"/>
              </w:rPr>
            </w:pPr>
            <w:r w:rsidRPr="006B4CBB">
              <w:rPr>
                <w:rFonts w:cstheme="minorHAnsi"/>
              </w:rPr>
              <w:t>CD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375FF5F4" w14:textId="2D1895D8" w:rsidR="00B1190C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08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3327DC4A" w14:textId="7A3C3F84" w:rsidR="00B1190C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40DE25CE" w14:textId="7CC0D40C" w:rsidR="00B1190C" w:rsidRPr="00CE1DFB" w:rsidRDefault="00331C7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05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510ED65D" w14:textId="2EEBED77" w:rsidR="00B1190C" w:rsidRPr="00CE1DFB" w:rsidRDefault="00331C78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5A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798C1A15" w14:textId="6BFC4A8F" w:rsidR="00B1190C" w:rsidRPr="00CE1DFB" w:rsidRDefault="003A2A2C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1" w:type="dxa"/>
            <w:noWrap/>
            <w:tcMar>
              <w:left w:w="28" w:type="dxa"/>
              <w:right w:w="28" w:type="dxa"/>
            </w:tcMar>
          </w:tcPr>
          <w:p w14:paraId="0ED18F98" w14:textId="7961D5B2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2C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187E665B" w14:textId="59E32D6C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0D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44296403" w14:textId="3E93CF54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AC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57B26717" w14:textId="4E03FABF" w:rsidR="00B1190C" w:rsidRPr="00D243AE" w:rsidRDefault="00D243AE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3B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02EE8E5A" w14:textId="5AFB3D24" w:rsidR="00B1190C" w:rsidRPr="00D243AE" w:rsidRDefault="00D243AE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70</w:t>
            </w:r>
          </w:p>
        </w:tc>
      </w:tr>
      <w:tr w:rsidR="00240F38" w:rsidRPr="00CE1DFB" w14:paraId="342E0C50" w14:textId="77777777" w:rsidTr="002012F8">
        <w:tc>
          <w:tcPr>
            <w:tcW w:w="1247" w:type="dxa"/>
            <w:shd w:val="clear" w:color="auto" w:fill="D9EAD5" w:themeFill="accent4" w:themeFillTint="33"/>
          </w:tcPr>
          <w:p w14:paraId="3F63B966" w14:textId="5DF06998" w:rsidR="00B1190C" w:rsidRPr="00CE1DFB" w:rsidRDefault="00FA380F" w:rsidP="006A576B">
            <w:pPr>
              <w:rPr>
                <w:rFonts w:cstheme="minorHAnsi"/>
              </w:rPr>
            </w:pPr>
            <w:r w:rsidRPr="00CE1DFB">
              <w:rPr>
                <w:rFonts w:cstheme="minorHAnsi"/>
              </w:rPr>
              <w:t>Long on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4DD9370D" w14:textId="7F043512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78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1181818B" w14:textId="63C762A8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440" w:type="dxa"/>
            <w:noWrap/>
            <w:tcMar>
              <w:left w:w="28" w:type="dxa"/>
              <w:right w:w="28" w:type="dxa"/>
            </w:tcMar>
          </w:tcPr>
          <w:p w14:paraId="335C08DC" w14:textId="39150CC5" w:rsidR="00B1190C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05</w:t>
            </w:r>
          </w:p>
        </w:tc>
        <w:tc>
          <w:tcPr>
            <w:tcW w:w="440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3F550DBB" w14:textId="43222E7B" w:rsidR="00B1190C" w:rsidRPr="006B4CBB" w:rsidRDefault="00AE5AE8" w:rsidP="00CE1DFB">
            <w:pPr>
              <w:jc w:val="center"/>
              <w:rPr>
                <w:rFonts w:cstheme="minorHAnsi"/>
              </w:rPr>
            </w:pPr>
            <w:r w:rsidRPr="006B4CBB">
              <w:rPr>
                <w:rFonts w:cstheme="minorHAnsi"/>
              </w:rPr>
              <w:t>18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2BAB517A" w14:textId="117995D0" w:rsidR="00B1190C" w:rsidRPr="00CE1DFB" w:rsidRDefault="00AE5AE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6CCCB4F7" w14:textId="59DE79A5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10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25F16C3A" w14:textId="441B4440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37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7735CABE" w14:textId="71F47BA8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06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026FC122" w14:textId="3403506F" w:rsidR="00B1190C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90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044747CB" w14:textId="2C472C83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3D99E521" w14:textId="7A911F1B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94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0E00A9E1" w14:textId="16D4A26D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F0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53F7E72C" w14:textId="40B94556" w:rsidR="00B1190C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0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27977F17" w14:textId="0FA6DAD0" w:rsidR="00B1190C" w:rsidRPr="006B4CBB" w:rsidRDefault="0005078C" w:rsidP="00CE1DFB">
            <w:pPr>
              <w:jc w:val="center"/>
              <w:rPr>
                <w:rFonts w:cstheme="minorHAnsi"/>
              </w:rPr>
            </w:pPr>
            <w:r w:rsidRPr="006B4CBB">
              <w:rPr>
                <w:rFonts w:cstheme="minorHAnsi"/>
              </w:rPr>
              <w:t>32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692904D1" w14:textId="233939D7" w:rsidR="00B1190C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08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29448646" w14:textId="745D9EDD" w:rsidR="00B1190C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5F14B261" w14:textId="0C93C301" w:rsidR="00B1190C" w:rsidRPr="00CE1DFB" w:rsidRDefault="00331C7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05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30F74639" w14:textId="2C01CA78" w:rsidR="00B1190C" w:rsidRPr="00CE1DFB" w:rsidRDefault="00331C78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5A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686C680F" w14:textId="48C53421" w:rsidR="00B1190C" w:rsidRPr="00CE1DFB" w:rsidRDefault="003A2A2C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1" w:type="dxa"/>
            <w:noWrap/>
            <w:tcMar>
              <w:left w:w="28" w:type="dxa"/>
              <w:right w:w="28" w:type="dxa"/>
            </w:tcMar>
          </w:tcPr>
          <w:p w14:paraId="21E108ED" w14:textId="395014FC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2C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51204124" w14:textId="7B526A9D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0D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5D6FE222" w14:textId="47858E26" w:rsidR="00B1190C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AC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70D0ED2D" w14:textId="17B1AD1E" w:rsidR="00B1190C" w:rsidRPr="00D243AE" w:rsidRDefault="00D243AE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0D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28432D50" w14:textId="1AD0B89B" w:rsidR="00B1190C" w:rsidRPr="00D243AE" w:rsidRDefault="00D243AE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13</w:t>
            </w:r>
          </w:p>
        </w:tc>
      </w:tr>
      <w:tr w:rsidR="00FA380F" w:rsidRPr="00CE1DFB" w14:paraId="4074363A" w14:textId="77777777" w:rsidTr="002012F8">
        <w:tc>
          <w:tcPr>
            <w:tcW w:w="1247" w:type="dxa"/>
            <w:shd w:val="clear" w:color="auto" w:fill="D9EAD5" w:themeFill="accent4" w:themeFillTint="33"/>
          </w:tcPr>
          <w:p w14:paraId="7343C1FF" w14:textId="4EC2B903" w:rsidR="00FA380F" w:rsidRPr="00CE1DFB" w:rsidRDefault="00FA380F" w:rsidP="006A576B">
            <w:pPr>
              <w:rPr>
                <w:rFonts w:cstheme="minorHAnsi"/>
              </w:rPr>
            </w:pPr>
            <w:r w:rsidRPr="00CE1DFB">
              <w:rPr>
                <w:rFonts w:cstheme="minorHAnsi"/>
              </w:rPr>
              <w:t>Off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097645E8" w14:textId="2205B0D0" w:rsidR="00FA380F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78</w:t>
            </w:r>
          </w:p>
        </w:tc>
        <w:tc>
          <w:tcPr>
            <w:tcW w:w="442" w:type="dxa"/>
            <w:noWrap/>
            <w:tcMar>
              <w:left w:w="28" w:type="dxa"/>
              <w:right w:w="28" w:type="dxa"/>
            </w:tcMar>
          </w:tcPr>
          <w:p w14:paraId="196488E9" w14:textId="7320B4E0" w:rsidR="00FA380F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440" w:type="dxa"/>
            <w:noWrap/>
            <w:tcMar>
              <w:left w:w="28" w:type="dxa"/>
              <w:right w:w="28" w:type="dxa"/>
            </w:tcMar>
          </w:tcPr>
          <w:p w14:paraId="40E50BE4" w14:textId="7797A4A0" w:rsidR="00FA380F" w:rsidRPr="00CE1DFB" w:rsidRDefault="005F1D64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05</w:t>
            </w:r>
          </w:p>
        </w:tc>
        <w:tc>
          <w:tcPr>
            <w:tcW w:w="440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2E05FAFA" w14:textId="5FF9D554" w:rsidR="00FA380F" w:rsidRPr="00CE1DFB" w:rsidRDefault="00AE5AE8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00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367A17CC" w14:textId="26B9ECD6" w:rsidR="00FA380F" w:rsidRPr="00CE1DFB" w:rsidRDefault="00AE5AE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57" w:type="dxa"/>
            <w:noWrap/>
            <w:tcMar>
              <w:left w:w="28" w:type="dxa"/>
              <w:right w:w="28" w:type="dxa"/>
            </w:tcMar>
          </w:tcPr>
          <w:p w14:paraId="04EFB1D3" w14:textId="46ED930C" w:rsidR="00FA380F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10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7A858E6A" w14:textId="65161F3E" w:rsidR="00FA380F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37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70B5837F" w14:textId="4B38CBD3" w:rsidR="00FA380F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06</w:t>
            </w:r>
          </w:p>
        </w:tc>
        <w:tc>
          <w:tcPr>
            <w:tcW w:w="358" w:type="dxa"/>
            <w:noWrap/>
            <w:tcMar>
              <w:left w:w="28" w:type="dxa"/>
              <w:right w:w="28" w:type="dxa"/>
            </w:tcMar>
          </w:tcPr>
          <w:p w14:paraId="7E829D3D" w14:textId="7E3191DB" w:rsidR="00FA380F" w:rsidRPr="00CE1DFB" w:rsidRDefault="00D50DD5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90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73D721F8" w14:textId="41836CDD" w:rsidR="00FA380F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11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1F3F2E31" w14:textId="2C63565B" w:rsidR="00FA380F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94</w:t>
            </w:r>
          </w:p>
        </w:tc>
        <w:tc>
          <w:tcPr>
            <w:tcW w:w="359" w:type="dxa"/>
            <w:noWrap/>
            <w:tcMar>
              <w:left w:w="28" w:type="dxa"/>
              <w:right w:w="28" w:type="dxa"/>
            </w:tcMar>
          </w:tcPr>
          <w:p w14:paraId="55DBD475" w14:textId="7667DD87" w:rsidR="00FA380F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F0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6D72715B" w14:textId="1EA5DA13" w:rsidR="00FA380F" w:rsidRPr="00CE1DFB" w:rsidRDefault="00880BF1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0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5A739CA1" w14:textId="1B1FD46A" w:rsidR="00FA380F" w:rsidRPr="00CE1DFB" w:rsidRDefault="0005078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CD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204CADF9" w14:textId="656CB3B0" w:rsidR="00FA380F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08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38BAE8FF" w14:textId="46A4847D" w:rsidR="00FA380F" w:rsidRPr="00CE1DFB" w:rsidRDefault="0003710D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23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758959AC" w14:textId="1BACAD8B" w:rsidR="00FA380F" w:rsidRPr="00CE1DFB" w:rsidRDefault="00331C78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05</w:t>
            </w:r>
          </w:p>
        </w:tc>
        <w:tc>
          <w:tcPr>
            <w:tcW w:w="360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31420FED" w14:textId="41B9DFEA" w:rsidR="00FA380F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00</w:t>
            </w:r>
          </w:p>
        </w:tc>
        <w:tc>
          <w:tcPr>
            <w:tcW w:w="360" w:type="dxa"/>
            <w:noWrap/>
            <w:tcMar>
              <w:left w:w="28" w:type="dxa"/>
              <w:right w:w="28" w:type="dxa"/>
            </w:tcMar>
          </w:tcPr>
          <w:p w14:paraId="4E69B510" w14:textId="506DAA48" w:rsidR="00FA380F" w:rsidRPr="00CE1DFB" w:rsidRDefault="003A2A2C" w:rsidP="00CE1DFB">
            <w:pPr>
              <w:jc w:val="center"/>
              <w:rPr>
                <w:rFonts w:cstheme="minorHAnsi"/>
              </w:rPr>
            </w:pPr>
            <w:r w:rsidRPr="00CE1DFB">
              <w:rPr>
                <w:rFonts w:cstheme="minorHAnsi"/>
              </w:rPr>
              <w:t>01</w:t>
            </w:r>
          </w:p>
        </w:tc>
        <w:tc>
          <w:tcPr>
            <w:tcW w:w="361" w:type="dxa"/>
            <w:noWrap/>
            <w:tcMar>
              <w:left w:w="28" w:type="dxa"/>
              <w:right w:w="28" w:type="dxa"/>
            </w:tcMar>
          </w:tcPr>
          <w:p w14:paraId="485408F8" w14:textId="5041E32F" w:rsidR="00FA380F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2C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5AE8E9FC" w14:textId="23D0F5D5" w:rsidR="00FA380F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0D</w:t>
            </w:r>
          </w:p>
        </w:tc>
        <w:tc>
          <w:tcPr>
            <w:tcW w:w="362" w:type="dxa"/>
            <w:noWrap/>
            <w:tcMar>
              <w:left w:w="28" w:type="dxa"/>
              <w:right w:w="28" w:type="dxa"/>
            </w:tcMar>
          </w:tcPr>
          <w:p w14:paraId="346544DC" w14:textId="69AB3054" w:rsidR="00FA380F" w:rsidRPr="00CE1DFB" w:rsidRDefault="003A2A2C" w:rsidP="00CE1DF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AC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2C0F7D5F" w14:textId="6B2DB271" w:rsidR="00FA380F" w:rsidRPr="00D243AE" w:rsidRDefault="00D243AE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36</w:t>
            </w:r>
          </w:p>
        </w:tc>
        <w:tc>
          <w:tcPr>
            <w:tcW w:w="362" w:type="dxa"/>
            <w:shd w:val="clear" w:color="auto" w:fill="FFC000"/>
            <w:noWrap/>
            <w:tcMar>
              <w:left w:w="28" w:type="dxa"/>
              <w:right w:w="28" w:type="dxa"/>
            </w:tcMar>
          </w:tcPr>
          <w:p w14:paraId="694969FE" w14:textId="1520425E" w:rsidR="00FA380F" w:rsidRPr="00D243AE" w:rsidRDefault="00D243AE" w:rsidP="00CE1DFB">
            <w:pPr>
              <w:jc w:val="center"/>
              <w:rPr>
                <w:rFonts w:cstheme="minorHAnsi"/>
              </w:rPr>
            </w:pPr>
            <w:r w:rsidRPr="00D243AE">
              <w:rPr>
                <w:rFonts w:cstheme="minorHAnsi"/>
              </w:rPr>
              <w:t>28</w:t>
            </w:r>
          </w:p>
        </w:tc>
      </w:tr>
    </w:tbl>
    <w:p w14:paraId="30E31538" w14:textId="765365EA" w:rsidR="00542971" w:rsidRPr="00CD1C5E" w:rsidRDefault="008C4A78" w:rsidP="006A576B">
      <w:pPr>
        <w:rPr>
          <w:rFonts w:cstheme="minorHAnsi"/>
          <w:szCs w:val="24"/>
        </w:rPr>
      </w:pPr>
      <w:r>
        <w:rPr>
          <w:rFonts w:cstheme="minorHAnsi"/>
        </w:rPr>
        <w:br/>
      </w:r>
      <w:r w:rsidR="00542971" w:rsidRPr="00CD1C5E">
        <w:rPr>
          <w:rFonts w:cstheme="minorHAnsi"/>
          <w:szCs w:val="24"/>
        </w:rPr>
        <w:t xml:space="preserve">The </w:t>
      </w:r>
      <w:r w:rsidR="00D974ED" w:rsidRPr="00CD1C5E">
        <w:rPr>
          <w:rFonts w:cstheme="minorHAnsi"/>
          <w:szCs w:val="24"/>
        </w:rPr>
        <w:t xml:space="preserve">above </w:t>
      </w:r>
      <w:r w:rsidR="00542971" w:rsidRPr="00CD1C5E">
        <w:rPr>
          <w:rFonts w:cstheme="minorHAnsi"/>
          <w:szCs w:val="24"/>
        </w:rPr>
        <w:t xml:space="preserve">table shows </w:t>
      </w:r>
      <w:r w:rsidR="00344440" w:rsidRPr="00CD1C5E">
        <w:rPr>
          <w:rFonts w:cstheme="minorHAnsi"/>
          <w:szCs w:val="24"/>
        </w:rPr>
        <w:t xml:space="preserve">some of </w:t>
      </w:r>
      <w:r w:rsidR="00542971" w:rsidRPr="00CD1C5E">
        <w:rPr>
          <w:rFonts w:cstheme="minorHAnsi"/>
          <w:szCs w:val="24"/>
        </w:rPr>
        <w:t xml:space="preserve">the initial byte sequences </w:t>
      </w:r>
      <w:r w:rsidRPr="00CD1C5E">
        <w:rPr>
          <w:rFonts w:cstheme="minorHAnsi"/>
          <w:szCs w:val="24"/>
        </w:rPr>
        <w:t xml:space="preserve">that were </w:t>
      </w:r>
      <w:r w:rsidR="00542971" w:rsidRPr="00CD1C5E">
        <w:rPr>
          <w:rFonts w:cstheme="minorHAnsi"/>
          <w:szCs w:val="24"/>
        </w:rPr>
        <w:t xml:space="preserve">captured from a </w:t>
      </w:r>
      <w:r w:rsidR="003B0ADE" w:rsidRPr="00CD1C5E">
        <w:rPr>
          <w:rFonts w:cstheme="minorHAnsi"/>
          <w:szCs w:val="24"/>
        </w:rPr>
        <w:t>R</w:t>
      </w:r>
      <w:r w:rsidR="00542971" w:rsidRPr="00CD1C5E">
        <w:rPr>
          <w:rFonts w:cstheme="minorHAnsi"/>
          <w:szCs w:val="24"/>
        </w:rPr>
        <w:t xml:space="preserve">otary </w:t>
      </w:r>
      <w:r w:rsidR="003B0ADE" w:rsidRPr="00CD1C5E">
        <w:rPr>
          <w:rFonts w:cstheme="minorHAnsi"/>
          <w:szCs w:val="24"/>
        </w:rPr>
        <w:t>C</w:t>
      </w:r>
      <w:r w:rsidR="00926404" w:rsidRPr="00CD1C5E">
        <w:rPr>
          <w:rFonts w:cstheme="minorHAnsi"/>
          <w:szCs w:val="24"/>
        </w:rPr>
        <w:t>ontroller.</w:t>
      </w:r>
    </w:p>
    <w:p w14:paraId="611C24F3" w14:textId="1AEDF99B" w:rsidR="00926404" w:rsidRPr="00CD1C5E" w:rsidRDefault="00926404" w:rsidP="006A576B">
      <w:pPr>
        <w:rPr>
          <w:rFonts w:cstheme="minorHAnsi"/>
          <w:szCs w:val="24"/>
        </w:rPr>
      </w:pPr>
      <w:r w:rsidRPr="00CD1C5E">
        <w:rPr>
          <w:rFonts w:cstheme="minorHAnsi"/>
          <w:szCs w:val="24"/>
        </w:rPr>
        <w:t>The shaded cells indicate the values that were different to the previous line.</w:t>
      </w:r>
      <w:r w:rsidRPr="00CD1C5E">
        <w:rPr>
          <w:rFonts w:cstheme="minorHAnsi"/>
          <w:szCs w:val="24"/>
        </w:rPr>
        <w:br/>
        <w:t>Note the last 2 bytes always change value</w:t>
      </w:r>
      <w:r w:rsidR="00DE6281" w:rsidRPr="00CD1C5E">
        <w:rPr>
          <w:rFonts w:cstheme="minorHAnsi"/>
          <w:szCs w:val="24"/>
        </w:rPr>
        <w:t xml:space="preserve"> if another value changed, this is classic CRC behavior.</w:t>
      </w:r>
    </w:p>
    <w:p w14:paraId="49A5C433" w14:textId="7DA5D7D4" w:rsidR="00DE6281" w:rsidRPr="00CD1C5E" w:rsidRDefault="00A75F92" w:rsidP="006A576B">
      <w:pPr>
        <w:rPr>
          <w:rFonts w:cstheme="minorHAnsi"/>
          <w:szCs w:val="24"/>
        </w:rPr>
      </w:pPr>
      <w:r w:rsidRPr="00CD1C5E">
        <w:rPr>
          <w:rFonts w:cstheme="minorHAnsi"/>
          <w:szCs w:val="24"/>
        </w:rPr>
        <w:t>Being a 16bit CRC, there are many and varied implementation</w:t>
      </w:r>
      <w:r w:rsidR="00E13461" w:rsidRPr="00CD1C5E">
        <w:rPr>
          <w:rFonts w:cstheme="minorHAnsi"/>
          <w:szCs w:val="24"/>
        </w:rPr>
        <w:t>s</w:t>
      </w:r>
      <w:r w:rsidRPr="00CD1C5E">
        <w:rPr>
          <w:rFonts w:cstheme="minorHAnsi"/>
          <w:szCs w:val="24"/>
        </w:rPr>
        <w:t xml:space="preserve"> out there.</w:t>
      </w:r>
      <w:r w:rsidRPr="00CD1C5E">
        <w:rPr>
          <w:rFonts w:cstheme="minorHAnsi"/>
          <w:szCs w:val="24"/>
        </w:rPr>
        <w:br/>
        <w:t>Fortunately the first onlin</w:t>
      </w:r>
      <w:r w:rsidR="000B089B" w:rsidRPr="00CD1C5E">
        <w:rPr>
          <w:rFonts w:cstheme="minorHAnsi"/>
          <w:szCs w:val="24"/>
        </w:rPr>
        <w:t>e</w:t>
      </w:r>
      <w:r w:rsidRPr="00CD1C5E">
        <w:rPr>
          <w:rFonts w:cstheme="minorHAnsi"/>
          <w:szCs w:val="24"/>
        </w:rPr>
        <w:t xml:space="preserve"> CRC calculator I encountered delivered pay dirt</w:t>
      </w:r>
      <w:r w:rsidR="000B089B" w:rsidRPr="00CD1C5E">
        <w:rPr>
          <w:rFonts w:cstheme="minorHAnsi"/>
          <w:szCs w:val="24"/>
        </w:rPr>
        <w:t xml:space="preserve">; </w:t>
      </w:r>
      <w:hyperlink r:id="rId19" w:history="1">
        <w:r w:rsidR="000B089B" w:rsidRPr="00CD1C5E">
          <w:rPr>
            <w:rStyle w:val="Hyperlink"/>
            <w:rFonts w:cstheme="minorHAnsi"/>
            <w:szCs w:val="24"/>
          </w:rPr>
          <w:t>https://crccalc.com/</w:t>
        </w:r>
      </w:hyperlink>
    </w:p>
    <w:p w14:paraId="5830280B" w14:textId="351F8AEB" w:rsidR="000B089B" w:rsidRPr="00CD1C5E" w:rsidRDefault="000B089B" w:rsidP="006A576B">
      <w:pPr>
        <w:rPr>
          <w:rFonts w:cstheme="minorHAnsi"/>
          <w:b/>
          <w:szCs w:val="24"/>
        </w:rPr>
      </w:pPr>
      <w:r w:rsidRPr="00CD1C5E">
        <w:rPr>
          <w:rFonts w:cstheme="minorHAnsi"/>
          <w:szCs w:val="24"/>
        </w:rPr>
        <w:t xml:space="preserve">After laboriously entering </w:t>
      </w:r>
      <w:r w:rsidRPr="00CD1C5E">
        <w:rPr>
          <w:rFonts w:cstheme="minorHAnsi"/>
          <w:b/>
          <w:szCs w:val="24"/>
        </w:rPr>
        <w:t>the first 22</w:t>
      </w:r>
      <w:r w:rsidRPr="00CD1C5E">
        <w:rPr>
          <w:rFonts w:cstheme="minorHAnsi"/>
          <w:szCs w:val="24"/>
        </w:rPr>
        <w:t xml:space="preserve"> bytes</w:t>
      </w:r>
      <w:r w:rsidR="00257A70" w:rsidRPr="00CD1C5E">
        <w:rPr>
          <w:rFonts w:cstheme="minorHAnsi"/>
          <w:szCs w:val="24"/>
        </w:rPr>
        <w:t xml:space="preserve"> (as hex values), then pressing </w:t>
      </w:r>
      <w:r w:rsidR="00403B73" w:rsidRPr="00CD1C5E">
        <w:rPr>
          <w:rFonts w:cstheme="minorHAnsi"/>
          <w:szCs w:val="24"/>
        </w:rPr>
        <w:t>“</w:t>
      </w:r>
      <w:r w:rsidR="00257A70" w:rsidRPr="00CD1C5E">
        <w:rPr>
          <w:rFonts w:cstheme="minorHAnsi"/>
          <w:szCs w:val="24"/>
        </w:rPr>
        <w:t>Calc CRC-16</w:t>
      </w:r>
      <w:r w:rsidR="00403B73" w:rsidRPr="00CD1C5E">
        <w:rPr>
          <w:rFonts w:cstheme="minorHAnsi"/>
          <w:szCs w:val="24"/>
        </w:rPr>
        <w:t>” on the website</w:t>
      </w:r>
      <w:r w:rsidR="004F3B1E" w:rsidRPr="00CD1C5E">
        <w:rPr>
          <w:rFonts w:cstheme="minorHAnsi"/>
          <w:szCs w:val="24"/>
        </w:rPr>
        <w:t xml:space="preserve">, </w:t>
      </w:r>
      <w:r w:rsidR="00257A70" w:rsidRPr="00CD1C5E">
        <w:rPr>
          <w:rFonts w:cstheme="minorHAnsi"/>
          <w:szCs w:val="24"/>
        </w:rPr>
        <w:t xml:space="preserve">the results from </w:t>
      </w:r>
      <w:r w:rsidR="00357383" w:rsidRPr="00CD1C5E">
        <w:rPr>
          <w:rFonts w:cstheme="minorHAnsi"/>
          <w:szCs w:val="24"/>
        </w:rPr>
        <w:t xml:space="preserve">23 </w:t>
      </w:r>
      <w:r w:rsidR="00D754F6" w:rsidRPr="00CD1C5E">
        <w:rPr>
          <w:rFonts w:cstheme="minorHAnsi"/>
          <w:szCs w:val="24"/>
        </w:rPr>
        <w:t xml:space="preserve">CRC-16 </w:t>
      </w:r>
      <w:r w:rsidR="00357383" w:rsidRPr="00CD1C5E">
        <w:rPr>
          <w:rFonts w:cstheme="minorHAnsi"/>
          <w:szCs w:val="24"/>
        </w:rPr>
        <w:t>algor</w:t>
      </w:r>
      <w:r w:rsidR="004F3B1E" w:rsidRPr="00CD1C5E">
        <w:rPr>
          <w:rFonts w:cstheme="minorHAnsi"/>
          <w:szCs w:val="24"/>
        </w:rPr>
        <w:t>it</w:t>
      </w:r>
      <w:r w:rsidR="00357383" w:rsidRPr="00CD1C5E">
        <w:rPr>
          <w:rFonts w:cstheme="minorHAnsi"/>
          <w:szCs w:val="24"/>
        </w:rPr>
        <w:t>hms</w:t>
      </w:r>
      <w:r w:rsidR="004F3B1E" w:rsidRPr="00CD1C5E">
        <w:rPr>
          <w:rFonts w:cstheme="minorHAnsi"/>
          <w:szCs w:val="24"/>
        </w:rPr>
        <w:t xml:space="preserve"> were presented.</w:t>
      </w:r>
      <w:r w:rsidR="000F3764" w:rsidRPr="00CD1C5E">
        <w:rPr>
          <w:rFonts w:cstheme="minorHAnsi"/>
          <w:szCs w:val="24"/>
        </w:rPr>
        <w:br/>
        <w:t xml:space="preserve">Scanning the list, way down </w:t>
      </w:r>
      <w:r w:rsidR="00404B8B" w:rsidRPr="00CD1C5E">
        <w:rPr>
          <w:rFonts w:cstheme="minorHAnsi"/>
          <w:szCs w:val="24"/>
        </w:rPr>
        <w:t xml:space="preserve">near </w:t>
      </w:r>
      <w:r w:rsidR="000F3764" w:rsidRPr="00CD1C5E">
        <w:rPr>
          <w:rFonts w:cstheme="minorHAnsi"/>
          <w:szCs w:val="24"/>
        </w:rPr>
        <w:t>the bottom a</w:t>
      </w:r>
      <w:r w:rsidR="002538BC" w:rsidRPr="00CD1C5E">
        <w:rPr>
          <w:rFonts w:cstheme="minorHAnsi"/>
          <w:szCs w:val="24"/>
        </w:rPr>
        <w:t>n exact</w:t>
      </w:r>
      <w:r w:rsidR="000F3764" w:rsidRPr="00CD1C5E">
        <w:rPr>
          <w:rFonts w:cstheme="minorHAnsi"/>
          <w:szCs w:val="24"/>
        </w:rPr>
        <w:t xml:space="preserve"> match </w:t>
      </w:r>
      <w:r w:rsidR="00C041FC" w:rsidRPr="00CD1C5E">
        <w:rPr>
          <w:rFonts w:cstheme="minorHAnsi"/>
          <w:szCs w:val="24"/>
        </w:rPr>
        <w:t xml:space="preserve">for the last 2 bytes </w:t>
      </w:r>
      <w:r w:rsidR="000F3764" w:rsidRPr="00CD1C5E">
        <w:rPr>
          <w:rFonts w:cstheme="minorHAnsi"/>
          <w:szCs w:val="24"/>
        </w:rPr>
        <w:t xml:space="preserve">was found </w:t>
      </w:r>
      <w:r w:rsidR="00D754F6" w:rsidRPr="00CD1C5E">
        <w:rPr>
          <w:rFonts w:cstheme="minorHAnsi"/>
          <w:szCs w:val="24"/>
        </w:rPr>
        <w:t>against</w:t>
      </w:r>
      <w:r w:rsidR="000F3764" w:rsidRPr="00CD1C5E">
        <w:rPr>
          <w:rFonts w:cstheme="minorHAnsi"/>
          <w:szCs w:val="24"/>
        </w:rPr>
        <w:t xml:space="preserve"> CRC-16/MODBUS.</w:t>
      </w:r>
    </w:p>
    <w:p w14:paraId="6EFFDD3C" w14:textId="04B745B7" w:rsidR="000F3764" w:rsidRPr="00CD1C5E" w:rsidRDefault="00F815BA" w:rsidP="006A576B">
      <w:pPr>
        <w:rPr>
          <w:rFonts w:cstheme="minorHAnsi"/>
          <w:szCs w:val="24"/>
        </w:rPr>
      </w:pPr>
      <w:r w:rsidRPr="00CD1C5E">
        <w:rPr>
          <w:rFonts w:cstheme="minorHAnsi"/>
          <w:szCs w:val="24"/>
        </w:rPr>
        <w:t>T</w:t>
      </w:r>
      <w:r w:rsidR="003B2F39" w:rsidRPr="00CD1C5E">
        <w:rPr>
          <w:rFonts w:cstheme="minorHAnsi"/>
          <w:szCs w:val="24"/>
        </w:rPr>
        <w:t>rying</w:t>
      </w:r>
      <w:r w:rsidR="00C041FC" w:rsidRPr="00CD1C5E">
        <w:rPr>
          <w:rFonts w:cstheme="minorHAnsi"/>
          <w:szCs w:val="24"/>
        </w:rPr>
        <w:t xml:space="preserve"> all</w:t>
      </w:r>
      <w:r w:rsidR="003B2F39" w:rsidRPr="00CD1C5E">
        <w:rPr>
          <w:rFonts w:cstheme="minorHAnsi"/>
          <w:szCs w:val="24"/>
        </w:rPr>
        <w:t xml:space="preserve"> the other captured </w:t>
      </w:r>
      <w:r w:rsidR="00C041FC" w:rsidRPr="00CD1C5E">
        <w:rPr>
          <w:rFonts w:cstheme="minorHAnsi"/>
          <w:szCs w:val="24"/>
        </w:rPr>
        <w:t xml:space="preserve">value </w:t>
      </w:r>
      <w:r w:rsidR="003B2F39" w:rsidRPr="00CD1C5E">
        <w:rPr>
          <w:rFonts w:cstheme="minorHAnsi"/>
          <w:szCs w:val="24"/>
        </w:rPr>
        <w:t xml:space="preserve">sets in the table revealed the correct result every time. </w:t>
      </w:r>
      <w:r w:rsidR="003B2F39" w:rsidRPr="00CD1C5E">
        <w:rPr>
          <w:rFonts w:cstheme="minorHAnsi"/>
          <w:szCs w:val="24"/>
        </w:rPr>
        <w:br/>
      </w:r>
      <w:r w:rsidR="003B2F39" w:rsidRPr="00CD1C5E">
        <w:rPr>
          <w:rFonts w:cstheme="minorHAnsi"/>
          <w:b/>
          <w:szCs w:val="24"/>
        </w:rPr>
        <w:t>CRC-16/MODBUS</w:t>
      </w:r>
      <w:r w:rsidR="003B2F39" w:rsidRPr="00CD1C5E">
        <w:rPr>
          <w:rFonts w:cstheme="minorHAnsi"/>
          <w:szCs w:val="24"/>
        </w:rPr>
        <w:t xml:space="preserve"> it is.</w:t>
      </w:r>
    </w:p>
    <w:p w14:paraId="383E7F54" w14:textId="7838AA0B" w:rsidR="00C041FC" w:rsidRPr="00CD1C5E" w:rsidRDefault="00C978AD" w:rsidP="006A576B">
      <w:pPr>
        <w:rPr>
          <w:rFonts w:cstheme="minorHAnsi"/>
          <w:szCs w:val="24"/>
        </w:rPr>
      </w:pPr>
      <w:r w:rsidRPr="00CD1C5E">
        <w:rPr>
          <w:rFonts w:cstheme="minorHAnsi"/>
          <w:szCs w:val="24"/>
        </w:rPr>
        <w:t xml:space="preserve">A </w:t>
      </w:r>
      <w:r w:rsidR="002F2A41" w:rsidRPr="00CD1C5E">
        <w:rPr>
          <w:rFonts w:cstheme="minorHAnsi"/>
          <w:szCs w:val="24"/>
        </w:rPr>
        <w:t xml:space="preserve">tidy </w:t>
      </w:r>
      <w:r w:rsidRPr="00CD1C5E">
        <w:rPr>
          <w:rFonts w:cstheme="minorHAnsi"/>
          <w:szCs w:val="24"/>
        </w:rPr>
        <w:t>table</w:t>
      </w:r>
      <w:r w:rsidR="00743580" w:rsidRPr="00CD1C5E">
        <w:rPr>
          <w:rFonts w:cstheme="minorHAnsi"/>
          <w:szCs w:val="24"/>
        </w:rPr>
        <w:t>-</w:t>
      </w:r>
      <w:r w:rsidRPr="00CD1C5E">
        <w:rPr>
          <w:rFonts w:cstheme="minorHAnsi"/>
          <w:szCs w:val="24"/>
        </w:rPr>
        <w:t xml:space="preserve">driven approach, using C code, </w:t>
      </w:r>
      <w:r w:rsidR="00D754F6" w:rsidRPr="00CD1C5E">
        <w:rPr>
          <w:rFonts w:cstheme="minorHAnsi"/>
          <w:szCs w:val="24"/>
        </w:rPr>
        <w:t>to generate CRC-16</w:t>
      </w:r>
      <w:r w:rsidR="007D2972" w:rsidRPr="00CD1C5E">
        <w:rPr>
          <w:rFonts w:cstheme="minorHAnsi"/>
          <w:szCs w:val="24"/>
        </w:rPr>
        <w:t xml:space="preserve">/MODBUS checksums </w:t>
      </w:r>
      <w:r w:rsidRPr="00CD1C5E">
        <w:rPr>
          <w:rFonts w:cstheme="minorHAnsi"/>
          <w:szCs w:val="24"/>
        </w:rPr>
        <w:t xml:space="preserve">was found </w:t>
      </w:r>
      <w:r w:rsidR="002F2A41" w:rsidRPr="00CD1C5E">
        <w:rPr>
          <w:rFonts w:cstheme="minorHAnsi"/>
          <w:szCs w:val="24"/>
        </w:rPr>
        <w:t xml:space="preserve">here: </w:t>
      </w:r>
      <w:hyperlink r:id="rId20" w:history="1">
        <w:r w:rsidR="002F2A41" w:rsidRPr="00CD1C5E">
          <w:rPr>
            <w:rStyle w:val="Hyperlink"/>
            <w:rFonts w:cstheme="minorHAnsi"/>
            <w:szCs w:val="24"/>
          </w:rPr>
          <w:t>http://www.modbustools.com/modbus_crc16.html</w:t>
        </w:r>
      </w:hyperlink>
    </w:p>
    <w:p w14:paraId="29061B6A" w14:textId="3A6FED2E" w:rsidR="00CD1C5E" w:rsidRDefault="002F2A41">
      <w:r w:rsidRPr="00CD1C5E">
        <w:rPr>
          <w:rFonts w:cstheme="minorHAnsi"/>
          <w:szCs w:val="24"/>
        </w:rPr>
        <w:t xml:space="preserve">The </w:t>
      </w:r>
      <w:r w:rsidR="006759DD">
        <w:rPr>
          <w:rFonts w:cstheme="minorHAnsi"/>
          <w:szCs w:val="24"/>
        </w:rPr>
        <w:t xml:space="preserve">source </w:t>
      </w:r>
      <w:r w:rsidRPr="00CD1C5E">
        <w:rPr>
          <w:rFonts w:cstheme="minorHAnsi"/>
          <w:szCs w:val="24"/>
        </w:rPr>
        <w:t>code is replicated</w:t>
      </w:r>
      <w:r w:rsidR="001360C8" w:rsidRPr="00CD1C5E">
        <w:rPr>
          <w:rFonts w:cstheme="minorHAnsi"/>
          <w:szCs w:val="24"/>
        </w:rPr>
        <w:t xml:space="preserve"> for convenience on the next page</w:t>
      </w:r>
      <w:r w:rsidR="00DF3A40" w:rsidRPr="00CD1C5E">
        <w:rPr>
          <w:rFonts w:cstheme="minorHAnsi"/>
          <w:szCs w:val="24"/>
        </w:rPr>
        <w:t xml:space="preserve"> and has been tested </w:t>
      </w:r>
      <w:r w:rsidR="00B560E4" w:rsidRPr="00CD1C5E">
        <w:rPr>
          <w:rFonts w:cstheme="minorHAnsi"/>
          <w:szCs w:val="24"/>
        </w:rPr>
        <w:t xml:space="preserve">to work on the </w:t>
      </w:r>
      <w:r w:rsidR="00825D39" w:rsidRPr="00CD1C5E">
        <w:rPr>
          <w:rFonts w:cstheme="minorHAnsi"/>
          <w:szCs w:val="24"/>
        </w:rPr>
        <w:t>tabled</w:t>
      </w:r>
      <w:r w:rsidR="00B560E4" w:rsidRPr="00CD1C5E">
        <w:rPr>
          <w:rFonts w:cstheme="minorHAnsi"/>
          <w:szCs w:val="24"/>
        </w:rPr>
        <w:t xml:space="preserve"> data above </w:t>
      </w:r>
      <w:r w:rsidR="00DF3A40" w:rsidRPr="00CD1C5E">
        <w:rPr>
          <w:rFonts w:cstheme="minorHAnsi"/>
          <w:szCs w:val="24"/>
        </w:rPr>
        <w:t>using Visual Studio 2017.</w:t>
      </w:r>
      <w:r w:rsidR="00CD1C5E">
        <w:br w:type="page"/>
      </w:r>
    </w:p>
    <w:p w14:paraId="4C625880" w14:textId="0EB305F7" w:rsidR="005A5513" w:rsidRPr="00CD1C5E" w:rsidRDefault="005A4814" w:rsidP="00CD1C5E">
      <w:pPr>
        <w:pStyle w:val="Heading2"/>
        <w:rPr>
          <w:rFonts w:cstheme="minorHAnsi"/>
          <w:sz w:val="24"/>
          <w:szCs w:val="24"/>
        </w:rPr>
      </w:pPr>
      <w:r>
        <w:lastRenderedPageBreak/>
        <w:t>Sample code to generate CRC-16/MODBUS</w:t>
      </w:r>
      <w:r w:rsidR="005A5513">
        <w:t xml:space="preserve"> checksums</w:t>
      </w:r>
    </w:p>
    <w:p w14:paraId="05B231C6" w14:textId="56CE2C8E" w:rsidR="00BC5428" w:rsidRDefault="00E42F1F" w:rsidP="00E42F1F">
      <w:pPr>
        <w:rPr>
          <w:rStyle w:val="Hyperlink"/>
          <w:rFonts w:cstheme="minorHAnsi"/>
        </w:rPr>
      </w:pPr>
      <w:r>
        <w:t xml:space="preserve">Original source: </w:t>
      </w:r>
      <w:hyperlink r:id="rId21" w:history="1">
        <w:r w:rsidR="00BC5428" w:rsidRPr="00FA2466">
          <w:rPr>
            <w:rStyle w:val="Hyperlink"/>
            <w:rFonts w:cstheme="minorHAnsi"/>
          </w:rPr>
          <w:t>http://www.modbustools.com/modbus_crc16.html</w:t>
        </w:r>
      </w:hyperlink>
    </w:p>
    <w:p w14:paraId="61F435A0" w14:textId="21C003EC" w:rsidR="00DE7AFA" w:rsidRDefault="00610E60" w:rsidP="00C22966">
      <w:pPr>
        <w:pStyle w:val="NormalWeb"/>
        <w:rPr>
          <w:rFonts w:ascii="Consolas" w:hAnsi="Consolas" w:cs="Courier New"/>
          <w:sz w:val="20"/>
        </w:rPr>
      </w:pPr>
      <w:r w:rsidRPr="00C22966">
        <w:rPr>
          <w:rFonts w:ascii="Consolas" w:hAnsi="Consolas" w:cs="Courier New"/>
          <w:sz w:val="20"/>
        </w:rPr>
        <w:t>WORD CRC16 (const BYTE *</w:t>
      </w:r>
      <w:proofErr w:type="spellStart"/>
      <w:r w:rsidRPr="00C22966">
        <w:rPr>
          <w:rFonts w:ascii="Consolas" w:hAnsi="Consolas" w:cs="Courier New"/>
          <w:sz w:val="20"/>
        </w:rPr>
        <w:t>nData</w:t>
      </w:r>
      <w:proofErr w:type="spellEnd"/>
      <w:r w:rsidRPr="00C22966">
        <w:rPr>
          <w:rFonts w:ascii="Consolas" w:hAnsi="Consolas" w:cs="Courier New"/>
          <w:sz w:val="20"/>
        </w:rPr>
        <w:t xml:space="preserve">, WORD </w:t>
      </w:r>
      <w:proofErr w:type="spellStart"/>
      <w:r w:rsidRPr="00C22966">
        <w:rPr>
          <w:rFonts w:ascii="Consolas" w:hAnsi="Consolas" w:cs="Courier New"/>
          <w:sz w:val="20"/>
        </w:rPr>
        <w:t>wLength</w:t>
      </w:r>
      <w:proofErr w:type="spellEnd"/>
      <w:r w:rsidRPr="00C22966">
        <w:rPr>
          <w:rFonts w:ascii="Consolas" w:hAnsi="Consolas" w:cs="Courier New"/>
          <w:sz w:val="20"/>
        </w:rPr>
        <w:t>)</w:t>
      </w:r>
      <w:r w:rsidRPr="00C22966">
        <w:rPr>
          <w:rFonts w:ascii="Consolas" w:hAnsi="Consolas" w:cs="Courier New"/>
          <w:sz w:val="20"/>
        </w:rPr>
        <w:br/>
        <w:t>{</w:t>
      </w:r>
      <w:r w:rsidRPr="00C22966">
        <w:rPr>
          <w:rFonts w:ascii="Consolas" w:hAnsi="Consolas" w:cs="Courier New"/>
          <w:sz w:val="20"/>
        </w:rPr>
        <w:br/>
        <w:t xml:space="preserve">static const WORD </w:t>
      </w:r>
      <w:proofErr w:type="spellStart"/>
      <w:r w:rsidRPr="00C22966">
        <w:rPr>
          <w:rFonts w:ascii="Consolas" w:hAnsi="Consolas" w:cs="Courier New"/>
          <w:sz w:val="20"/>
        </w:rPr>
        <w:t>wCRCTable</w:t>
      </w:r>
      <w:proofErr w:type="spellEnd"/>
      <w:r w:rsidRPr="00C22966">
        <w:rPr>
          <w:rFonts w:ascii="Consolas" w:hAnsi="Consolas" w:cs="Courier New"/>
          <w:sz w:val="20"/>
        </w:rPr>
        <w:t>[] = {</w:t>
      </w:r>
      <w:r w:rsidRPr="00C22966">
        <w:rPr>
          <w:rFonts w:ascii="Consolas" w:hAnsi="Consolas" w:cs="Courier New"/>
          <w:sz w:val="20"/>
        </w:rPr>
        <w:br/>
        <w:t>0X0000, 0XC0C1, 0XC181, 0X0140, 0XC301, 0X03C0, 0X0280, 0XC241,</w:t>
      </w:r>
      <w:r w:rsidRPr="00C22966">
        <w:rPr>
          <w:rFonts w:ascii="Consolas" w:hAnsi="Consolas" w:cs="Courier New"/>
          <w:sz w:val="20"/>
        </w:rPr>
        <w:br/>
        <w:t>0XC601, 0X06C0, 0X0780, 0XC741, 0X0500, 0XC5C1, 0XC481, 0X0440,</w:t>
      </w:r>
      <w:r w:rsidRPr="00C22966">
        <w:rPr>
          <w:rFonts w:ascii="Consolas" w:hAnsi="Consolas" w:cs="Courier New"/>
          <w:sz w:val="20"/>
        </w:rPr>
        <w:br/>
        <w:t>0XCC01, 0X0CC0, 0X0D80, 0XCD41, 0X0F00, 0XCFC1, 0XCE81, 0X0E40,</w:t>
      </w:r>
      <w:r w:rsidRPr="00C22966">
        <w:rPr>
          <w:rFonts w:ascii="Consolas" w:hAnsi="Consolas" w:cs="Courier New"/>
          <w:sz w:val="20"/>
        </w:rPr>
        <w:br/>
        <w:t>0X0A00, 0XCAC1, 0XCB81, 0X0B40, 0XC901, 0X09C0, 0X0880, 0XC841,</w:t>
      </w:r>
      <w:r w:rsidRPr="00C22966">
        <w:rPr>
          <w:rFonts w:ascii="Consolas" w:hAnsi="Consolas" w:cs="Courier New"/>
          <w:sz w:val="20"/>
        </w:rPr>
        <w:br/>
        <w:t>0XD801, 0X18C0, 0X1980, 0XD941, 0X1B00, 0XDBC1, 0XDA81, 0X1A40,</w:t>
      </w:r>
      <w:r w:rsidRPr="00C22966">
        <w:rPr>
          <w:rFonts w:ascii="Consolas" w:hAnsi="Consolas" w:cs="Courier New"/>
          <w:sz w:val="20"/>
        </w:rPr>
        <w:br/>
        <w:t>0X1E00, 0XDEC1, 0XDF81, 0X1F40, 0XDD01, 0X1DC0, 0X1C80, 0XDC41,</w:t>
      </w:r>
      <w:r w:rsidRPr="00C22966">
        <w:rPr>
          <w:rFonts w:ascii="Consolas" w:hAnsi="Consolas" w:cs="Courier New"/>
          <w:sz w:val="20"/>
        </w:rPr>
        <w:br/>
        <w:t>0X1400, 0XD4C1, 0XD581, 0X1540, 0XD701, 0X17C0, 0X1680, 0XD641,</w:t>
      </w:r>
      <w:r w:rsidRPr="00C22966">
        <w:rPr>
          <w:rFonts w:ascii="Consolas" w:hAnsi="Consolas" w:cs="Courier New"/>
          <w:sz w:val="20"/>
        </w:rPr>
        <w:br/>
        <w:t>0XD201, 0X12C0, 0X1380, 0XD341, 0X1100, 0XD1C1, 0XD081, 0X1040,</w:t>
      </w:r>
      <w:r w:rsidRPr="00C22966">
        <w:rPr>
          <w:rFonts w:ascii="Consolas" w:hAnsi="Consolas" w:cs="Courier New"/>
          <w:sz w:val="20"/>
        </w:rPr>
        <w:br/>
        <w:t>0XF001, 0X30C0, 0X3180, 0XF141, 0X3300, 0XF3C1, 0XF281, 0X3240,</w:t>
      </w:r>
      <w:r w:rsidRPr="00C22966">
        <w:rPr>
          <w:rFonts w:ascii="Consolas" w:hAnsi="Consolas" w:cs="Courier New"/>
          <w:sz w:val="20"/>
        </w:rPr>
        <w:br/>
        <w:t>0X3600, 0XF6C1, 0XF781, 0X3740, 0XF501, 0X35C0, 0X3480, 0XF441,</w:t>
      </w:r>
      <w:r w:rsidRPr="00C22966">
        <w:rPr>
          <w:rFonts w:ascii="Consolas" w:hAnsi="Consolas" w:cs="Courier New"/>
          <w:sz w:val="20"/>
        </w:rPr>
        <w:br/>
        <w:t>0X3C00, 0XFCC1, 0XFD81, 0X3D40, 0XFF01, 0X3FC0, 0X3E80, 0XFE41,</w:t>
      </w:r>
      <w:r w:rsidRPr="00C22966">
        <w:rPr>
          <w:rFonts w:ascii="Consolas" w:hAnsi="Consolas" w:cs="Courier New"/>
          <w:sz w:val="20"/>
        </w:rPr>
        <w:br/>
        <w:t>0XFA01, 0X3AC0, 0X3B80, 0XFB41, 0X3900, 0XF9C1, 0XF881, 0X3840,</w:t>
      </w:r>
      <w:r w:rsidRPr="00C22966">
        <w:rPr>
          <w:rFonts w:ascii="Consolas" w:hAnsi="Consolas" w:cs="Courier New"/>
          <w:sz w:val="20"/>
        </w:rPr>
        <w:br/>
        <w:t>0X2800, 0XE8C1, 0XE981, 0X2940, 0XEB01, 0X2BC0, 0X2A80, 0XEA41,</w:t>
      </w:r>
      <w:r w:rsidRPr="00C22966">
        <w:rPr>
          <w:rFonts w:ascii="Consolas" w:hAnsi="Consolas" w:cs="Courier New"/>
          <w:sz w:val="20"/>
        </w:rPr>
        <w:br/>
        <w:t>0XEE01, 0X2EC0, 0X2F80, 0XEF41, 0X2D00, 0XEDC1, 0XEC81, 0X2C40,</w:t>
      </w:r>
      <w:r w:rsidRPr="00C22966">
        <w:rPr>
          <w:rFonts w:ascii="Consolas" w:hAnsi="Consolas" w:cs="Courier New"/>
          <w:sz w:val="20"/>
        </w:rPr>
        <w:br/>
        <w:t>0XE401, 0X24C0, 0X2580, 0XE541, 0X2700, 0XE7C1, 0XE681, 0X2640,</w:t>
      </w:r>
      <w:r w:rsidRPr="00C22966">
        <w:rPr>
          <w:rFonts w:ascii="Consolas" w:hAnsi="Consolas" w:cs="Courier New"/>
          <w:sz w:val="20"/>
        </w:rPr>
        <w:br/>
        <w:t>0X2200, 0XE2C1, 0XE381, 0X2340, 0XE101, 0X21C0, 0X2080, 0XE041,</w:t>
      </w:r>
      <w:r w:rsidRPr="00C22966">
        <w:rPr>
          <w:rFonts w:ascii="Consolas" w:hAnsi="Consolas" w:cs="Courier New"/>
          <w:sz w:val="20"/>
        </w:rPr>
        <w:br/>
        <w:t>0XA001, 0X60C0, 0X6180, 0XA141, 0X6300, 0XA3C1, 0XA281, 0X6240,</w:t>
      </w:r>
      <w:r w:rsidRPr="00C22966">
        <w:rPr>
          <w:rFonts w:ascii="Consolas" w:hAnsi="Consolas" w:cs="Courier New"/>
          <w:sz w:val="20"/>
        </w:rPr>
        <w:br/>
        <w:t>0X6600, 0XA6C1, 0XA781, 0X6740, 0XA501, 0X65C0, 0X6480, 0XA441,</w:t>
      </w:r>
      <w:r w:rsidRPr="00C22966">
        <w:rPr>
          <w:rFonts w:ascii="Consolas" w:hAnsi="Consolas" w:cs="Courier New"/>
          <w:sz w:val="20"/>
        </w:rPr>
        <w:br/>
        <w:t>0X6C00, 0XACC1, 0XAD81, 0X6D40, 0XAF01, 0X6FC0, 0X6E80, 0XAE41,</w:t>
      </w:r>
      <w:r w:rsidRPr="00C22966">
        <w:rPr>
          <w:rFonts w:ascii="Consolas" w:hAnsi="Consolas" w:cs="Courier New"/>
          <w:sz w:val="20"/>
        </w:rPr>
        <w:br/>
        <w:t>0XAA01, 0X6AC0, 0X6B80, 0XAB41, 0X6900, 0XA9C1, 0XA881, 0X6840,</w:t>
      </w:r>
      <w:r w:rsidRPr="00C22966">
        <w:rPr>
          <w:rFonts w:ascii="Consolas" w:hAnsi="Consolas" w:cs="Courier New"/>
          <w:sz w:val="20"/>
        </w:rPr>
        <w:br/>
        <w:t>0X7800, 0XB8C1, 0XB981, 0X7940, 0XBB01, 0X7BC0, 0X7A80, 0XBA41,</w:t>
      </w:r>
      <w:r w:rsidRPr="00C22966">
        <w:rPr>
          <w:rFonts w:ascii="Consolas" w:hAnsi="Consolas" w:cs="Courier New"/>
          <w:sz w:val="20"/>
        </w:rPr>
        <w:br/>
        <w:t>0XBE01, 0X7EC0, 0X7F80, 0XBF41, 0X7D00, 0XBDC1, 0XBC81, 0X7C40,</w:t>
      </w:r>
      <w:r w:rsidRPr="00C22966">
        <w:rPr>
          <w:rFonts w:ascii="Consolas" w:hAnsi="Consolas" w:cs="Courier New"/>
          <w:sz w:val="20"/>
        </w:rPr>
        <w:br/>
        <w:t>0XB401, 0X74C0, 0X7580, 0XB541, 0X7700, 0XB7C1, 0XB681, 0X7640,</w:t>
      </w:r>
      <w:r w:rsidRPr="00C22966">
        <w:rPr>
          <w:rFonts w:ascii="Consolas" w:hAnsi="Consolas" w:cs="Courier New"/>
          <w:sz w:val="20"/>
        </w:rPr>
        <w:br/>
        <w:t>0X7200, 0XB2C1, 0XB381, 0X7340, 0XB101, 0X71C0, 0X7080, 0XB041,</w:t>
      </w:r>
      <w:r w:rsidRPr="00C22966">
        <w:rPr>
          <w:rFonts w:ascii="Consolas" w:hAnsi="Consolas" w:cs="Courier New"/>
          <w:sz w:val="20"/>
        </w:rPr>
        <w:br/>
        <w:t>0X5000, 0X90C1, 0X9181, 0X5140, 0X9301, 0X53C0, 0X5280, 0X9241,</w:t>
      </w:r>
      <w:r w:rsidRPr="00C22966">
        <w:rPr>
          <w:rFonts w:ascii="Consolas" w:hAnsi="Consolas" w:cs="Courier New"/>
          <w:sz w:val="20"/>
        </w:rPr>
        <w:br/>
        <w:t>0X9601, 0X56C0, 0X5780, 0X9741, 0X5500, 0X95C1, 0X9481, 0X5440,</w:t>
      </w:r>
      <w:r w:rsidRPr="00C22966">
        <w:rPr>
          <w:rFonts w:ascii="Consolas" w:hAnsi="Consolas" w:cs="Courier New"/>
          <w:sz w:val="20"/>
        </w:rPr>
        <w:br/>
        <w:t>0X9C01, 0X5CC0, 0X5D80, 0X9D41, 0X5F00, 0X9FC1, 0X9E81, 0X5E40,</w:t>
      </w:r>
      <w:r w:rsidRPr="00C22966">
        <w:rPr>
          <w:rFonts w:ascii="Consolas" w:hAnsi="Consolas" w:cs="Courier New"/>
          <w:sz w:val="20"/>
        </w:rPr>
        <w:br/>
        <w:t>0X5A00, 0X9AC1, 0X9B81, 0X5B40, 0X9901, 0X59C0, 0X5880, 0X9841,</w:t>
      </w:r>
      <w:r w:rsidRPr="00C22966">
        <w:rPr>
          <w:rFonts w:ascii="Consolas" w:hAnsi="Consolas" w:cs="Courier New"/>
          <w:sz w:val="20"/>
        </w:rPr>
        <w:br/>
        <w:t>0X8801, 0X48C0, 0X4980, 0X8941, 0X4B00, 0X8BC1, 0X8A81, 0X4A40,</w:t>
      </w:r>
      <w:r w:rsidRPr="00C22966">
        <w:rPr>
          <w:rFonts w:ascii="Consolas" w:hAnsi="Consolas" w:cs="Courier New"/>
          <w:sz w:val="20"/>
        </w:rPr>
        <w:br/>
        <w:t>0X4E00, 0X8EC1, 0X8F81, 0X4F40, 0X8D01, 0X4DC0, 0X4C80, 0X8C41,</w:t>
      </w:r>
      <w:r w:rsidRPr="00C22966">
        <w:rPr>
          <w:rFonts w:ascii="Consolas" w:hAnsi="Consolas" w:cs="Courier New"/>
          <w:sz w:val="20"/>
        </w:rPr>
        <w:br/>
        <w:t>0X4400, 0X84C1, 0X8581, 0X4540, 0X8701, 0X47C0, 0X4680, 0X8641,</w:t>
      </w:r>
      <w:r w:rsidRPr="00C22966">
        <w:rPr>
          <w:rFonts w:ascii="Consolas" w:hAnsi="Consolas" w:cs="Courier New"/>
          <w:sz w:val="20"/>
        </w:rPr>
        <w:br/>
        <w:t>0X8201, 0X42C0, 0X4380, 0X8341, 0X4100, 0X81C1, 0X8081, 0X4040 };</w:t>
      </w:r>
      <w:r w:rsidRPr="00C22966">
        <w:rPr>
          <w:rFonts w:ascii="Consolas" w:hAnsi="Consolas" w:cs="Courier New"/>
          <w:sz w:val="20"/>
        </w:rPr>
        <w:br/>
      </w:r>
      <w:r w:rsidRPr="00C22966">
        <w:rPr>
          <w:rFonts w:ascii="Consolas" w:hAnsi="Consolas" w:cs="Courier New"/>
          <w:sz w:val="20"/>
        </w:rPr>
        <w:br/>
        <w:t xml:space="preserve">BYTE </w:t>
      </w:r>
      <w:proofErr w:type="spellStart"/>
      <w:r w:rsidRPr="00C22966">
        <w:rPr>
          <w:rFonts w:ascii="Consolas" w:hAnsi="Consolas" w:cs="Courier New"/>
          <w:sz w:val="20"/>
        </w:rPr>
        <w:t>nTemp</w:t>
      </w:r>
      <w:proofErr w:type="spellEnd"/>
      <w:r w:rsidRPr="00C22966">
        <w:rPr>
          <w:rFonts w:ascii="Consolas" w:hAnsi="Consolas" w:cs="Courier New"/>
          <w:sz w:val="20"/>
        </w:rPr>
        <w:t>;</w:t>
      </w:r>
      <w:r w:rsidRPr="00C22966">
        <w:rPr>
          <w:rFonts w:ascii="Consolas" w:hAnsi="Consolas" w:cs="Courier New"/>
          <w:sz w:val="20"/>
        </w:rPr>
        <w:br/>
        <w:t xml:space="preserve">WORD </w:t>
      </w:r>
      <w:proofErr w:type="spellStart"/>
      <w:r w:rsidRPr="00C22966">
        <w:rPr>
          <w:rFonts w:ascii="Consolas" w:hAnsi="Consolas" w:cs="Courier New"/>
          <w:sz w:val="20"/>
        </w:rPr>
        <w:t>wCRCWord</w:t>
      </w:r>
      <w:proofErr w:type="spellEnd"/>
      <w:r w:rsidRPr="00C22966">
        <w:rPr>
          <w:rFonts w:ascii="Consolas" w:hAnsi="Consolas" w:cs="Courier New"/>
          <w:sz w:val="20"/>
        </w:rPr>
        <w:t xml:space="preserve"> = 0xFFFF;</w:t>
      </w:r>
      <w:r w:rsidRPr="00C22966">
        <w:rPr>
          <w:rFonts w:ascii="Consolas" w:hAnsi="Consolas" w:cs="Courier New"/>
          <w:sz w:val="20"/>
        </w:rPr>
        <w:br/>
      </w:r>
      <w:r w:rsidRPr="00C22966">
        <w:rPr>
          <w:rFonts w:ascii="Consolas" w:hAnsi="Consolas" w:cs="Courier New"/>
          <w:sz w:val="20"/>
        </w:rPr>
        <w:br/>
        <w:t>   while (</w:t>
      </w:r>
      <w:proofErr w:type="spellStart"/>
      <w:r w:rsidRPr="00C22966">
        <w:rPr>
          <w:rFonts w:ascii="Consolas" w:hAnsi="Consolas" w:cs="Courier New"/>
          <w:sz w:val="20"/>
        </w:rPr>
        <w:t>wLength</w:t>
      </w:r>
      <w:proofErr w:type="spellEnd"/>
      <w:r w:rsidRPr="00C22966">
        <w:rPr>
          <w:rFonts w:ascii="Consolas" w:hAnsi="Consolas" w:cs="Courier New"/>
          <w:sz w:val="20"/>
        </w:rPr>
        <w:t>--)</w:t>
      </w:r>
      <w:r w:rsidRPr="00C22966">
        <w:rPr>
          <w:rFonts w:ascii="Consolas" w:hAnsi="Consolas" w:cs="Courier New"/>
          <w:sz w:val="20"/>
        </w:rPr>
        <w:br/>
        <w:t>   {</w:t>
      </w:r>
      <w:r w:rsidRPr="00C22966">
        <w:rPr>
          <w:rFonts w:ascii="Consolas" w:hAnsi="Consolas" w:cs="Courier New"/>
          <w:sz w:val="20"/>
        </w:rPr>
        <w:br/>
        <w:t xml:space="preserve">      </w:t>
      </w:r>
      <w:proofErr w:type="spellStart"/>
      <w:r w:rsidRPr="00C22966">
        <w:rPr>
          <w:rFonts w:ascii="Consolas" w:hAnsi="Consolas" w:cs="Courier New"/>
          <w:sz w:val="20"/>
        </w:rPr>
        <w:t>nTemp</w:t>
      </w:r>
      <w:proofErr w:type="spellEnd"/>
      <w:r w:rsidRPr="00C22966">
        <w:rPr>
          <w:rFonts w:ascii="Consolas" w:hAnsi="Consolas" w:cs="Courier New"/>
          <w:sz w:val="20"/>
        </w:rPr>
        <w:t xml:space="preserve"> = *</w:t>
      </w:r>
      <w:proofErr w:type="spellStart"/>
      <w:r w:rsidRPr="00C22966">
        <w:rPr>
          <w:rFonts w:ascii="Consolas" w:hAnsi="Consolas" w:cs="Courier New"/>
          <w:sz w:val="20"/>
        </w:rPr>
        <w:t>nData</w:t>
      </w:r>
      <w:proofErr w:type="spellEnd"/>
      <w:r w:rsidRPr="00C22966">
        <w:rPr>
          <w:rFonts w:ascii="Consolas" w:hAnsi="Consolas" w:cs="Courier New"/>
          <w:sz w:val="20"/>
        </w:rPr>
        <w:t xml:space="preserve">++ ^ </w:t>
      </w:r>
      <w:proofErr w:type="spellStart"/>
      <w:r w:rsidRPr="00C22966">
        <w:rPr>
          <w:rFonts w:ascii="Consolas" w:hAnsi="Consolas" w:cs="Courier New"/>
          <w:sz w:val="20"/>
        </w:rPr>
        <w:t>wCRCWord</w:t>
      </w:r>
      <w:proofErr w:type="spellEnd"/>
      <w:r w:rsidRPr="00C22966">
        <w:rPr>
          <w:rFonts w:ascii="Consolas" w:hAnsi="Consolas" w:cs="Courier New"/>
          <w:sz w:val="20"/>
        </w:rPr>
        <w:t>;</w:t>
      </w:r>
      <w:r w:rsidRPr="00C22966">
        <w:rPr>
          <w:rFonts w:ascii="Consolas" w:hAnsi="Consolas" w:cs="Courier New"/>
          <w:sz w:val="20"/>
        </w:rPr>
        <w:br/>
        <w:t xml:space="preserve">      </w:t>
      </w:r>
      <w:proofErr w:type="spellStart"/>
      <w:r w:rsidRPr="00C22966">
        <w:rPr>
          <w:rFonts w:ascii="Consolas" w:hAnsi="Consolas" w:cs="Courier New"/>
          <w:sz w:val="20"/>
        </w:rPr>
        <w:t>wCRCWord</w:t>
      </w:r>
      <w:proofErr w:type="spellEnd"/>
      <w:r w:rsidRPr="00C22966">
        <w:rPr>
          <w:rFonts w:ascii="Consolas" w:hAnsi="Consolas" w:cs="Courier New"/>
          <w:sz w:val="20"/>
        </w:rPr>
        <w:t xml:space="preserve"> &gt;&gt;= 8;</w:t>
      </w:r>
      <w:r w:rsidRPr="00C22966">
        <w:rPr>
          <w:rFonts w:ascii="Consolas" w:hAnsi="Consolas" w:cs="Courier New"/>
          <w:sz w:val="20"/>
        </w:rPr>
        <w:br/>
        <w:t xml:space="preserve">      </w:t>
      </w:r>
      <w:proofErr w:type="spellStart"/>
      <w:r w:rsidRPr="00C22966">
        <w:rPr>
          <w:rFonts w:ascii="Consolas" w:hAnsi="Consolas" w:cs="Courier New"/>
          <w:sz w:val="20"/>
        </w:rPr>
        <w:t>wCRCWord</w:t>
      </w:r>
      <w:proofErr w:type="spellEnd"/>
      <w:r w:rsidRPr="00C22966">
        <w:rPr>
          <w:rFonts w:ascii="Consolas" w:hAnsi="Consolas" w:cs="Courier New"/>
          <w:sz w:val="20"/>
        </w:rPr>
        <w:t xml:space="preserve"> ^= </w:t>
      </w:r>
      <w:proofErr w:type="spellStart"/>
      <w:r w:rsidRPr="00C22966">
        <w:rPr>
          <w:rFonts w:ascii="Consolas" w:hAnsi="Consolas" w:cs="Courier New"/>
          <w:sz w:val="20"/>
        </w:rPr>
        <w:t>wCRCTable</w:t>
      </w:r>
      <w:proofErr w:type="spellEnd"/>
      <w:r w:rsidRPr="00C22966">
        <w:rPr>
          <w:rFonts w:ascii="Consolas" w:hAnsi="Consolas" w:cs="Courier New"/>
          <w:sz w:val="20"/>
        </w:rPr>
        <w:t>[</w:t>
      </w:r>
      <w:proofErr w:type="spellStart"/>
      <w:r w:rsidRPr="00C22966">
        <w:rPr>
          <w:rFonts w:ascii="Consolas" w:hAnsi="Consolas" w:cs="Courier New"/>
          <w:sz w:val="20"/>
        </w:rPr>
        <w:t>nTemp</w:t>
      </w:r>
      <w:proofErr w:type="spellEnd"/>
      <w:r w:rsidRPr="00C22966">
        <w:rPr>
          <w:rFonts w:ascii="Consolas" w:hAnsi="Consolas" w:cs="Courier New"/>
          <w:sz w:val="20"/>
        </w:rPr>
        <w:t>];</w:t>
      </w:r>
      <w:r w:rsidRPr="00C22966">
        <w:rPr>
          <w:rFonts w:ascii="Consolas" w:hAnsi="Consolas" w:cs="Courier New"/>
          <w:sz w:val="20"/>
        </w:rPr>
        <w:br/>
        <w:t>   }</w:t>
      </w:r>
      <w:r w:rsidRPr="00C22966">
        <w:rPr>
          <w:rFonts w:ascii="Consolas" w:hAnsi="Consolas" w:cs="Courier New"/>
          <w:sz w:val="20"/>
        </w:rPr>
        <w:br/>
        <w:t xml:space="preserve">   return </w:t>
      </w:r>
      <w:proofErr w:type="spellStart"/>
      <w:r w:rsidRPr="00C22966">
        <w:rPr>
          <w:rFonts w:ascii="Consolas" w:hAnsi="Consolas" w:cs="Courier New"/>
          <w:sz w:val="20"/>
        </w:rPr>
        <w:t>wCRCWord</w:t>
      </w:r>
      <w:proofErr w:type="spellEnd"/>
      <w:r w:rsidRPr="00C22966">
        <w:rPr>
          <w:rFonts w:ascii="Consolas" w:hAnsi="Consolas" w:cs="Courier New"/>
          <w:sz w:val="20"/>
        </w:rPr>
        <w:t>;</w:t>
      </w:r>
      <w:r w:rsidRPr="00C22966">
        <w:rPr>
          <w:rFonts w:ascii="Consolas" w:hAnsi="Consolas" w:cs="Courier New"/>
          <w:sz w:val="20"/>
        </w:rPr>
        <w:br/>
      </w:r>
      <w:r w:rsidRPr="00C22966">
        <w:rPr>
          <w:rFonts w:ascii="Consolas" w:hAnsi="Consolas" w:cs="Courier New"/>
          <w:sz w:val="20"/>
        </w:rPr>
        <w:br/>
        <w:t>}</w:t>
      </w:r>
    </w:p>
    <w:p w14:paraId="5E632AE8" w14:textId="1D71ECA3" w:rsidR="006D771F" w:rsidRDefault="006D771F">
      <w:pPr>
        <w:rPr>
          <w:rFonts w:ascii="Times New Roman" w:eastAsia="Times New Roman" w:hAnsi="Times New Roman" w:cstheme="minorHAnsi"/>
          <w:szCs w:val="24"/>
          <w:lang w:val="en-AU" w:eastAsia="en-AU"/>
        </w:rPr>
      </w:pPr>
      <w:r>
        <w:rPr>
          <w:rFonts w:cstheme="minorHAnsi"/>
        </w:rPr>
        <w:br w:type="page"/>
      </w:r>
    </w:p>
    <w:p w14:paraId="368FE156" w14:textId="6CA0AD63" w:rsidR="006D771F" w:rsidRDefault="006D771F" w:rsidP="00BD37DD">
      <w:pPr>
        <w:pStyle w:val="Heading1"/>
      </w:pPr>
      <w:r>
        <w:lastRenderedPageBreak/>
        <w:t xml:space="preserve">Arduino sketch to </w:t>
      </w:r>
      <w:r w:rsidR="00CD1C5E">
        <w:t>r</w:t>
      </w:r>
      <w:r>
        <w:t xml:space="preserve">ead </w:t>
      </w:r>
      <w:r w:rsidR="00CD1C5E">
        <w:t>b</w:t>
      </w:r>
      <w:r>
        <w:t>lue wire</w:t>
      </w:r>
    </w:p>
    <w:p w14:paraId="11E851D4" w14:textId="2B482FB9" w:rsidR="003019EA" w:rsidRDefault="007272E7" w:rsidP="007272E7">
      <w:r>
        <w:t>The following source code allows an Arduino that hosts more than one serial port to</w:t>
      </w:r>
      <w:r w:rsidR="00756D37">
        <w:t xml:space="preserve"> capture data from the blue wire, and relay that into a PC for logging over USB</w:t>
      </w:r>
      <w:r w:rsidR="00B626A4">
        <w:t>:</w:t>
      </w:r>
    </w:p>
    <w:p w14:paraId="0B5B8CB9" w14:textId="77777777" w:rsidR="00B626A4" w:rsidRDefault="00B626A4" w:rsidP="007272E7"/>
    <w:p w14:paraId="09B8A2CA" w14:textId="0EAAE438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>/*</w:t>
      </w:r>
    </w:p>
    <w:p w14:paraId="0B49C945" w14:textId="77777777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Chinese Heater Half Duplex Serial Data Collection Tool</w:t>
      </w:r>
    </w:p>
    <w:p w14:paraId="30861FF2" w14:textId="6338DAFD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Connects to the blue wire of a Chinese heater, which is the half duplex serial link.</w:t>
      </w:r>
      <w:r>
        <w:rPr>
          <w:rFonts w:ascii="Lucida Console" w:hAnsi="Lucida Console"/>
          <w:sz w:val="16"/>
          <w:szCs w:val="16"/>
        </w:rPr>
        <w:br/>
        <w:t xml:space="preserve">  </w:t>
      </w:r>
      <w:r w:rsidRPr="00D41F69">
        <w:rPr>
          <w:rFonts w:ascii="Lucida Console" w:hAnsi="Lucida Console"/>
          <w:sz w:val="16"/>
          <w:szCs w:val="16"/>
        </w:rPr>
        <w:t xml:space="preserve">Receives data from serial port 1. </w:t>
      </w:r>
    </w:p>
    <w:p w14:paraId="01F446A8" w14:textId="460CEA6B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Terminology: Tx is to the heater unit, Rx is from the heater unit.</w:t>
      </w:r>
    </w:p>
    <w:p w14:paraId="4C5D258B" w14:textId="5879C0F9" w:rsidR="00D41F69" w:rsidRPr="00D41F69" w:rsidRDefault="0061340E" w:rsidP="0061340E">
      <w:pPr>
        <w:rPr>
          <w:rFonts w:ascii="Lucida Console" w:hAnsi="Lucida Console"/>
          <w:sz w:val="16"/>
          <w:szCs w:val="16"/>
        </w:rPr>
      </w:pPr>
      <w:r>
        <w:rPr>
          <w:rFonts w:ascii="Lucida Console" w:hAnsi="Lucida Console"/>
          <w:sz w:val="16"/>
          <w:szCs w:val="16"/>
        </w:rPr>
        <w:t xml:space="preserve">  </w:t>
      </w:r>
      <w:r w:rsidRPr="0061340E">
        <w:rPr>
          <w:rFonts w:ascii="Lucida Console" w:hAnsi="Lucida Console"/>
          <w:sz w:val="16"/>
          <w:szCs w:val="16"/>
        </w:rPr>
        <w:t>The binary data is received from the line.</w:t>
      </w:r>
      <w:r>
        <w:rPr>
          <w:rFonts w:ascii="Lucida Console" w:hAnsi="Lucida Console"/>
          <w:sz w:val="16"/>
          <w:szCs w:val="16"/>
        </w:rPr>
        <w:br/>
      </w:r>
      <w:r w:rsidRPr="0061340E">
        <w:rPr>
          <w:rFonts w:ascii="Lucida Console" w:hAnsi="Lucida Console"/>
          <w:sz w:val="16"/>
          <w:szCs w:val="16"/>
        </w:rPr>
        <w:t xml:space="preserve">  If it has been &gt; 100ms since the last activity this indicates a new frame </w:t>
      </w:r>
      <w:r>
        <w:rPr>
          <w:rFonts w:ascii="Lucida Console" w:hAnsi="Lucida Console"/>
          <w:sz w:val="16"/>
          <w:szCs w:val="16"/>
        </w:rPr>
        <w:br/>
      </w:r>
      <w:r w:rsidRPr="0061340E">
        <w:rPr>
          <w:rFonts w:ascii="Lucida Console" w:hAnsi="Lucida Console"/>
          <w:sz w:val="16"/>
          <w:szCs w:val="16"/>
        </w:rPr>
        <w:t xml:space="preserve">  sequence is starting, </w:t>
      </w:r>
      <w:proofErr w:type="spellStart"/>
      <w:r w:rsidRPr="0061340E">
        <w:rPr>
          <w:rFonts w:ascii="Lucida Console" w:hAnsi="Lucida Console"/>
          <w:sz w:val="16"/>
          <w:szCs w:val="16"/>
        </w:rPr>
        <w:t>synchronise</w:t>
      </w:r>
      <w:proofErr w:type="spellEnd"/>
      <w:r w:rsidRPr="0061340E">
        <w:rPr>
          <w:rFonts w:ascii="Lucida Console" w:hAnsi="Lucida Console"/>
          <w:sz w:val="16"/>
          <w:szCs w:val="16"/>
        </w:rPr>
        <w:t xml:space="preserve"> as such then count off the next 48 bytes </w:t>
      </w:r>
      <w:r>
        <w:rPr>
          <w:rFonts w:ascii="Lucida Console" w:hAnsi="Lucida Console"/>
          <w:sz w:val="16"/>
          <w:szCs w:val="16"/>
        </w:rPr>
        <w:br/>
      </w:r>
      <w:r w:rsidRPr="0061340E">
        <w:rPr>
          <w:rFonts w:ascii="Lucida Console" w:hAnsi="Lucida Console"/>
          <w:sz w:val="16"/>
          <w:szCs w:val="16"/>
        </w:rPr>
        <w:t xml:space="preserve">  storing them in the Data array.</w:t>
      </w:r>
      <w:r w:rsidR="00D41F69" w:rsidRPr="00D41F69">
        <w:rPr>
          <w:rFonts w:ascii="Lucida Console" w:hAnsi="Lucida Console"/>
          <w:sz w:val="16"/>
          <w:szCs w:val="16"/>
        </w:rPr>
        <w:t xml:space="preserve"> </w:t>
      </w:r>
    </w:p>
    <w:p w14:paraId="793E13F8" w14:textId="47F6FEE0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The "outer loop" then detects the count of 48 and packages the data to be sent 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over Serial to the USB attached PC.</w:t>
      </w:r>
    </w:p>
    <w:p w14:paraId="09755F7E" w14:textId="1F3EF332" w:rsidR="00D41F69" w:rsidRPr="00D41F69" w:rsidRDefault="0061340E" w:rsidP="00D41F69">
      <w:pPr>
        <w:rPr>
          <w:rFonts w:ascii="Lucida Console" w:hAnsi="Lucida Console"/>
          <w:sz w:val="16"/>
          <w:szCs w:val="16"/>
        </w:rPr>
      </w:pPr>
      <w:r w:rsidRPr="0061340E">
        <w:rPr>
          <w:rFonts w:ascii="Lucida Console" w:hAnsi="Lucida Console"/>
          <w:sz w:val="16"/>
          <w:szCs w:val="16"/>
        </w:rPr>
        <w:t xml:space="preserve">  Typical data frame timing on the blue wire is:</w:t>
      </w:r>
      <w:r>
        <w:rPr>
          <w:rFonts w:ascii="Lucida Console" w:hAnsi="Lucida Console"/>
          <w:sz w:val="16"/>
          <w:szCs w:val="16"/>
        </w:rPr>
        <w:br/>
      </w:r>
      <w:r>
        <w:rPr>
          <w:rFonts w:ascii="Lucida Console" w:hAnsi="Lucida Console"/>
          <w:sz w:val="16"/>
          <w:szCs w:val="16"/>
        </w:rPr>
        <w:br/>
      </w:r>
      <w:r w:rsidR="00D41F69" w:rsidRPr="00D41F69">
        <w:rPr>
          <w:rFonts w:ascii="Lucida Console" w:hAnsi="Lucida Console"/>
          <w:sz w:val="16"/>
          <w:szCs w:val="16"/>
        </w:rPr>
        <w:t xml:space="preserve">  __Tx_</w:t>
      </w:r>
      <w:r>
        <w:rPr>
          <w:rFonts w:ascii="Lucida Console" w:hAnsi="Lucida Console"/>
          <w:sz w:val="16"/>
          <w:szCs w:val="16"/>
        </w:rPr>
        <w:t>Rx</w:t>
      </w:r>
      <w:r w:rsidR="00D41F69" w:rsidRPr="00D41F69">
        <w:rPr>
          <w:rFonts w:ascii="Lucida Console" w:hAnsi="Lucida Console"/>
          <w:sz w:val="16"/>
          <w:szCs w:val="16"/>
        </w:rPr>
        <w:t>____________________________Tx_</w:t>
      </w:r>
      <w:r>
        <w:rPr>
          <w:rFonts w:ascii="Lucida Console" w:hAnsi="Lucida Console"/>
          <w:sz w:val="16"/>
          <w:szCs w:val="16"/>
        </w:rPr>
        <w:t>Rx</w:t>
      </w:r>
      <w:r w:rsidR="00D41F69" w:rsidRPr="00D41F69">
        <w:rPr>
          <w:rFonts w:ascii="Lucida Console" w:hAnsi="Lucida Console"/>
          <w:sz w:val="16"/>
          <w:szCs w:val="16"/>
        </w:rPr>
        <w:t>____________________________Tx_</w:t>
      </w:r>
      <w:r>
        <w:rPr>
          <w:rFonts w:ascii="Lucida Console" w:hAnsi="Lucida Console"/>
          <w:sz w:val="16"/>
          <w:szCs w:val="16"/>
        </w:rPr>
        <w:t>Rx</w:t>
      </w:r>
      <w:r w:rsidR="00D41F69" w:rsidRPr="00D41F69">
        <w:rPr>
          <w:rFonts w:ascii="Lucida Console" w:hAnsi="Lucida Console"/>
          <w:sz w:val="16"/>
          <w:szCs w:val="16"/>
        </w:rPr>
        <w:t>___________</w:t>
      </w:r>
      <w:r>
        <w:rPr>
          <w:rFonts w:ascii="Lucida Console" w:hAnsi="Lucida Console"/>
          <w:sz w:val="16"/>
          <w:szCs w:val="16"/>
        </w:rPr>
        <w:br/>
      </w:r>
      <w:r>
        <w:rPr>
          <w:rFonts w:ascii="Lucida Console" w:hAnsi="Lucida Console"/>
          <w:sz w:val="16"/>
          <w:szCs w:val="16"/>
        </w:rPr>
        <w:br/>
      </w:r>
      <w:r w:rsidR="00D41F69" w:rsidRPr="00D41F69">
        <w:rPr>
          <w:rFonts w:ascii="Lucida Console" w:hAnsi="Lucida Console"/>
          <w:sz w:val="16"/>
          <w:szCs w:val="16"/>
        </w:rPr>
        <w:t xml:space="preserve">  Rx to next Tx delay is always &gt; 100ms and is paced by the controller.</w:t>
      </w:r>
      <w:r w:rsidR="00BF79F5">
        <w:rPr>
          <w:rFonts w:ascii="Lucida Console" w:hAnsi="Lucida Console"/>
          <w:sz w:val="16"/>
          <w:szCs w:val="16"/>
        </w:rPr>
        <w:br/>
      </w:r>
      <w:r w:rsidR="00D41F69" w:rsidRPr="00D41F69">
        <w:rPr>
          <w:rFonts w:ascii="Lucida Console" w:hAnsi="Lucida Console"/>
          <w:sz w:val="16"/>
          <w:szCs w:val="16"/>
        </w:rPr>
        <w:t xml:space="preserve">  The delay before seeing Rx data after Tx is usually </w:t>
      </w:r>
      <w:r>
        <w:rPr>
          <w:rFonts w:ascii="Lucida Console" w:hAnsi="Lucida Console"/>
          <w:sz w:val="16"/>
          <w:szCs w:val="16"/>
        </w:rPr>
        <w:t>much</w:t>
      </w:r>
      <w:r w:rsidR="00D41F69" w:rsidRPr="00D41F69">
        <w:rPr>
          <w:rFonts w:ascii="Lucida Console" w:hAnsi="Lucida Console"/>
          <w:sz w:val="16"/>
          <w:szCs w:val="16"/>
        </w:rPr>
        <w:t xml:space="preserve"> less than 10ms.</w:t>
      </w:r>
      <w:r w:rsidR="00BF79F5">
        <w:rPr>
          <w:rFonts w:ascii="Lucida Console" w:hAnsi="Lucida Console"/>
          <w:sz w:val="16"/>
          <w:szCs w:val="16"/>
        </w:rPr>
        <w:br/>
      </w:r>
      <w:r w:rsidR="00D41F69" w:rsidRPr="00D41F69">
        <w:rPr>
          <w:rFonts w:ascii="Lucida Console" w:hAnsi="Lucida Console"/>
          <w:sz w:val="16"/>
          <w:szCs w:val="16"/>
        </w:rPr>
        <w:t xml:space="preserve">  </w:t>
      </w:r>
      <w:r>
        <w:rPr>
          <w:rFonts w:ascii="Lucida Console" w:hAnsi="Lucida Console"/>
          <w:sz w:val="16"/>
          <w:szCs w:val="16"/>
        </w:rPr>
        <w:t>**</w:t>
      </w:r>
      <w:r w:rsidR="00D41F69" w:rsidRPr="00D41F69">
        <w:rPr>
          <w:rFonts w:ascii="Lucida Console" w:hAnsi="Lucida Console"/>
          <w:sz w:val="16"/>
          <w:szCs w:val="16"/>
        </w:rPr>
        <w:t xml:space="preserve">The heater only ever sends </w:t>
      </w:r>
      <w:r>
        <w:rPr>
          <w:rFonts w:ascii="Lucida Console" w:hAnsi="Lucida Console"/>
          <w:sz w:val="16"/>
          <w:szCs w:val="16"/>
        </w:rPr>
        <w:t xml:space="preserve">Rx </w:t>
      </w:r>
      <w:r w:rsidR="00D41F69" w:rsidRPr="00D41F69">
        <w:rPr>
          <w:rFonts w:ascii="Lucida Console" w:hAnsi="Lucida Console"/>
          <w:sz w:val="16"/>
          <w:szCs w:val="16"/>
        </w:rPr>
        <w:t>data in response to a data frame from the controller</w:t>
      </w:r>
      <w:r>
        <w:rPr>
          <w:rFonts w:ascii="Lucida Console" w:hAnsi="Lucida Console"/>
          <w:sz w:val="16"/>
          <w:szCs w:val="16"/>
        </w:rPr>
        <w:t>**</w:t>
      </w:r>
    </w:p>
    <w:p w14:paraId="6335AE70" w14:textId="58C18054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Resultant data is tagged and sent out on serial port 0 (the default debug port), 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along with a timestamp for relative timing.</w:t>
      </w:r>
    </w:p>
    <w:p w14:paraId="329400D4" w14:textId="4FB4B9B4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This example works only with boards with more than one serial port like Arduino 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Mega, Due, Zero etc.</w:t>
      </w:r>
    </w:p>
    <w:p w14:paraId="2D31AD08" w14:textId="6DE137DD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The circuit: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- Blue wire connected to Serial 1 Rx input - preferably with series 680ohm resistor.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- Serial logging software on Serial port 0 via USB link</w:t>
      </w:r>
    </w:p>
    <w:p w14:paraId="3DEB82E8" w14:textId="77777777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created 24 Aug 2018 by Ray Jones</w:t>
      </w:r>
    </w:p>
    <w:p w14:paraId="78A800AA" w14:textId="635C6CB8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modified 25 Aug by Ray Jones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- </w:t>
      </w:r>
      <w:proofErr w:type="spellStart"/>
      <w:r w:rsidRPr="00D41F69">
        <w:rPr>
          <w:rFonts w:ascii="Lucida Console" w:hAnsi="Lucida Console"/>
          <w:sz w:val="16"/>
          <w:szCs w:val="16"/>
        </w:rPr>
        <w:t>simplifed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to read 48 bytes, </w:t>
      </w:r>
      <w:proofErr w:type="spellStart"/>
      <w:r w:rsidRPr="00D41F69">
        <w:rPr>
          <w:rFonts w:ascii="Lucida Console" w:hAnsi="Lucida Console"/>
          <w:sz w:val="16"/>
          <w:szCs w:val="16"/>
        </w:rPr>
        <w:t>synchronised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by observing a long pause 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  between characters. The heater only sends when prompted.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  No longer need to </w:t>
      </w:r>
      <w:proofErr w:type="spellStart"/>
      <w:r w:rsidRPr="00D41F69">
        <w:rPr>
          <w:rFonts w:ascii="Lucida Console" w:hAnsi="Lucida Console"/>
          <w:sz w:val="16"/>
          <w:szCs w:val="16"/>
        </w:rPr>
        <w:t>discrimate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which packet of data would be present.</w:t>
      </w:r>
    </w:p>
    <w:p w14:paraId="3288C9ED" w14:textId="4DD4801B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This example code is in the public domain.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>*/</w:t>
      </w:r>
    </w:p>
    <w:p w14:paraId="44B7578C" w14:textId="77777777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</w:p>
    <w:p w14:paraId="48A67684" w14:textId="5010F586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unsigned long </w:t>
      </w:r>
      <w:proofErr w:type="spellStart"/>
      <w:proofErr w:type="gramStart"/>
      <w:r w:rsidRPr="00D41F69">
        <w:rPr>
          <w:rFonts w:ascii="Lucida Console" w:hAnsi="Lucida Console"/>
          <w:sz w:val="16"/>
          <w:szCs w:val="16"/>
        </w:rPr>
        <w:t>lasttime</w:t>
      </w:r>
      <w:proofErr w:type="spellEnd"/>
      <w:r w:rsidRPr="00D41F69">
        <w:rPr>
          <w:rFonts w:ascii="Lucida Console" w:hAnsi="Lucida Console"/>
          <w:sz w:val="16"/>
          <w:szCs w:val="16"/>
        </w:rPr>
        <w:t>;</w:t>
      </w:r>
      <w:r w:rsidR="0080564B">
        <w:rPr>
          <w:rFonts w:ascii="Lucida Console" w:hAnsi="Lucida Console"/>
          <w:sz w:val="16"/>
          <w:szCs w:val="16"/>
        </w:rPr>
        <w:t xml:space="preserve">   </w:t>
      </w:r>
      <w:proofErr w:type="gramEnd"/>
      <w:r w:rsidR="0080564B">
        <w:rPr>
          <w:rFonts w:ascii="Lucida Console" w:hAnsi="Lucida Console"/>
          <w:sz w:val="16"/>
          <w:szCs w:val="16"/>
        </w:rPr>
        <w:t>// used to calculate inter character delay</w:t>
      </w:r>
    </w:p>
    <w:p w14:paraId="5F220C17" w14:textId="6D20972A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void </w:t>
      </w:r>
      <w:proofErr w:type="gramStart"/>
      <w:r w:rsidRPr="00D41F69">
        <w:rPr>
          <w:rFonts w:ascii="Lucida Console" w:hAnsi="Lucida Console"/>
          <w:sz w:val="16"/>
          <w:szCs w:val="16"/>
        </w:rPr>
        <w:t>setup(</w:t>
      </w:r>
      <w:proofErr w:type="gramEnd"/>
      <w:r w:rsidRPr="00D41F69">
        <w:rPr>
          <w:rFonts w:ascii="Lucida Console" w:hAnsi="Lucida Console"/>
          <w:sz w:val="16"/>
          <w:szCs w:val="16"/>
        </w:rPr>
        <w:t xml:space="preserve">) 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>{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// initialize listening serial port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// 25000 baud, Tx and Rx channels of Chinese heater comms interface: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// Tx/Rx data to/from heater, special baud rate for Chinese heater controllers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Serial1.begin(25000);   </w:t>
      </w:r>
    </w:p>
    <w:p w14:paraId="0D3A7976" w14:textId="2795F7E4" w:rsid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// </w:t>
      </w:r>
      <w:proofErr w:type="spellStart"/>
      <w:r w:rsidRPr="00D41F69">
        <w:rPr>
          <w:rFonts w:ascii="Lucida Console" w:hAnsi="Lucida Console"/>
          <w:sz w:val="16"/>
          <w:szCs w:val="16"/>
        </w:rPr>
        <w:t>initialise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serial monitor on serial port 0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</w:t>
      </w:r>
      <w:proofErr w:type="spellStart"/>
      <w:r w:rsidRPr="00D41F69">
        <w:rPr>
          <w:rFonts w:ascii="Lucida Console" w:hAnsi="Lucida Console"/>
          <w:sz w:val="16"/>
          <w:szCs w:val="16"/>
        </w:rPr>
        <w:t>Serial.begin</w:t>
      </w:r>
      <w:proofErr w:type="spellEnd"/>
      <w:r w:rsidRPr="00D41F69">
        <w:rPr>
          <w:rFonts w:ascii="Lucida Console" w:hAnsi="Lucida Console"/>
          <w:sz w:val="16"/>
          <w:szCs w:val="16"/>
        </w:rPr>
        <w:t>(115200);</w:t>
      </w:r>
      <w:r w:rsidR="00BF79F5">
        <w:rPr>
          <w:rFonts w:ascii="Lucida Console" w:hAnsi="Lucida Console"/>
          <w:sz w:val="16"/>
          <w:szCs w:val="16"/>
        </w:rPr>
        <w:br/>
      </w:r>
      <w:r w:rsidR="00BF79F5">
        <w:rPr>
          <w:rFonts w:ascii="Lucida Console" w:hAnsi="Lucida Console"/>
          <w:sz w:val="16"/>
          <w:szCs w:val="16"/>
        </w:rPr>
        <w:br/>
        <w:t xml:space="preserve">  // prepare for detecting a long delay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</w:t>
      </w:r>
      <w:proofErr w:type="spellStart"/>
      <w:r w:rsidRPr="00D41F69">
        <w:rPr>
          <w:rFonts w:ascii="Lucida Console" w:hAnsi="Lucida Console"/>
          <w:sz w:val="16"/>
          <w:szCs w:val="16"/>
        </w:rPr>
        <w:t>lasttime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= </w:t>
      </w:r>
      <w:proofErr w:type="spellStart"/>
      <w:proofErr w:type="gramStart"/>
      <w:r w:rsidRPr="00D41F69">
        <w:rPr>
          <w:rFonts w:ascii="Lucida Console" w:hAnsi="Lucida Console"/>
          <w:sz w:val="16"/>
          <w:szCs w:val="16"/>
        </w:rPr>
        <w:t>millis</w:t>
      </w:r>
      <w:proofErr w:type="spellEnd"/>
      <w:r w:rsidRPr="00D41F69">
        <w:rPr>
          <w:rFonts w:ascii="Lucida Console" w:hAnsi="Lucida Console"/>
          <w:sz w:val="16"/>
          <w:szCs w:val="16"/>
        </w:rPr>
        <w:t>(</w:t>
      </w:r>
      <w:proofErr w:type="gramEnd"/>
      <w:r w:rsidRPr="00D41F69">
        <w:rPr>
          <w:rFonts w:ascii="Lucida Console" w:hAnsi="Lucida Console"/>
          <w:sz w:val="16"/>
          <w:szCs w:val="16"/>
        </w:rPr>
        <w:t>);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>}</w:t>
      </w:r>
    </w:p>
    <w:p w14:paraId="3F539B2D" w14:textId="77777777" w:rsidR="00AB0DB0" w:rsidRPr="00D41F69" w:rsidRDefault="00AB0DB0" w:rsidP="00D41F69">
      <w:pPr>
        <w:rPr>
          <w:rFonts w:ascii="Lucida Console" w:hAnsi="Lucida Console"/>
          <w:sz w:val="16"/>
          <w:szCs w:val="16"/>
        </w:rPr>
      </w:pPr>
    </w:p>
    <w:p w14:paraId="1752570C" w14:textId="77777777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</w:p>
    <w:p w14:paraId="4CE21D28" w14:textId="77B997B3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void </w:t>
      </w:r>
      <w:proofErr w:type="gramStart"/>
      <w:r w:rsidRPr="00D41F69">
        <w:rPr>
          <w:rFonts w:ascii="Lucida Console" w:hAnsi="Lucida Console"/>
          <w:sz w:val="16"/>
          <w:szCs w:val="16"/>
        </w:rPr>
        <w:t>loop(</w:t>
      </w:r>
      <w:proofErr w:type="gramEnd"/>
      <w:r w:rsidRPr="00D41F69">
        <w:rPr>
          <w:rFonts w:ascii="Lucida Console" w:hAnsi="Lucida Console"/>
          <w:sz w:val="16"/>
          <w:szCs w:val="16"/>
        </w:rPr>
        <w:t xml:space="preserve">) 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>{</w:t>
      </w:r>
    </w:p>
    <w:p w14:paraId="00F265DA" w14:textId="6074981F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static byte </w:t>
      </w:r>
      <w:proofErr w:type="gramStart"/>
      <w:r w:rsidRPr="00D41F69">
        <w:rPr>
          <w:rFonts w:ascii="Lucida Console" w:hAnsi="Lucida Console"/>
          <w:sz w:val="16"/>
          <w:szCs w:val="16"/>
        </w:rPr>
        <w:t>Data[</w:t>
      </w:r>
      <w:proofErr w:type="gramEnd"/>
      <w:r w:rsidRPr="00D41F69">
        <w:rPr>
          <w:rFonts w:ascii="Lucida Console" w:hAnsi="Lucida Console"/>
          <w:sz w:val="16"/>
          <w:szCs w:val="16"/>
        </w:rPr>
        <w:t>48];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static bool </w:t>
      </w:r>
      <w:proofErr w:type="spellStart"/>
      <w:r w:rsidRPr="00D41F69">
        <w:rPr>
          <w:rFonts w:ascii="Lucida Console" w:hAnsi="Lucida Console"/>
          <w:sz w:val="16"/>
          <w:szCs w:val="16"/>
        </w:rPr>
        <w:t>RxActive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= false;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static int count = 0;</w:t>
      </w:r>
    </w:p>
    <w:p w14:paraId="4466CBEF" w14:textId="77777777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// read from port 1, the "Tx Data" (to heater), send to the serial monitor:</w:t>
      </w:r>
    </w:p>
    <w:p w14:paraId="36AA671E" w14:textId="77777777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if (Serial1.available()) {</w:t>
      </w:r>
    </w:p>
    <w:p w14:paraId="7CAFBC91" w14:textId="7D714196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  // </w:t>
      </w:r>
      <w:r w:rsidR="00BF79F5">
        <w:rPr>
          <w:rFonts w:ascii="Lucida Console" w:hAnsi="Lucida Console"/>
          <w:sz w:val="16"/>
          <w:szCs w:val="16"/>
        </w:rPr>
        <w:t>calc</w:t>
      </w:r>
      <w:r w:rsidRPr="00D41F69">
        <w:rPr>
          <w:rFonts w:ascii="Lucida Console" w:hAnsi="Lucida Console"/>
          <w:sz w:val="16"/>
          <w:szCs w:val="16"/>
        </w:rPr>
        <w:t xml:space="preserve"> elapsed time </w:t>
      </w:r>
      <w:r w:rsidR="00BF79F5">
        <w:rPr>
          <w:rFonts w:ascii="Lucida Console" w:hAnsi="Lucida Console"/>
          <w:sz w:val="16"/>
          <w:szCs w:val="16"/>
        </w:rPr>
        <w:t xml:space="preserve">since last </w:t>
      </w:r>
      <w:proofErr w:type="spellStart"/>
      <w:r w:rsidR="00BF79F5">
        <w:rPr>
          <w:rFonts w:ascii="Lucida Console" w:hAnsi="Lucida Console"/>
          <w:sz w:val="16"/>
          <w:szCs w:val="16"/>
        </w:rPr>
        <w:t>rx’d</w:t>
      </w:r>
      <w:proofErr w:type="spellEnd"/>
      <w:r w:rsidR="00BF79F5">
        <w:rPr>
          <w:rFonts w:ascii="Lucida Console" w:hAnsi="Lucida Console"/>
          <w:sz w:val="16"/>
          <w:szCs w:val="16"/>
        </w:rPr>
        <w:t xml:space="preserve"> byte </w:t>
      </w:r>
      <w:r w:rsidRPr="00D41F69">
        <w:rPr>
          <w:rFonts w:ascii="Lucida Console" w:hAnsi="Lucida Console"/>
          <w:sz w:val="16"/>
          <w:szCs w:val="16"/>
        </w:rPr>
        <w:t>to detect start of frame</w:t>
      </w:r>
      <w:r w:rsidR="00BF79F5">
        <w:rPr>
          <w:rFonts w:ascii="Lucida Console" w:hAnsi="Lucida Console"/>
          <w:sz w:val="16"/>
          <w:szCs w:val="16"/>
        </w:rPr>
        <w:t xml:space="preserve"> sequence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unsigned long </w:t>
      </w:r>
      <w:proofErr w:type="spellStart"/>
      <w:r w:rsidRPr="00D41F69">
        <w:rPr>
          <w:rFonts w:ascii="Lucida Console" w:hAnsi="Lucida Console"/>
          <w:sz w:val="16"/>
          <w:szCs w:val="16"/>
        </w:rPr>
        <w:t>timenow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= </w:t>
      </w:r>
      <w:proofErr w:type="spellStart"/>
      <w:proofErr w:type="gramStart"/>
      <w:r w:rsidRPr="00D41F69">
        <w:rPr>
          <w:rFonts w:ascii="Lucida Console" w:hAnsi="Lucida Console"/>
          <w:sz w:val="16"/>
          <w:szCs w:val="16"/>
        </w:rPr>
        <w:t>millis</w:t>
      </w:r>
      <w:proofErr w:type="spellEnd"/>
      <w:r w:rsidRPr="00D41F69">
        <w:rPr>
          <w:rFonts w:ascii="Lucida Console" w:hAnsi="Lucida Console"/>
          <w:sz w:val="16"/>
          <w:szCs w:val="16"/>
        </w:rPr>
        <w:t>(</w:t>
      </w:r>
      <w:proofErr w:type="gramEnd"/>
      <w:r w:rsidRPr="00D41F69">
        <w:rPr>
          <w:rFonts w:ascii="Lucida Console" w:hAnsi="Lucida Console"/>
          <w:sz w:val="16"/>
          <w:szCs w:val="16"/>
        </w:rPr>
        <w:t>);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unsigned long diff = </w:t>
      </w:r>
      <w:proofErr w:type="spellStart"/>
      <w:r w:rsidRPr="00D41F69">
        <w:rPr>
          <w:rFonts w:ascii="Lucida Console" w:hAnsi="Lucida Console"/>
          <w:sz w:val="16"/>
          <w:szCs w:val="16"/>
        </w:rPr>
        <w:t>timenow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- </w:t>
      </w:r>
      <w:proofErr w:type="spellStart"/>
      <w:r w:rsidRPr="00D41F69">
        <w:rPr>
          <w:rFonts w:ascii="Lucida Console" w:hAnsi="Lucida Console"/>
          <w:sz w:val="16"/>
          <w:szCs w:val="16"/>
        </w:rPr>
        <w:t>lasttime</w:t>
      </w:r>
      <w:proofErr w:type="spellEnd"/>
      <w:r w:rsidRPr="00D41F69">
        <w:rPr>
          <w:rFonts w:ascii="Lucida Console" w:hAnsi="Lucida Console"/>
          <w:sz w:val="16"/>
          <w:szCs w:val="16"/>
        </w:rPr>
        <w:t>;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</w:t>
      </w:r>
      <w:proofErr w:type="spellStart"/>
      <w:r w:rsidRPr="00D41F69">
        <w:rPr>
          <w:rFonts w:ascii="Lucida Console" w:hAnsi="Lucida Console"/>
          <w:sz w:val="16"/>
          <w:szCs w:val="16"/>
        </w:rPr>
        <w:t>lasttime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= </w:t>
      </w:r>
      <w:proofErr w:type="spellStart"/>
      <w:r w:rsidRPr="00D41F69">
        <w:rPr>
          <w:rFonts w:ascii="Lucida Console" w:hAnsi="Lucida Console"/>
          <w:sz w:val="16"/>
          <w:szCs w:val="16"/>
        </w:rPr>
        <w:t>timenow</w:t>
      </w:r>
      <w:proofErr w:type="spellEnd"/>
      <w:r w:rsidRPr="00D41F69">
        <w:rPr>
          <w:rFonts w:ascii="Lucida Console" w:hAnsi="Lucida Console"/>
          <w:sz w:val="16"/>
          <w:szCs w:val="16"/>
        </w:rPr>
        <w:t>;</w:t>
      </w:r>
    </w:p>
    <w:p w14:paraId="4E0CF1B5" w14:textId="2D55E241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  </w:t>
      </w:r>
      <w:proofErr w:type="gramStart"/>
      <w:r w:rsidRPr="00D41F69">
        <w:rPr>
          <w:rFonts w:ascii="Lucida Console" w:hAnsi="Lucida Console"/>
          <w:sz w:val="16"/>
          <w:szCs w:val="16"/>
        </w:rPr>
        <w:t>if(</w:t>
      </w:r>
      <w:proofErr w:type="gramEnd"/>
      <w:r w:rsidRPr="00D41F69">
        <w:rPr>
          <w:rFonts w:ascii="Lucida Console" w:hAnsi="Lucida Console"/>
          <w:sz w:val="16"/>
          <w:szCs w:val="16"/>
        </w:rPr>
        <w:t xml:space="preserve">diff &gt; 100) {  </w:t>
      </w:r>
      <w:r w:rsidR="0080564B">
        <w:rPr>
          <w:rFonts w:ascii="Lucida Console" w:hAnsi="Lucida Console"/>
          <w:sz w:val="16"/>
          <w:szCs w:val="16"/>
        </w:rPr>
        <w:t xml:space="preserve">     // </w:t>
      </w:r>
      <w:r w:rsidR="0080564B" w:rsidRPr="00D41F69">
        <w:rPr>
          <w:rFonts w:ascii="Lucida Console" w:hAnsi="Lucida Console"/>
          <w:sz w:val="16"/>
          <w:szCs w:val="16"/>
        </w:rPr>
        <w:t xml:space="preserve">this </w:t>
      </w:r>
      <w:r w:rsidR="0080564B">
        <w:rPr>
          <w:rFonts w:ascii="Lucida Console" w:hAnsi="Lucida Console"/>
          <w:sz w:val="16"/>
          <w:szCs w:val="16"/>
        </w:rPr>
        <w:t>indicates the start of a new frame sequence</w:t>
      </w:r>
      <w:r w:rsidR="0080564B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  </w:t>
      </w:r>
      <w:proofErr w:type="spellStart"/>
      <w:r w:rsidRPr="00D41F69">
        <w:rPr>
          <w:rFonts w:ascii="Lucida Console" w:hAnsi="Lucida Console"/>
          <w:sz w:val="16"/>
          <w:szCs w:val="16"/>
        </w:rPr>
        <w:t>RxActive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= true;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}</w:t>
      </w:r>
    </w:p>
    <w:p w14:paraId="0AA45EB1" w14:textId="77777777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  int </w:t>
      </w:r>
      <w:proofErr w:type="spellStart"/>
      <w:r w:rsidRPr="00D41F69">
        <w:rPr>
          <w:rFonts w:ascii="Lucida Console" w:hAnsi="Lucida Console"/>
          <w:sz w:val="16"/>
          <w:szCs w:val="16"/>
        </w:rPr>
        <w:t>inByte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= Serial1.read(); // read hex byte</w:t>
      </w:r>
    </w:p>
    <w:p w14:paraId="150CF5D4" w14:textId="7916CE4F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  </w:t>
      </w:r>
      <w:proofErr w:type="gramStart"/>
      <w:r w:rsidRPr="00D41F69">
        <w:rPr>
          <w:rFonts w:ascii="Lucida Console" w:hAnsi="Lucida Console"/>
          <w:sz w:val="16"/>
          <w:szCs w:val="16"/>
        </w:rPr>
        <w:t>if(</w:t>
      </w:r>
      <w:proofErr w:type="spellStart"/>
      <w:proofErr w:type="gramEnd"/>
      <w:r w:rsidRPr="00D41F69">
        <w:rPr>
          <w:rFonts w:ascii="Lucida Console" w:hAnsi="Lucida Console"/>
          <w:sz w:val="16"/>
          <w:szCs w:val="16"/>
        </w:rPr>
        <w:t>RxActive</w:t>
      </w:r>
      <w:proofErr w:type="spellEnd"/>
      <w:r w:rsidRPr="00D41F69">
        <w:rPr>
          <w:rFonts w:ascii="Lucida Console" w:hAnsi="Lucida Console"/>
          <w:sz w:val="16"/>
          <w:szCs w:val="16"/>
        </w:rPr>
        <w:t>) {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  Data[count++] = </w:t>
      </w:r>
      <w:proofErr w:type="spellStart"/>
      <w:r w:rsidRPr="00D41F69">
        <w:rPr>
          <w:rFonts w:ascii="Lucida Console" w:hAnsi="Lucida Console"/>
          <w:sz w:val="16"/>
          <w:szCs w:val="16"/>
        </w:rPr>
        <w:t>inByte</w:t>
      </w:r>
      <w:proofErr w:type="spellEnd"/>
      <w:r w:rsidRPr="00D41F69">
        <w:rPr>
          <w:rFonts w:ascii="Lucida Console" w:hAnsi="Lucida Console"/>
          <w:sz w:val="16"/>
          <w:szCs w:val="16"/>
        </w:rPr>
        <w:t>;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  if(count == 48) {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    </w:t>
      </w:r>
      <w:proofErr w:type="spellStart"/>
      <w:r w:rsidRPr="00D41F69">
        <w:rPr>
          <w:rFonts w:ascii="Lucida Console" w:hAnsi="Lucida Console"/>
          <w:sz w:val="16"/>
          <w:szCs w:val="16"/>
        </w:rPr>
        <w:t>RxActive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= false;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  }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}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}</w:t>
      </w:r>
    </w:p>
    <w:p w14:paraId="78F63233" w14:textId="77777777" w:rsidR="00BF79F5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</w:t>
      </w:r>
      <w:proofErr w:type="gramStart"/>
      <w:r w:rsidRPr="00D41F69">
        <w:rPr>
          <w:rFonts w:ascii="Lucida Console" w:hAnsi="Lucida Console"/>
          <w:sz w:val="16"/>
          <w:szCs w:val="16"/>
        </w:rPr>
        <w:t>if(</w:t>
      </w:r>
      <w:proofErr w:type="gramEnd"/>
      <w:r w:rsidRPr="00D41F69">
        <w:rPr>
          <w:rFonts w:ascii="Lucida Console" w:hAnsi="Lucida Console"/>
          <w:sz w:val="16"/>
          <w:szCs w:val="16"/>
        </w:rPr>
        <w:t xml:space="preserve">count == 48) {  // filled both frames </w:t>
      </w:r>
      <w:r w:rsidR="00BF79F5">
        <w:rPr>
          <w:rFonts w:ascii="Lucida Console" w:hAnsi="Lucida Console"/>
          <w:sz w:val="16"/>
          <w:szCs w:val="16"/>
        </w:rPr>
        <w:t>–</w:t>
      </w:r>
      <w:r w:rsidRPr="00D41F69">
        <w:rPr>
          <w:rFonts w:ascii="Lucida Console" w:hAnsi="Lucida Console"/>
          <w:sz w:val="16"/>
          <w:szCs w:val="16"/>
        </w:rPr>
        <w:t xml:space="preserve"> dump</w:t>
      </w:r>
    </w:p>
    <w:p w14:paraId="4FD5E06D" w14:textId="0C4EACA6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  count = 0;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char </w:t>
      </w:r>
      <w:proofErr w:type="gramStart"/>
      <w:r w:rsidRPr="00D41F69">
        <w:rPr>
          <w:rFonts w:ascii="Lucida Console" w:hAnsi="Lucida Console"/>
          <w:sz w:val="16"/>
          <w:szCs w:val="16"/>
        </w:rPr>
        <w:t>str[</w:t>
      </w:r>
      <w:proofErr w:type="gramEnd"/>
      <w:r w:rsidRPr="00D41F69">
        <w:rPr>
          <w:rFonts w:ascii="Lucida Console" w:hAnsi="Lucida Console"/>
          <w:sz w:val="16"/>
          <w:szCs w:val="16"/>
        </w:rPr>
        <w:t>16];</w:t>
      </w:r>
    </w:p>
    <w:p w14:paraId="56EAA891" w14:textId="51F2D463" w:rsidR="00D41F69" w:rsidRPr="00D41F69" w:rsidRDefault="00BF79F5" w:rsidP="00D41F69">
      <w:pPr>
        <w:rPr>
          <w:rFonts w:ascii="Lucida Console" w:hAnsi="Lucida Console"/>
          <w:sz w:val="16"/>
          <w:szCs w:val="16"/>
        </w:rPr>
      </w:pPr>
      <w:r>
        <w:rPr>
          <w:rFonts w:ascii="Lucida Console" w:hAnsi="Lucida Console"/>
          <w:sz w:val="16"/>
          <w:szCs w:val="16"/>
        </w:rPr>
        <w:t xml:space="preserve">    </w:t>
      </w:r>
      <w:proofErr w:type="spellStart"/>
      <w:proofErr w:type="gramStart"/>
      <w:r w:rsidR="00D41F69" w:rsidRPr="00D41F69">
        <w:rPr>
          <w:rFonts w:ascii="Lucida Console" w:hAnsi="Lucida Console"/>
          <w:sz w:val="16"/>
          <w:szCs w:val="16"/>
        </w:rPr>
        <w:t>sprintf</w:t>
      </w:r>
      <w:proofErr w:type="spellEnd"/>
      <w:r w:rsidR="00D41F69" w:rsidRPr="00D41F69">
        <w:rPr>
          <w:rFonts w:ascii="Lucida Console" w:hAnsi="Lucida Console"/>
          <w:sz w:val="16"/>
          <w:szCs w:val="16"/>
        </w:rPr>
        <w:t>(</w:t>
      </w:r>
      <w:proofErr w:type="gramEnd"/>
      <w:r w:rsidR="00D41F69" w:rsidRPr="00D41F69">
        <w:rPr>
          <w:rFonts w:ascii="Lucida Console" w:hAnsi="Lucida Console"/>
          <w:sz w:val="16"/>
          <w:szCs w:val="16"/>
        </w:rPr>
        <w:t xml:space="preserve">str, "%08d  ", </w:t>
      </w:r>
      <w:proofErr w:type="spellStart"/>
      <w:r w:rsidR="00D41F69" w:rsidRPr="00D41F69">
        <w:rPr>
          <w:rFonts w:ascii="Lucida Console" w:hAnsi="Lucida Console"/>
          <w:sz w:val="16"/>
          <w:szCs w:val="16"/>
        </w:rPr>
        <w:t>lasttime</w:t>
      </w:r>
      <w:proofErr w:type="spellEnd"/>
      <w:r w:rsidR="00D41F69" w:rsidRPr="00D41F69">
        <w:rPr>
          <w:rFonts w:ascii="Lucida Console" w:hAnsi="Lucida Console"/>
          <w:sz w:val="16"/>
          <w:szCs w:val="16"/>
        </w:rPr>
        <w:t>);</w:t>
      </w:r>
      <w:r>
        <w:rPr>
          <w:rFonts w:ascii="Lucida Console" w:hAnsi="Lucida Console"/>
          <w:sz w:val="16"/>
          <w:szCs w:val="16"/>
        </w:rPr>
        <w:br/>
      </w:r>
      <w:r w:rsidR="00D41F69" w:rsidRPr="00D41F69">
        <w:rPr>
          <w:rFonts w:ascii="Lucida Console" w:hAnsi="Lucida Console"/>
          <w:sz w:val="16"/>
          <w:szCs w:val="16"/>
        </w:rPr>
        <w:t xml:space="preserve">    </w:t>
      </w:r>
      <w:proofErr w:type="spellStart"/>
      <w:r w:rsidR="00D41F69" w:rsidRPr="00D41F69">
        <w:rPr>
          <w:rFonts w:ascii="Lucida Console" w:hAnsi="Lucida Console"/>
          <w:sz w:val="16"/>
          <w:szCs w:val="16"/>
        </w:rPr>
        <w:t>Serial.print</w:t>
      </w:r>
      <w:proofErr w:type="spellEnd"/>
      <w:r w:rsidR="00D41F69" w:rsidRPr="00D41F69">
        <w:rPr>
          <w:rFonts w:ascii="Lucida Console" w:hAnsi="Lucida Console"/>
          <w:sz w:val="16"/>
          <w:szCs w:val="16"/>
        </w:rPr>
        <w:t>(str);</w:t>
      </w:r>
      <w:r w:rsidR="0080564B">
        <w:rPr>
          <w:rFonts w:ascii="Lucida Console" w:hAnsi="Lucida Console"/>
          <w:sz w:val="16"/>
          <w:szCs w:val="16"/>
        </w:rPr>
        <w:t xml:space="preserve">                 // print timestamp</w:t>
      </w:r>
    </w:p>
    <w:p w14:paraId="0351AC7B" w14:textId="77777777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  </w:t>
      </w:r>
      <w:proofErr w:type="gramStart"/>
      <w:r w:rsidRPr="00D41F69">
        <w:rPr>
          <w:rFonts w:ascii="Lucida Console" w:hAnsi="Lucida Console"/>
          <w:sz w:val="16"/>
          <w:szCs w:val="16"/>
        </w:rPr>
        <w:t>for(</w:t>
      </w:r>
      <w:proofErr w:type="gramEnd"/>
      <w:r w:rsidRPr="00D41F69">
        <w:rPr>
          <w:rFonts w:ascii="Lucida Console" w:hAnsi="Lucida Console"/>
          <w:sz w:val="16"/>
          <w:szCs w:val="16"/>
        </w:rPr>
        <w:t xml:space="preserve">int </w:t>
      </w:r>
      <w:proofErr w:type="spellStart"/>
      <w:r w:rsidRPr="00D41F69">
        <w:rPr>
          <w:rFonts w:ascii="Lucida Console" w:hAnsi="Lucida Console"/>
          <w:sz w:val="16"/>
          <w:szCs w:val="16"/>
        </w:rPr>
        <w:t>i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=0; </w:t>
      </w:r>
      <w:proofErr w:type="spellStart"/>
      <w:r w:rsidRPr="00D41F69">
        <w:rPr>
          <w:rFonts w:ascii="Lucida Console" w:hAnsi="Lucida Console"/>
          <w:sz w:val="16"/>
          <w:szCs w:val="16"/>
        </w:rPr>
        <w:t>i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&lt;48; </w:t>
      </w:r>
      <w:proofErr w:type="spellStart"/>
      <w:r w:rsidRPr="00D41F69">
        <w:rPr>
          <w:rFonts w:ascii="Lucida Console" w:hAnsi="Lucida Console"/>
          <w:sz w:val="16"/>
          <w:szCs w:val="16"/>
        </w:rPr>
        <w:t>i</w:t>
      </w:r>
      <w:proofErr w:type="spellEnd"/>
      <w:r w:rsidRPr="00D41F69">
        <w:rPr>
          <w:rFonts w:ascii="Lucida Console" w:hAnsi="Lucida Console"/>
          <w:sz w:val="16"/>
          <w:szCs w:val="16"/>
        </w:rPr>
        <w:t>++) {</w:t>
      </w:r>
    </w:p>
    <w:p w14:paraId="4E3FCB71" w14:textId="048B11D2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    </w:t>
      </w:r>
      <w:proofErr w:type="gramStart"/>
      <w:r w:rsidRPr="00D41F69">
        <w:rPr>
          <w:rFonts w:ascii="Lucida Console" w:hAnsi="Lucida Console"/>
          <w:sz w:val="16"/>
          <w:szCs w:val="16"/>
        </w:rPr>
        <w:t>if(</w:t>
      </w:r>
      <w:proofErr w:type="spellStart"/>
      <w:proofErr w:type="gramEnd"/>
      <w:r w:rsidRPr="00D41F69">
        <w:rPr>
          <w:rFonts w:ascii="Lucida Console" w:hAnsi="Lucida Console"/>
          <w:sz w:val="16"/>
          <w:szCs w:val="16"/>
        </w:rPr>
        <w:t>i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== 0)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    </w:t>
      </w:r>
      <w:proofErr w:type="spellStart"/>
      <w:r w:rsidRPr="00D41F69">
        <w:rPr>
          <w:rFonts w:ascii="Lucida Console" w:hAnsi="Lucida Console"/>
          <w:sz w:val="16"/>
          <w:szCs w:val="16"/>
        </w:rPr>
        <w:t>Serial.print</w:t>
      </w:r>
      <w:proofErr w:type="spellEnd"/>
      <w:r w:rsidRPr="00D41F69">
        <w:rPr>
          <w:rFonts w:ascii="Lucida Console" w:hAnsi="Lucida Console"/>
          <w:sz w:val="16"/>
          <w:szCs w:val="16"/>
        </w:rPr>
        <w:t>("Tx ");           // insert Tx marker on first pass</w:t>
      </w:r>
    </w:p>
    <w:p w14:paraId="5E4FCB61" w14:textId="76353346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    </w:t>
      </w:r>
      <w:proofErr w:type="gramStart"/>
      <w:r w:rsidRPr="00D41F69">
        <w:rPr>
          <w:rFonts w:ascii="Lucida Console" w:hAnsi="Lucida Console"/>
          <w:sz w:val="16"/>
          <w:szCs w:val="16"/>
        </w:rPr>
        <w:t>if(</w:t>
      </w:r>
      <w:proofErr w:type="spellStart"/>
      <w:proofErr w:type="gramEnd"/>
      <w:r w:rsidRPr="00D41F69">
        <w:rPr>
          <w:rFonts w:ascii="Lucida Console" w:hAnsi="Lucida Console"/>
          <w:sz w:val="16"/>
          <w:szCs w:val="16"/>
        </w:rPr>
        <w:t>i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 == 24)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    </w:t>
      </w:r>
      <w:proofErr w:type="spellStart"/>
      <w:r w:rsidRPr="00D41F69">
        <w:rPr>
          <w:rFonts w:ascii="Lucida Console" w:hAnsi="Lucida Console"/>
          <w:sz w:val="16"/>
          <w:szCs w:val="16"/>
        </w:rPr>
        <w:t>Serial.print</w:t>
      </w:r>
      <w:proofErr w:type="spellEnd"/>
      <w:r w:rsidRPr="00D41F69">
        <w:rPr>
          <w:rFonts w:ascii="Lucida Console" w:hAnsi="Lucida Console"/>
          <w:sz w:val="16"/>
          <w:szCs w:val="16"/>
        </w:rPr>
        <w:t>("Rx ");           // insert Rx marker after first 24 bytes</w:t>
      </w:r>
    </w:p>
    <w:p w14:paraId="7070A86F" w14:textId="12EF694B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    </w:t>
      </w:r>
      <w:proofErr w:type="spellStart"/>
      <w:proofErr w:type="gramStart"/>
      <w:r w:rsidRPr="00D41F69">
        <w:rPr>
          <w:rFonts w:ascii="Lucida Console" w:hAnsi="Lucida Console"/>
          <w:sz w:val="16"/>
          <w:szCs w:val="16"/>
        </w:rPr>
        <w:t>sprintf</w:t>
      </w:r>
      <w:proofErr w:type="spellEnd"/>
      <w:r w:rsidRPr="00D41F69">
        <w:rPr>
          <w:rFonts w:ascii="Lucida Console" w:hAnsi="Lucida Console"/>
          <w:sz w:val="16"/>
          <w:szCs w:val="16"/>
        </w:rPr>
        <w:t>(</w:t>
      </w:r>
      <w:proofErr w:type="gramEnd"/>
      <w:r w:rsidRPr="00D41F69">
        <w:rPr>
          <w:rFonts w:ascii="Lucida Console" w:hAnsi="Lucida Console"/>
          <w:sz w:val="16"/>
          <w:szCs w:val="16"/>
        </w:rPr>
        <w:t>str, "%02X ", Data[</w:t>
      </w:r>
      <w:proofErr w:type="spellStart"/>
      <w:r w:rsidRPr="00D41F69">
        <w:rPr>
          <w:rFonts w:ascii="Lucida Console" w:hAnsi="Lucida Console"/>
          <w:sz w:val="16"/>
          <w:szCs w:val="16"/>
        </w:rPr>
        <w:t>i</w:t>
      </w:r>
      <w:proofErr w:type="spellEnd"/>
      <w:r w:rsidRPr="00D41F69">
        <w:rPr>
          <w:rFonts w:ascii="Lucida Console" w:hAnsi="Lucida Console"/>
          <w:sz w:val="16"/>
          <w:szCs w:val="16"/>
        </w:rPr>
        <w:t>]);  // make 2 dig hex values</w:t>
      </w:r>
      <w:r w:rsidR="00BF79F5">
        <w:rPr>
          <w:rFonts w:ascii="Lucida Console" w:hAnsi="Lucida Console"/>
          <w:sz w:val="16"/>
          <w:szCs w:val="16"/>
        </w:rPr>
        <w:br/>
      </w:r>
      <w:r w:rsidRPr="00D41F69">
        <w:rPr>
          <w:rFonts w:ascii="Lucida Console" w:hAnsi="Lucida Console"/>
          <w:sz w:val="16"/>
          <w:szCs w:val="16"/>
        </w:rPr>
        <w:t xml:space="preserve">      </w:t>
      </w:r>
      <w:proofErr w:type="spellStart"/>
      <w:r w:rsidRPr="00D41F69">
        <w:rPr>
          <w:rFonts w:ascii="Lucida Console" w:hAnsi="Lucida Console"/>
          <w:sz w:val="16"/>
          <w:szCs w:val="16"/>
        </w:rPr>
        <w:t>Serial.print</w:t>
      </w:r>
      <w:proofErr w:type="spellEnd"/>
      <w:r w:rsidRPr="00D41F69">
        <w:rPr>
          <w:rFonts w:ascii="Lucida Console" w:hAnsi="Lucida Console"/>
          <w:sz w:val="16"/>
          <w:szCs w:val="16"/>
        </w:rPr>
        <w:t xml:space="preserve">(str);               // and print                         </w:t>
      </w:r>
    </w:p>
    <w:p w14:paraId="2CFA8AFC" w14:textId="77777777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  }</w:t>
      </w:r>
    </w:p>
    <w:p w14:paraId="22B2A550" w14:textId="77777777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  </w:t>
      </w:r>
      <w:proofErr w:type="spellStart"/>
      <w:r w:rsidRPr="00D41F69">
        <w:rPr>
          <w:rFonts w:ascii="Lucida Console" w:hAnsi="Lucida Console"/>
          <w:sz w:val="16"/>
          <w:szCs w:val="16"/>
        </w:rPr>
        <w:t>Serial.println</w:t>
      </w:r>
      <w:proofErr w:type="spellEnd"/>
      <w:r w:rsidRPr="00D41F69">
        <w:rPr>
          <w:rFonts w:ascii="Lucida Console" w:hAnsi="Lucida Console"/>
          <w:sz w:val="16"/>
          <w:szCs w:val="16"/>
        </w:rPr>
        <w:t>(</w:t>
      </w:r>
      <w:proofErr w:type="gramStart"/>
      <w:r w:rsidRPr="00D41F69">
        <w:rPr>
          <w:rFonts w:ascii="Lucida Console" w:hAnsi="Lucida Console"/>
          <w:sz w:val="16"/>
          <w:szCs w:val="16"/>
        </w:rPr>
        <w:t xml:space="preserve">);   </w:t>
      </w:r>
      <w:proofErr w:type="gramEnd"/>
      <w:r w:rsidRPr="00D41F69">
        <w:rPr>
          <w:rFonts w:ascii="Lucida Console" w:hAnsi="Lucida Console"/>
          <w:sz w:val="16"/>
          <w:szCs w:val="16"/>
        </w:rPr>
        <w:t xml:space="preserve">               // newline and done</w:t>
      </w:r>
    </w:p>
    <w:p w14:paraId="3A7CB7A5" w14:textId="46A495D4" w:rsidR="00D41F69" w:rsidRPr="00D41F69" w:rsidRDefault="00D41F69" w:rsidP="00D41F69">
      <w:pPr>
        <w:rPr>
          <w:rFonts w:ascii="Lucida Console" w:hAnsi="Lucida Console"/>
          <w:sz w:val="16"/>
          <w:szCs w:val="16"/>
        </w:rPr>
      </w:pPr>
      <w:r w:rsidRPr="00D41F69">
        <w:rPr>
          <w:rFonts w:ascii="Lucida Console" w:hAnsi="Lucida Console"/>
          <w:sz w:val="16"/>
          <w:szCs w:val="16"/>
        </w:rPr>
        <w:t xml:space="preserve">  </w:t>
      </w:r>
      <w:proofErr w:type="gramStart"/>
      <w:r w:rsidRPr="00D41F69">
        <w:rPr>
          <w:rFonts w:ascii="Lucida Console" w:hAnsi="Lucida Console"/>
          <w:sz w:val="16"/>
          <w:szCs w:val="16"/>
        </w:rPr>
        <w:t>}</w:t>
      </w:r>
      <w:r w:rsidR="00BF79F5">
        <w:rPr>
          <w:rFonts w:ascii="Lucida Console" w:hAnsi="Lucida Console"/>
          <w:sz w:val="16"/>
          <w:szCs w:val="16"/>
        </w:rPr>
        <w:t xml:space="preserve">  /</w:t>
      </w:r>
      <w:proofErr w:type="gramEnd"/>
      <w:r w:rsidR="00BF79F5">
        <w:rPr>
          <w:rFonts w:ascii="Lucida Console" w:hAnsi="Lucida Console"/>
          <w:sz w:val="16"/>
          <w:szCs w:val="16"/>
        </w:rPr>
        <w:t>/ count == 48</w:t>
      </w:r>
    </w:p>
    <w:p w14:paraId="1835AF78" w14:textId="00508945" w:rsidR="007272E7" w:rsidRDefault="00D41F69" w:rsidP="00BF79F5">
      <w:pPr>
        <w:rPr>
          <w:rFonts w:ascii="Lucida Console" w:hAnsi="Lucida Console"/>
          <w:sz w:val="16"/>
          <w:szCs w:val="16"/>
        </w:rPr>
      </w:pPr>
      <w:proofErr w:type="gramStart"/>
      <w:r w:rsidRPr="00D41F69">
        <w:rPr>
          <w:rFonts w:ascii="Lucida Console" w:hAnsi="Lucida Console"/>
          <w:sz w:val="16"/>
          <w:szCs w:val="16"/>
        </w:rPr>
        <w:t>}</w:t>
      </w:r>
      <w:r w:rsidR="00BF79F5">
        <w:rPr>
          <w:rFonts w:ascii="Lucida Console" w:hAnsi="Lucida Console"/>
          <w:sz w:val="16"/>
          <w:szCs w:val="16"/>
        </w:rPr>
        <w:t xml:space="preserve">  /</w:t>
      </w:r>
      <w:proofErr w:type="gramEnd"/>
      <w:r w:rsidR="00BF79F5">
        <w:rPr>
          <w:rFonts w:ascii="Lucida Console" w:hAnsi="Lucida Console"/>
          <w:sz w:val="16"/>
          <w:szCs w:val="16"/>
        </w:rPr>
        <w:t>/ loop</w:t>
      </w:r>
      <w:r w:rsidR="003019EA" w:rsidRPr="003019EA">
        <w:rPr>
          <w:rFonts w:ascii="Lucida Console" w:hAnsi="Lucida Console"/>
          <w:sz w:val="16"/>
          <w:szCs w:val="16"/>
        </w:rPr>
        <w:br/>
      </w:r>
      <w:r w:rsidR="00BF79F5">
        <w:rPr>
          <w:rFonts w:ascii="Lucida Console" w:hAnsi="Lucida Console"/>
          <w:sz w:val="16"/>
          <w:szCs w:val="16"/>
        </w:rPr>
        <w:t xml:space="preserve"> </w:t>
      </w:r>
    </w:p>
    <w:p w14:paraId="2CAEC44E" w14:textId="47ADAC91" w:rsidR="00AB0DB0" w:rsidRDefault="00AB0DB0">
      <w:pPr>
        <w:rPr>
          <w:rFonts w:ascii="Lucida Console" w:hAnsi="Lucida Console"/>
          <w:sz w:val="16"/>
          <w:szCs w:val="16"/>
        </w:rPr>
      </w:pPr>
      <w:r>
        <w:rPr>
          <w:rFonts w:ascii="Lucida Console" w:hAnsi="Lucida Console"/>
          <w:sz w:val="16"/>
          <w:szCs w:val="16"/>
        </w:rPr>
        <w:br w:type="page"/>
      </w:r>
    </w:p>
    <w:p w14:paraId="05807624" w14:textId="77777777" w:rsidR="00AB0DB0" w:rsidRDefault="00AB0DB0" w:rsidP="00AB0DB0">
      <w:pPr>
        <w:pStyle w:val="Heading1"/>
        <w:rPr>
          <w:noProof/>
        </w:rPr>
      </w:pPr>
      <w:r>
        <w:rPr>
          <w:noProof/>
        </w:rPr>
        <w:lastRenderedPageBreak/>
        <w:t>Sampled Data Runs</w:t>
      </w:r>
    </w:p>
    <w:p w14:paraId="48C6B290" w14:textId="21AA5BBF" w:rsidR="00F06A66" w:rsidRDefault="00AB0DB0" w:rsidP="00AB0DB0">
      <w:pPr>
        <w:rPr>
          <w:noProof/>
        </w:rPr>
      </w:pPr>
      <w:r>
        <w:rPr>
          <w:noProof/>
        </w:rPr>
        <w:t>The following image is from the first capture</w:t>
      </w:r>
      <w:r w:rsidR="002C0C48">
        <w:rPr>
          <w:noProof/>
        </w:rPr>
        <w:t>d</w:t>
      </w:r>
      <w:r w:rsidR="00CD35B4">
        <w:rPr>
          <w:noProof/>
        </w:rPr>
        <w:t xml:space="preserve"> data</w:t>
      </w:r>
      <w:r w:rsidR="002C0C48">
        <w:rPr>
          <w:noProof/>
        </w:rPr>
        <w:t xml:space="preserve"> set</w:t>
      </w:r>
      <w:r>
        <w:rPr>
          <w:noProof/>
        </w:rPr>
        <w:t xml:space="preserve">, using the Arduino sketch. </w:t>
      </w:r>
      <w:r>
        <w:rPr>
          <w:noProof/>
        </w:rPr>
        <w:br/>
      </w:r>
      <w:r w:rsidR="00DC18C7">
        <w:rPr>
          <w:noProof/>
        </w:rPr>
        <w:t xml:space="preserve">The charts are drawn </w:t>
      </w:r>
      <w:r w:rsidR="00AA2762">
        <w:rPr>
          <w:noProof/>
        </w:rPr>
        <w:t xml:space="preserve">solely </w:t>
      </w:r>
      <w:r w:rsidR="00DC18C7">
        <w:rPr>
          <w:noProof/>
        </w:rPr>
        <w:t>from the data frames sent by the heater.</w:t>
      </w:r>
      <w:r w:rsidR="00DC18C7">
        <w:rPr>
          <w:noProof/>
        </w:rPr>
        <w:br/>
      </w:r>
      <w:r w:rsidR="00AA2762">
        <w:rPr>
          <w:noProof/>
        </w:rPr>
        <w:t xml:space="preserve">The data from the controller is </w:t>
      </w:r>
      <w:r w:rsidR="001611F1">
        <w:rPr>
          <w:noProof/>
        </w:rPr>
        <w:t>not shown. T</w:t>
      </w:r>
      <w:r w:rsidR="00AA2762">
        <w:rPr>
          <w:noProof/>
        </w:rPr>
        <w:t xml:space="preserve">he only </w:t>
      </w:r>
      <w:r w:rsidR="001611F1">
        <w:rPr>
          <w:noProof/>
        </w:rPr>
        <w:t xml:space="preserve">data from the controller that actually changes whilst running </w:t>
      </w:r>
      <w:r w:rsidR="00AA2762">
        <w:rPr>
          <w:noProof/>
        </w:rPr>
        <w:t>is the sensed temperature</w:t>
      </w:r>
      <w:r w:rsidR="00F06A66">
        <w:rPr>
          <w:noProof/>
        </w:rPr>
        <w:t xml:space="preserve"> and momentary commands to start and stop the heater.</w:t>
      </w:r>
    </w:p>
    <w:p w14:paraId="2B9A602E" w14:textId="09BD1109" w:rsidR="001611F1" w:rsidRDefault="001611F1" w:rsidP="00AB0DB0">
      <w:pPr>
        <w:rPr>
          <w:noProof/>
        </w:rPr>
      </w:pPr>
      <w:r>
        <w:rPr>
          <w:noProof/>
        </w:rPr>
        <w:t>The charts</w:t>
      </w:r>
      <w:r w:rsidR="00AB0DB0">
        <w:rPr>
          <w:noProof/>
        </w:rPr>
        <w:t xml:space="preserve"> clearly show the operation, especially over the </w:t>
      </w:r>
      <w:r>
        <w:rPr>
          <w:noProof/>
        </w:rPr>
        <w:t xml:space="preserve">full </w:t>
      </w:r>
      <w:r w:rsidR="00AB0DB0">
        <w:rPr>
          <w:noProof/>
        </w:rPr>
        <w:t>duration of a run.</w:t>
      </w:r>
    </w:p>
    <w:p w14:paraId="31BD8C4C" w14:textId="6416D5FE" w:rsidR="00DA5F5F" w:rsidRDefault="00AB0DB0" w:rsidP="00AB0DB0">
      <w:pPr>
        <w:rPr>
          <w:noProof/>
        </w:rPr>
      </w:pPr>
      <w:r>
        <w:rPr>
          <w:noProof/>
        </w:rPr>
        <w:t xml:space="preserve">The dramatic drop in fan speed and pump </w:t>
      </w:r>
      <w:r w:rsidR="00DA5F5F">
        <w:rPr>
          <w:noProof/>
        </w:rPr>
        <w:t>frequency</w:t>
      </w:r>
      <w:r>
        <w:rPr>
          <w:noProof/>
        </w:rPr>
        <w:t xml:space="preserve"> </w:t>
      </w:r>
      <w:r w:rsidR="001611F1">
        <w:rPr>
          <w:noProof/>
        </w:rPr>
        <w:t>abou</w:t>
      </w:r>
      <w:r w:rsidR="007F27B1">
        <w:rPr>
          <w:noProof/>
        </w:rPr>
        <w:t>t</w:t>
      </w:r>
      <w:r w:rsidR="001611F1">
        <w:rPr>
          <w:noProof/>
        </w:rPr>
        <w:t xml:space="preserve"> 80% across </w:t>
      </w:r>
      <w:r>
        <w:rPr>
          <w:noProof/>
        </w:rPr>
        <w:t>are when the set temperature was exceeded by 1</w:t>
      </w:r>
      <w:r>
        <w:rPr>
          <w:rFonts w:cstheme="minorHAnsi"/>
          <w:noProof/>
        </w:rPr>
        <w:t>°</w:t>
      </w:r>
      <w:r>
        <w:rPr>
          <w:noProof/>
        </w:rPr>
        <w:t>C</w:t>
      </w:r>
      <w:r w:rsidR="009D2755">
        <w:rPr>
          <w:noProof/>
        </w:rPr>
        <w:t>.</w:t>
      </w:r>
    </w:p>
    <w:p w14:paraId="72B8D861" w14:textId="34D71421" w:rsidR="00AB0DB0" w:rsidRDefault="009D2755" w:rsidP="00AB0DB0">
      <w:pPr>
        <w:rPr>
          <w:noProof/>
        </w:rPr>
      </w:pPr>
      <w:r>
        <w:rPr>
          <w:noProof/>
        </w:rPr>
        <w:t xml:space="preserve">Shortly </w:t>
      </w:r>
      <w:r w:rsidR="001611F1">
        <w:rPr>
          <w:noProof/>
        </w:rPr>
        <w:t>there</w:t>
      </w:r>
      <w:r>
        <w:rPr>
          <w:noProof/>
        </w:rPr>
        <w:t xml:space="preserve">after the unit was </w:t>
      </w:r>
      <w:r w:rsidR="00DA5F5F">
        <w:rPr>
          <w:noProof/>
        </w:rPr>
        <w:t xml:space="preserve">asked to </w:t>
      </w:r>
      <w:r>
        <w:rPr>
          <w:noProof/>
        </w:rPr>
        <w:t>shutdown</w:t>
      </w:r>
      <w:r w:rsidR="00DA5F5F">
        <w:rPr>
          <w:noProof/>
        </w:rPr>
        <w:t xml:space="preserve">. </w:t>
      </w:r>
      <w:r w:rsidR="00DA5F5F">
        <w:rPr>
          <w:noProof/>
        </w:rPr>
        <w:br/>
        <w:t>You</w:t>
      </w:r>
      <w:r>
        <w:rPr>
          <w:noProof/>
        </w:rPr>
        <w:t xml:space="preserve"> can see the glow p</w:t>
      </w:r>
      <w:r w:rsidR="003D75C4">
        <w:rPr>
          <w:noProof/>
        </w:rPr>
        <w:t>in</w:t>
      </w:r>
      <w:r>
        <w:rPr>
          <w:noProof/>
        </w:rPr>
        <w:t xml:space="preserve"> being reheated for a short while, the pump stopping, then a cooldown phase and finally shutdown when the heat exchanger drops below 55</w:t>
      </w:r>
      <w:r>
        <w:rPr>
          <w:rFonts w:cstheme="minorHAnsi"/>
          <w:noProof/>
        </w:rPr>
        <w:t>°</w:t>
      </w:r>
      <w:r>
        <w:rPr>
          <w:noProof/>
        </w:rPr>
        <w:t>C.</w:t>
      </w:r>
    </w:p>
    <w:p w14:paraId="29AF295C" w14:textId="53B4B7DA" w:rsidR="001611F1" w:rsidRDefault="001611F1" w:rsidP="00AB0DB0">
      <w:pPr>
        <w:rPr>
          <w:noProof/>
        </w:rPr>
      </w:pPr>
      <w:r>
        <w:rPr>
          <w:noProof/>
        </w:rPr>
        <w:t>One notable exception to the charts is the glow p</w:t>
      </w:r>
      <w:r w:rsidR="003D75C4">
        <w:rPr>
          <w:noProof/>
        </w:rPr>
        <w:t>in</w:t>
      </w:r>
      <w:r>
        <w:rPr>
          <w:noProof/>
        </w:rPr>
        <w:t xml:space="preserve"> </w:t>
      </w:r>
      <w:r w:rsidR="00A856CE">
        <w:rPr>
          <w:noProof/>
        </w:rPr>
        <w:t>current</w:t>
      </w:r>
      <w:r>
        <w:rPr>
          <w:noProof/>
        </w:rPr>
        <w:t>, that rockets up to 10</w:t>
      </w:r>
      <w:r w:rsidR="00A856CE">
        <w:rPr>
          <w:noProof/>
        </w:rPr>
        <w:t>A</w:t>
      </w:r>
      <w:r w:rsidR="003D75C4">
        <w:rPr>
          <w:noProof/>
        </w:rPr>
        <w:t>.</w:t>
      </w:r>
    </w:p>
    <w:p w14:paraId="6B79BB2A" w14:textId="17845024" w:rsidR="007F27B1" w:rsidRDefault="007F27B1" w:rsidP="00AB0DB0">
      <w:pPr>
        <w:rPr>
          <w:noProof/>
        </w:rPr>
      </w:pPr>
      <w:r>
        <w:rPr>
          <w:noProof/>
        </w:rPr>
        <w:t>Als</w:t>
      </w:r>
      <w:r w:rsidR="007A6B8A">
        <w:rPr>
          <w:noProof/>
        </w:rPr>
        <w:t>o</w:t>
      </w:r>
      <w:r>
        <w:rPr>
          <w:noProof/>
        </w:rPr>
        <w:t xml:space="preserve"> noteworthy is the supply voltage drooping according to the current draw. I may need to beef </w:t>
      </w:r>
      <w:r w:rsidR="00933AE6">
        <w:rPr>
          <w:noProof/>
        </w:rPr>
        <w:t>my</w:t>
      </w:r>
      <w:r>
        <w:rPr>
          <w:noProof/>
        </w:rPr>
        <w:t xml:space="preserve"> supply cables up!</w:t>
      </w:r>
    </w:p>
    <w:p w14:paraId="4A0340AE" w14:textId="066B4856" w:rsidR="00A856CE" w:rsidRDefault="00A856CE" w:rsidP="00AB0DB0">
      <w:pPr>
        <w:rPr>
          <w:noProof/>
        </w:rPr>
      </w:pPr>
      <w:r>
        <w:rPr>
          <w:noProof/>
        </w:rPr>
        <w:t>Note that some of the annotations here have since been proven wrong, eg Brd Temp and Glow Duty cycle, they are actually fan volatge and glow plug voltage.</w:t>
      </w:r>
    </w:p>
    <w:p w14:paraId="6CC222CB" w14:textId="0574F3C7" w:rsidR="00AB0DB0" w:rsidRDefault="00AB0DB0" w:rsidP="00BF79F5">
      <w:pPr>
        <w:rPr>
          <w:rFonts w:ascii="Lucida Console" w:hAnsi="Lucida Console"/>
          <w:sz w:val="16"/>
          <w:szCs w:val="16"/>
        </w:rPr>
      </w:pPr>
      <w:r>
        <w:rPr>
          <w:rFonts w:ascii="Lucida Console" w:hAnsi="Lucida Console"/>
          <w:noProof/>
          <w:sz w:val="16"/>
          <w:szCs w:val="16"/>
        </w:rPr>
        <w:drawing>
          <wp:inline distT="0" distB="0" distL="0" distR="0" wp14:anchorId="56E54634" wp14:editId="2CDA50A5">
            <wp:extent cx="5943600" cy="3228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RunExcelChar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B8C" w14:textId="4C5FCF8D" w:rsidR="00AB0DB0" w:rsidRDefault="00AB0DB0" w:rsidP="00BF79F5">
      <w:pPr>
        <w:rPr>
          <w:rFonts w:ascii="Lucida Console" w:hAnsi="Lucida Console"/>
          <w:sz w:val="16"/>
          <w:szCs w:val="16"/>
        </w:rPr>
      </w:pPr>
    </w:p>
    <w:p w14:paraId="12AA3A94" w14:textId="1D26DE73" w:rsidR="00AB0DB0" w:rsidRDefault="00AB0DB0" w:rsidP="00BF79F5">
      <w:pPr>
        <w:rPr>
          <w:rFonts w:ascii="Lucida Console" w:hAnsi="Lucida Console"/>
          <w:sz w:val="16"/>
          <w:szCs w:val="16"/>
        </w:rPr>
      </w:pPr>
    </w:p>
    <w:p w14:paraId="77309B05" w14:textId="2BA18D9A" w:rsidR="00BF7CFD" w:rsidRDefault="00CF080C" w:rsidP="00BF7CFD">
      <w:pPr>
        <w:pStyle w:val="Heading1"/>
      </w:pPr>
      <w:r>
        <w:lastRenderedPageBreak/>
        <w:t xml:space="preserve">Observed </w:t>
      </w:r>
      <w:r w:rsidR="003D541B">
        <w:t>fault</w:t>
      </w:r>
      <w:r>
        <w:t xml:space="preserve"> </w:t>
      </w:r>
      <w:proofErr w:type="spellStart"/>
      <w:r>
        <w:t>behaviour</w:t>
      </w:r>
      <w:proofErr w:type="spellEnd"/>
    </w:p>
    <w:p w14:paraId="43997077" w14:textId="75321D31" w:rsidR="00BF7CFD" w:rsidRDefault="00BF7CFD" w:rsidP="00BF7CFD">
      <w:r>
        <w:t>To learn more, certain deliberate errors were placed upon the heater to see how it reacted.</w:t>
      </w:r>
    </w:p>
    <w:p w14:paraId="1E96E1E8" w14:textId="46A7734F" w:rsidR="00BF7CFD" w:rsidRDefault="00BF7CFD" w:rsidP="00BF7CFD">
      <w:pPr>
        <w:pStyle w:val="Heading2"/>
      </w:pPr>
      <w:r>
        <w:t>Wrong operating voltage</w:t>
      </w:r>
    </w:p>
    <w:p w14:paraId="20FF8720" w14:textId="38AA3A24" w:rsidR="00BF7CFD" w:rsidRDefault="00BF7CFD" w:rsidP="00BF7CFD">
      <w:r>
        <w:t>Using the LCD</w:t>
      </w:r>
      <w:r w:rsidR="001E56F6">
        <w:t>/LED</w:t>
      </w:r>
      <w:r>
        <w:t xml:space="preserve"> protected settings menu (passcode = 1688), the system was set to 24V, with a 12V battery system.</w:t>
      </w:r>
    </w:p>
    <w:p w14:paraId="33583A20" w14:textId="3477B857" w:rsidR="00BF7CFD" w:rsidRDefault="00BF7CFD" w:rsidP="00BF7CFD">
      <w:r>
        <w:t>When set to run, the controller soon reported an E-01 fault, and the LED in the heater entered a “flash once” mode. – ala “low voltage”.</w:t>
      </w:r>
    </w:p>
    <w:p w14:paraId="79C68552" w14:textId="5D577F81" w:rsidR="00BF7CFD" w:rsidRDefault="00BF7CFD" w:rsidP="00BF7CFD">
      <w:r>
        <w:t xml:space="preserve">The protocol reported the value 02h in both Rx </w:t>
      </w:r>
      <w:proofErr w:type="gramStart"/>
      <w:r>
        <w:t>Byte[</w:t>
      </w:r>
      <w:proofErr w:type="gramEnd"/>
      <w:r>
        <w:t>3] &amp; Rx Byte[17].</w:t>
      </w:r>
    </w:p>
    <w:p w14:paraId="00C3589A" w14:textId="54B0436B" w:rsidR="00BF7CFD" w:rsidRDefault="00BF7CFD" w:rsidP="00BF7CFD">
      <w:r>
        <w:t>Interestingly, my Rotary Controller also demands a 24V system, but a no fault is ever thrown.</w:t>
      </w:r>
    </w:p>
    <w:p w14:paraId="09174FF8" w14:textId="3806F467" w:rsidR="00BF7CFD" w:rsidRDefault="00BF7CFD" w:rsidP="00BF7CFD">
      <w:r>
        <w:t xml:space="preserve">The distinct difference is Tx </w:t>
      </w:r>
      <w:proofErr w:type="gramStart"/>
      <w:r>
        <w:t>Byte[</w:t>
      </w:r>
      <w:proofErr w:type="gramEnd"/>
      <w:r>
        <w:t>0] is sent as 78h from the Rotary Controller, but 76h from the LCD</w:t>
      </w:r>
      <w:r w:rsidR="001E56F6">
        <w:t>/LED</w:t>
      </w:r>
      <w:r>
        <w:t>.</w:t>
      </w:r>
      <w:r>
        <w:br/>
        <w:t>It appears code Tx Byte[0] = 78h causes the operating voltage byte to be ignored (and others)</w:t>
      </w:r>
      <w:r w:rsidR="00A856CE">
        <w:t>.</w:t>
      </w:r>
    </w:p>
    <w:p w14:paraId="5E1297DA" w14:textId="1D762563" w:rsidR="00BF7CFD" w:rsidRDefault="00BF7CFD" w:rsidP="00BF7CFD">
      <w:pPr>
        <w:pStyle w:val="Heading2"/>
      </w:pPr>
      <w:r>
        <w:t>Pump overcurrent</w:t>
      </w:r>
    </w:p>
    <w:p w14:paraId="031B5525" w14:textId="09896CA2" w:rsidR="00BF7CFD" w:rsidRDefault="00BF7CFD" w:rsidP="00BF7CFD">
      <w:r>
        <w:t>The heater circuit includes a simple current sense on the pump’s current draw</w:t>
      </w:r>
      <w:r w:rsidR="00A856CE">
        <w:t>, a</w:t>
      </w:r>
      <w:r>
        <w:t xml:space="preserve"> transistor that turns on if the current is too high.</w:t>
      </w:r>
    </w:p>
    <w:p w14:paraId="2222C351" w14:textId="143B333B" w:rsidR="00BF7CFD" w:rsidRDefault="00BF7CFD" w:rsidP="00BF7CFD">
      <w:r>
        <w:t>If the collector of that transistor is deliberately shorted</w:t>
      </w:r>
      <w:r w:rsidR="00A856CE">
        <w:t xml:space="preserve"> simulating an overcurrent</w:t>
      </w:r>
      <w:r>
        <w:t>, the heater instantly faults out with E-04 “pump failure”.</w:t>
      </w:r>
      <w:r w:rsidR="00CF080C">
        <w:br/>
        <w:t>Rx Bytes [3] &amp; [17] both report the value 05h.</w:t>
      </w:r>
    </w:p>
    <w:p w14:paraId="0A11E7EE" w14:textId="6781FEB7" w:rsidR="00C733B1" w:rsidRDefault="00C733B1" w:rsidP="00BD08ED">
      <w:pPr>
        <w:pStyle w:val="Heading2"/>
      </w:pPr>
      <w:r>
        <w:t>Pump not connected</w:t>
      </w:r>
    </w:p>
    <w:p w14:paraId="0115AE31" w14:textId="7B5CE2EB" w:rsidR="00C733B1" w:rsidRDefault="00C733B1" w:rsidP="00BF7CFD">
      <w:r>
        <w:t xml:space="preserve">The heater circuit includes monitoring of the voltage after 12V has passed though the pump. </w:t>
      </w:r>
      <w:r w:rsidR="00BD08ED">
        <w:br/>
      </w:r>
      <w:r>
        <w:t>If the pump is not connected, this voltage will never approach 12V when the pump is not driven.</w:t>
      </w:r>
    </w:p>
    <w:p w14:paraId="02093DB8" w14:textId="3791607C" w:rsidR="00BD08ED" w:rsidRDefault="00C733B1" w:rsidP="00BD08ED">
      <w:r>
        <w:t>The heater instantly faults out with E-04 “pump failure”</w:t>
      </w:r>
      <w:r w:rsidR="00BD08ED">
        <w:t xml:space="preserve"> when a start is attempted without the pump attached.</w:t>
      </w:r>
      <w:r w:rsidR="00BD08ED">
        <w:br/>
        <w:t>Rx Bytes [3] &amp; [17] both report the value 05h.</w:t>
      </w:r>
    </w:p>
    <w:p w14:paraId="2F14FB63" w14:textId="77777777" w:rsidR="00F30CEE" w:rsidRDefault="00F30CEE">
      <w:pPr>
        <w:rPr>
          <w:rFonts w:asciiTheme="majorHAnsi" w:eastAsiaTheme="majorEastAsia" w:hAnsiTheme="majorHAnsi" w:cstheme="majorBidi"/>
          <w:b/>
          <w:bCs/>
          <w:smallCaps/>
          <w:sz w:val="28"/>
          <w:szCs w:val="28"/>
        </w:rPr>
      </w:pPr>
      <w:r>
        <w:br w:type="page"/>
      </w:r>
    </w:p>
    <w:p w14:paraId="5F2F4811" w14:textId="3879AE00" w:rsidR="00BD08ED" w:rsidRDefault="00BD08ED" w:rsidP="00BD08ED">
      <w:pPr>
        <w:pStyle w:val="Heading2"/>
      </w:pPr>
      <w:r>
        <w:lastRenderedPageBreak/>
        <w:t>Glow plug not connected</w:t>
      </w:r>
    </w:p>
    <w:p w14:paraId="21C12268" w14:textId="4E036B3A" w:rsidR="00BD08ED" w:rsidRDefault="00BD08ED" w:rsidP="00BD08ED">
      <w:r>
        <w:t>If the glow plug is not connected, or open circuit, the heater will attempt to start in the usual manner, gently increasing the voltage across the plug until ~9V is reached.</w:t>
      </w:r>
      <w:r>
        <w:br/>
        <w:t>If no glow plug current is detected when the voltage reaches the maximum, the heater faults out with E-03.</w:t>
      </w:r>
      <w:r>
        <w:br/>
        <w:t>Rx Bytes [3] &amp; [17] both report the value 05h.</w:t>
      </w:r>
    </w:p>
    <w:p w14:paraId="6DA35627" w14:textId="77777777" w:rsidR="00F30CEE" w:rsidRDefault="00F30CEE" w:rsidP="00F30CEE">
      <w:pPr>
        <w:pStyle w:val="ListParagraph"/>
        <w:numPr>
          <w:ilvl w:val="0"/>
          <w:numId w:val="33"/>
        </w:numPr>
      </w:pPr>
      <w:r>
        <w:t>Orange trace is the glow plug current,</w:t>
      </w:r>
      <w:r w:rsidRPr="00BD08ED">
        <w:t xml:space="preserve"> </w:t>
      </w:r>
      <w:r>
        <w:t>as sensed by the heater.</w:t>
      </w:r>
    </w:p>
    <w:p w14:paraId="2446956F" w14:textId="77777777" w:rsidR="00F30CEE" w:rsidRDefault="00F30CEE" w:rsidP="00F30CEE">
      <w:pPr>
        <w:pStyle w:val="ListParagraph"/>
        <w:numPr>
          <w:ilvl w:val="0"/>
          <w:numId w:val="33"/>
        </w:numPr>
      </w:pPr>
      <w:r>
        <w:t>Blue trace is glow plug voltage.</w:t>
      </w:r>
    </w:p>
    <w:p w14:paraId="4B71FDB2" w14:textId="77777777" w:rsidR="00F30CEE" w:rsidRDefault="00F30CEE" w:rsidP="00F30CEE">
      <w:pPr>
        <w:pStyle w:val="ListParagraph"/>
        <w:numPr>
          <w:ilvl w:val="0"/>
          <w:numId w:val="33"/>
        </w:numPr>
      </w:pPr>
      <w:r>
        <w:t xml:space="preserve">Pale blue trace is the </w:t>
      </w:r>
      <w:proofErr w:type="spellStart"/>
      <w:r>
        <w:t>RunState</w:t>
      </w:r>
      <w:proofErr w:type="spellEnd"/>
      <w:r>
        <w:t xml:space="preserve"> of the heater (Rx </w:t>
      </w:r>
      <w:proofErr w:type="gramStart"/>
      <w:r>
        <w:t>Byte[</w:t>
      </w:r>
      <w:proofErr w:type="gramEnd"/>
      <w:r>
        <w:t>2])</w:t>
      </w:r>
    </w:p>
    <w:p w14:paraId="19A6307F" w14:textId="77777777" w:rsidR="00F30CEE" w:rsidRDefault="00F30CEE" w:rsidP="00F30CEE">
      <w:pPr>
        <w:pStyle w:val="ListParagraph"/>
        <w:numPr>
          <w:ilvl w:val="0"/>
          <w:numId w:val="33"/>
        </w:numPr>
      </w:pPr>
      <w:r>
        <w:t xml:space="preserve">Grey trace is the </w:t>
      </w:r>
      <w:proofErr w:type="spellStart"/>
      <w:r>
        <w:t>ErrState</w:t>
      </w:r>
      <w:proofErr w:type="spellEnd"/>
      <w:r>
        <w:t xml:space="preserve"> of the heater (Rx </w:t>
      </w:r>
      <w:proofErr w:type="gramStart"/>
      <w:r>
        <w:t>Byte[</w:t>
      </w:r>
      <w:proofErr w:type="gramEnd"/>
      <w:r>
        <w:t>3])</w:t>
      </w:r>
    </w:p>
    <w:p w14:paraId="4251E89E" w14:textId="69C038BF" w:rsidR="00F30CEE" w:rsidRDefault="00F30CEE" w:rsidP="00F30CEE">
      <w:pPr>
        <w:pStyle w:val="ListParagraph"/>
        <w:numPr>
          <w:ilvl w:val="0"/>
          <w:numId w:val="33"/>
        </w:numPr>
      </w:pPr>
      <w:r>
        <w:t>Yellow trace indicates elapsed time in seconds divided by 10 (for scaling).</w:t>
      </w:r>
      <w:r>
        <w:br/>
      </w:r>
    </w:p>
    <w:p w14:paraId="74357838" w14:textId="77777777" w:rsidR="00F30CEE" w:rsidRDefault="00F30CEE" w:rsidP="00BD08ED"/>
    <w:p w14:paraId="13152B4D" w14:textId="23CEC4B9" w:rsidR="00BD08ED" w:rsidRDefault="00BD08ED" w:rsidP="00BD08ED">
      <w:r>
        <w:rPr>
          <w:noProof/>
        </w:rPr>
        <w:drawing>
          <wp:inline distT="0" distB="0" distL="0" distR="0" wp14:anchorId="59667F01" wp14:editId="2481D4D5">
            <wp:extent cx="3330054" cy="255802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GlowPlu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485" cy="256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C2C6" w14:textId="1979C593" w:rsidR="00BD08ED" w:rsidRDefault="00BD08ED" w:rsidP="00BD08ED">
      <w:pPr>
        <w:pStyle w:val="Heading2"/>
      </w:pPr>
      <w:r>
        <w:t>Glow plug shorted</w:t>
      </w:r>
    </w:p>
    <w:p w14:paraId="79B91C7A" w14:textId="77777777" w:rsidR="00BD08ED" w:rsidRDefault="00BD08ED" w:rsidP="00BD08ED">
      <w:r>
        <w:t>If the glow plug is shorted, the heater will instantly fault when a start is attempt with E-03.</w:t>
      </w:r>
      <w:r>
        <w:br/>
        <w:t>Rx Bytes [3] &amp; [17] both report the value 05h.</w:t>
      </w:r>
    </w:p>
    <w:p w14:paraId="53B08E0D" w14:textId="77777777" w:rsidR="00F30CEE" w:rsidRDefault="00BD08ED" w:rsidP="00BD08ED">
      <w:r>
        <w:t>The glow plug current immediately rises to the 10A limit, and minimal glow plug voltage exists:</w:t>
      </w:r>
    </w:p>
    <w:p w14:paraId="710611C6" w14:textId="77777777" w:rsidR="00F30CEE" w:rsidRDefault="00F30CEE" w:rsidP="00F30CEE">
      <w:pPr>
        <w:pStyle w:val="ListParagraph"/>
        <w:numPr>
          <w:ilvl w:val="0"/>
          <w:numId w:val="34"/>
        </w:numPr>
      </w:pPr>
      <w:r>
        <w:t>O</w:t>
      </w:r>
      <w:r w:rsidR="00BD08ED">
        <w:t>range trace is the glow plug current,</w:t>
      </w:r>
      <w:r w:rsidR="00BD08ED" w:rsidRPr="00BD08ED">
        <w:t xml:space="preserve"> </w:t>
      </w:r>
      <w:r w:rsidR="00BD08ED">
        <w:t>as sensed by the heater.</w:t>
      </w:r>
    </w:p>
    <w:p w14:paraId="73077787" w14:textId="77777777" w:rsidR="00F30CEE" w:rsidRDefault="00F30CEE" w:rsidP="00F30CEE">
      <w:pPr>
        <w:pStyle w:val="ListParagraph"/>
        <w:numPr>
          <w:ilvl w:val="0"/>
          <w:numId w:val="34"/>
        </w:numPr>
      </w:pPr>
      <w:r>
        <w:t xml:space="preserve">Pale blue trace is the </w:t>
      </w:r>
      <w:proofErr w:type="spellStart"/>
      <w:r>
        <w:t>RunState</w:t>
      </w:r>
      <w:proofErr w:type="spellEnd"/>
      <w:r>
        <w:t xml:space="preserve"> of the heater (Rx </w:t>
      </w:r>
      <w:proofErr w:type="gramStart"/>
      <w:r>
        <w:t>Byte[</w:t>
      </w:r>
      <w:proofErr w:type="gramEnd"/>
      <w:r>
        <w:t>2])</w:t>
      </w:r>
    </w:p>
    <w:p w14:paraId="2A68FFDA" w14:textId="77777777" w:rsidR="00F30CEE" w:rsidRDefault="00F30CEE" w:rsidP="00F30CEE">
      <w:pPr>
        <w:pStyle w:val="ListParagraph"/>
        <w:numPr>
          <w:ilvl w:val="0"/>
          <w:numId w:val="34"/>
        </w:numPr>
      </w:pPr>
      <w:r>
        <w:t xml:space="preserve">Grey trace is the </w:t>
      </w:r>
      <w:proofErr w:type="spellStart"/>
      <w:r>
        <w:t>ErrState</w:t>
      </w:r>
      <w:proofErr w:type="spellEnd"/>
      <w:r>
        <w:t xml:space="preserve"> of the heater (Rx </w:t>
      </w:r>
      <w:proofErr w:type="gramStart"/>
      <w:r>
        <w:t>Byte[</w:t>
      </w:r>
      <w:proofErr w:type="gramEnd"/>
      <w:r>
        <w:t>3])</w:t>
      </w:r>
    </w:p>
    <w:p w14:paraId="6F9D63A1" w14:textId="58791724" w:rsidR="00BD08ED" w:rsidRDefault="00F30CEE" w:rsidP="00F30CEE">
      <w:pPr>
        <w:pStyle w:val="ListParagraph"/>
        <w:numPr>
          <w:ilvl w:val="0"/>
          <w:numId w:val="34"/>
        </w:numPr>
      </w:pPr>
      <w:r>
        <w:t>Blue trace is glow plug voltage.</w:t>
      </w:r>
    </w:p>
    <w:p w14:paraId="05042676" w14:textId="59C3064D" w:rsidR="00BD08ED" w:rsidRDefault="00BD08ED" w:rsidP="00BD08ED">
      <w:r>
        <w:rPr>
          <w:noProof/>
        </w:rPr>
        <w:lastRenderedPageBreak/>
        <w:drawing>
          <wp:inline distT="0" distB="0" distL="0" distR="0" wp14:anchorId="1E96B9FC" wp14:editId="61D3F9DB">
            <wp:extent cx="3500788" cy="267496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lowPlugShort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65" cy="267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48D1" w14:textId="77777777" w:rsidR="00F75B8B" w:rsidRDefault="00F75B8B" w:rsidP="00F75B8B">
      <w:pPr>
        <w:pStyle w:val="Heading2"/>
      </w:pPr>
      <w:r>
        <w:t>Thermistor Faults</w:t>
      </w:r>
    </w:p>
    <w:p w14:paraId="78AB1E7D" w14:textId="77777777" w:rsidR="00F75B8B" w:rsidRDefault="00F75B8B" w:rsidP="00F75B8B">
      <w:r>
        <w:t>A shorted thermistor reads as 50</w:t>
      </w:r>
      <w:r>
        <w:rPr>
          <w:rFonts w:cstheme="minorHAnsi"/>
        </w:rPr>
        <w:t>°</w:t>
      </w:r>
      <w:r>
        <w:t>C</w:t>
      </w:r>
      <w:r>
        <w:t>.</w:t>
      </w:r>
    </w:p>
    <w:p w14:paraId="726125FB" w14:textId="288CBCDC" w:rsidR="00F75B8B" w:rsidRDefault="00F75B8B" w:rsidP="00F75B8B">
      <w:r>
        <w:t>A</w:t>
      </w:r>
      <w:r>
        <w:t>n open thermistor reads as -39</w:t>
      </w:r>
      <w:r>
        <w:rPr>
          <w:rFonts w:cstheme="minorHAnsi"/>
        </w:rPr>
        <w:t>°</w:t>
      </w:r>
      <w:r>
        <w:t>C.</w:t>
      </w:r>
    </w:p>
    <w:p w14:paraId="29D592A3" w14:textId="77777777" w:rsidR="00F75B8B" w:rsidRDefault="00F75B8B" w:rsidP="00BD08ED"/>
    <w:p w14:paraId="02EFC5E2" w14:textId="06C0127E" w:rsidR="003D541B" w:rsidRDefault="00F30CEE" w:rsidP="00F30CEE">
      <w:pPr>
        <w:pStyle w:val="Heading1"/>
      </w:pPr>
      <w:r>
        <w:t>O</w:t>
      </w:r>
      <w:r w:rsidR="003D541B">
        <w:t>ther observations</w:t>
      </w:r>
    </w:p>
    <w:p w14:paraId="6A70077F" w14:textId="51B4243A" w:rsidR="00CF080C" w:rsidRDefault="00CF080C" w:rsidP="00CF080C">
      <w:pPr>
        <w:pStyle w:val="Heading2"/>
      </w:pPr>
      <w:r>
        <w:t>Transition to Run State 5 – normal running</w:t>
      </w:r>
    </w:p>
    <w:p w14:paraId="06DEA6EE" w14:textId="427CDCF1" w:rsidR="00CF080C" w:rsidRDefault="00CF080C" w:rsidP="00BF7CFD">
      <w:r>
        <w:t xml:space="preserve">When the heater exchanger </w:t>
      </w:r>
      <w:r w:rsidR="003D541B">
        <w:t>exceeds</w:t>
      </w:r>
      <w:r>
        <w:t xml:space="preserve"> 100</w:t>
      </w:r>
      <w:r>
        <w:rPr>
          <w:rFonts w:cstheme="minorHAnsi"/>
        </w:rPr>
        <w:t>°</w:t>
      </w:r>
      <w:r>
        <w:t xml:space="preserve">C, the heater seems to </w:t>
      </w:r>
      <w:r w:rsidR="003D541B">
        <w:t xml:space="preserve">consistently </w:t>
      </w:r>
      <w:r>
        <w:t xml:space="preserve">switch to Run State 5 (Rx </w:t>
      </w:r>
      <w:proofErr w:type="gramStart"/>
      <w:r>
        <w:t>Byte[</w:t>
      </w:r>
      <w:proofErr w:type="gramEnd"/>
      <w:r>
        <w:t>2]).</w:t>
      </w:r>
    </w:p>
    <w:p w14:paraId="6C9FF523" w14:textId="42EC8F4F" w:rsidR="00CF080C" w:rsidRDefault="00CF080C" w:rsidP="00BF7CFD">
      <w:r>
        <w:t xml:space="preserve">This matches the value reported by the heater in Rx </w:t>
      </w:r>
      <w:proofErr w:type="gramStart"/>
      <w:r>
        <w:t>Byte[</w:t>
      </w:r>
      <w:proofErr w:type="gramEnd"/>
      <w:r>
        <w:t>20]…</w:t>
      </w:r>
    </w:p>
    <w:p w14:paraId="08429A07" w14:textId="2613242A" w:rsidR="00CF080C" w:rsidRDefault="00CF080C" w:rsidP="00CF080C">
      <w:pPr>
        <w:pStyle w:val="Heading2"/>
      </w:pPr>
      <w:r>
        <w:t xml:space="preserve">Transition to </w:t>
      </w:r>
      <w:proofErr w:type="spellStart"/>
      <w:r>
        <w:t>Shutdown</w:t>
      </w:r>
      <w:proofErr w:type="spellEnd"/>
      <w:r>
        <w:t xml:space="preserve"> – Run State 0</w:t>
      </w:r>
    </w:p>
    <w:p w14:paraId="61A95CA2" w14:textId="11945635" w:rsidR="00CF080C" w:rsidRDefault="00A619C7" w:rsidP="00BF7CFD">
      <w:r>
        <w:t xml:space="preserve">The heater consistently </w:t>
      </w:r>
      <w:r w:rsidR="003D541B">
        <w:t>shuts down w</w:t>
      </w:r>
      <w:r w:rsidR="00CF080C">
        <w:t xml:space="preserve">hen the heater exchanger </w:t>
      </w:r>
      <w:r w:rsidR="009661E7">
        <w:t xml:space="preserve">has </w:t>
      </w:r>
      <w:r w:rsidR="00CF080C">
        <w:t>cool</w:t>
      </w:r>
      <w:r w:rsidR="009661E7">
        <w:t>ed</w:t>
      </w:r>
      <w:r w:rsidR="00CF080C">
        <w:t xml:space="preserve"> below 55</w:t>
      </w:r>
      <w:r w:rsidR="00CF080C">
        <w:rPr>
          <w:rFonts w:cstheme="minorHAnsi"/>
        </w:rPr>
        <w:t>°</w:t>
      </w:r>
      <w:r w:rsidR="00CF080C">
        <w:t>C.</w:t>
      </w:r>
    </w:p>
    <w:p w14:paraId="27023517" w14:textId="17EBD551" w:rsidR="00CF080C" w:rsidRDefault="00CF080C" w:rsidP="00BD08ED">
      <w:pPr>
        <w:pStyle w:val="Heading2"/>
      </w:pPr>
      <w:r>
        <w:t>Glow plug</w:t>
      </w:r>
    </w:p>
    <w:p w14:paraId="4FF903A7" w14:textId="0E6E2F86" w:rsidR="00CF080C" w:rsidRDefault="00CF080C" w:rsidP="00BF7CFD">
      <w:r>
        <w:t>It appears the heater primarily controls the current going to the glow plug, at 10amps.</w:t>
      </w:r>
      <w:r w:rsidR="006468AC">
        <w:br/>
        <w:t xml:space="preserve">When cold, the current rises to 10A quite quickly, but the voltage slow climbs to </w:t>
      </w:r>
      <w:r w:rsidR="00BD08ED">
        <w:t>~</w:t>
      </w:r>
      <w:r w:rsidR="006468AC">
        <w:t>9V.</w:t>
      </w:r>
    </w:p>
    <w:p w14:paraId="38E7E398" w14:textId="49C948DB" w:rsidR="006468AC" w:rsidRDefault="006468AC" w:rsidP="00BF7CFD">
      <w:r>
        <w:t>This generally agrees with the resistance increasing with temperature, needing more voltage to get the same current.</w:t>
      </w:r>
    </w:p>
    <w:p w14:paraId="49FCDDF6" w14:textId="41ABD456" w:rsidR="006468AC" w:rsidRDefault="006468AC" w:rsidP="00BF7CFD">
      <w:r>
        <w:t>The glow plug is driven by a buck regulator in the heater, which receives a 40kHz PWM signal from the microcontroller.</w:t>
      </w:r>
    </w:p>
    <w:p w14:paraId="33E8901B" w14:textId="77777777" w:rsidR="00F30CEE" w:rsidRDefault="00F30CEE" w:rsidP="00BF7CFD">
      <w:r>
        <w:lastRenderedPageBreak/>
        <w:t>The following image shows a typical start:</w:t>
      </w:r>
    </w:p>
    <w:p w14:paraId="5BA9C3C3" w14:textId="3AD68DF1" w:rsidR="00F30CEE" w:rsidRDefault="00F30CEE" w:rsidP="00F30CEE">
      <w:pPr>
        <w:pStyle w:val="ListParagraph"/>
        <w:numPr>
          <w:ilvl w:val="0"/>
          <w:numId w:val="32"/>
        </w:numPr>
      </w:pPr>
      <w:r>
        <w:t>O</w:t>
      </w:r>
      <w:r w:rsidR="00BD08ED">
        <w:t>range trace is the glow plug current, as sensed by the heater.</w:t>
      </w:r>
    </w:p>
    <w:p w14:paraId="1EA83692" w14:textId="3368D731" w:rsidR="00F30CEE" w:rsidRDefault="00F30CEE" w:rsidP="00F30CEE">
      <w:pPr>
        <w:pStyle w:val="ListParagraph"/>
        <w:numPr>
          <w:ilvl w:val="0"/>
          <w:numId w:val="32"/>
        </w:numPr>
      </w:pPr>
      <w:r>
        <w:t>B</w:t>
      </w:r>
      <w:r w:rsidR="00BD08ED">
        <w:t>lue trace is glow plug voltage, as sensed by the heater.</w:t>
      </w:r>
    </w:p>
    <w:p w14:paraId="77FDB9A9" w14:textId="44B118C6" w:rsidR="00BD08ED" w:rsidRDefault="00F30CEE" w:rsidP="00F30CEE">
      <w:pPr>
        <w:pStyle w:val="ListParagraph"/>
        <w:numPr>
          <w:ilvl w:val="0"/>
          <w:numId w:val="32"/>
        </w:numPr>
      </w:pPr>
      <w:r>
        <w:t>G</w:t>
      </w:r>
      <w:r w:rsidR="00BD08ED">
        <w:t>rey trace is the heat exchanger’s body temperature, as sensed by the heater.</w:t>
      </w:r>
    </w:p>
    <w:p w14:paraId="5B19C404" w14:textId="3A1DB5D6" w:rsidR="00BD08ED" w:rsidRDefault="00BD08ED" w:rsidP="00BF7CFD">
      <w:r>
        <w:rPr>
          <w:noProof/>
        </w:rPr>
        <w:drawing>
          <wp:inline distT="0" distB="0" distL="0" distR="0" wp14:anchorId="20D5AD42" wp14:editId="6AA7C7E0">
            <wp:extent cx="4534533" cy="2686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eledSta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B544" w14:textId="42F13B05" w:rsidR="006468AC" w:rsidRDefault="006468AC" w:rsidP="006468AC">
      <w:pPr>
        <w:pStyle w:val="Heading2"/>
      </w:pPr>
      <w:r>
        <w:t>System voltage</w:t>
      </w:r>
    </w:p>
    <w:p w14:paraId="6B3EA2B6" w14:textId="73013029" w:rsidR="006468AC" w:rsidRDefault="00A856CE" w:rsidP="00BF7CFD">
      <w:r>
        <w:t>T</w:t>
      </w:r>
      <w:r w:rsidR="003D541B">
        <w:t xml:space="preserve">he heater </w:t>
      </w:r>
      <w:r>
        <w:t xml:space="preserve">PCB </w:t>
      </w:r>
      <w:r w:rsidR="003D541B">
        <w:t>can</w:t>
      </w:r>
      <w:r w:rsidR="006468AC">
        <w:t xml:space="preserve"> safely operate with a 24V or 12V battery system, just needing an LCD </w:t>
      </w:r>
      <w:r>
        <w:t xml:space="preserve">or LED </w:t>
      </w:r>
      <w:r w:rsidR="006468AC">
        <w:t>controller to define the correct operating voltage</w:t>
      </w:r>
      <w:r w:rsidR="00994A7D">
        <w:t xml:space="preserve"> to avoid over or under voltage errors.</w:t>
      </w:r>
    </w:p>
    <w:p w14:paraId="031863FB" w14:textId="77777777" w:rsidR="006468AC" w:rsidRDefault="006468AC" w:rsidP="00BF7CFD">
      <w:r>
        <w:t>The 5V for the logic is created via a buck regulator, as is the glow plug.</w:t>
      </w:r>
    </w:p>
    <w:p w14:paraId="378308C4" w14:textId="333CC241" w:rsidR="006468AC" w:rsidRDefault="006468AC" w:rsidP="00BF7CFD">
      <w:r>
        <w:t>The fan is driven by a PWM signal meaning a 24V supply can run a 12V fan given appropriate reduction on PWM duty cycle.</w:t>
      </w:r>
      <w:r w:rsidR="00994A7D">
        <w:t xml:space="preserve"> </w:t>
      </w:r>
      <w:r>
        <w:t>The required fan speed is regulated using feedback from a hall effect sensor driven by magnets embedded in the room air intake impeller.</w:t>
      </w:r>
    </w:p>
    <w:p w14:paraId="787E074B" w14:textId="2B6BA538" w:rsidR="006468AC" w:rsidRDefault="006468AC" w:rsidP="00BF7CFD">
      <w:r>
        <w:t xml:space="preserve">The pump being </w:t>
      </w:r>
      <w:r w:rsidR="00A856CE">
        <w:t xml:space="preserve">a </w:t>
      </w:r>
      <w:r>
        <w:t xml:space="preserve">momentary </w:t>
      </w:r>
      <w:r w:rsidR="00A856CE">
        <w:t xml:space="preserve">impulse </w:t>
      </w:r>
      <w:r>
        <w:t xml:space="preserve">action </w:t>
      </w:r>
      <w:r w:rsidR="00A856CE">
        <w:t xml:space="preserve">could </w:t>
      </w:r>
      <w:r>
        <w:t>p</w:t>
      </w:r>
      <w:r w:rsidR="00A856CE">
        <w:t xml:space="preserve">ossibly </w:t>
      </w:r>
      <w:r>
        <w:t>run with 24V OK</w:t>
      </w:r>
      <w:r w:rsidR="00F30CEE">
        <w:t>, but I note 24V or 12V pumps can be purchased.</w:t>
      </w:r>
    </w:p>
    <w:p w14:paraId="465C81DA" w14:textId="215B2EB1" w:rsidR="006468AC" w:rsidRDefault="006468AC" w:rsidP="00BF7CFD">
      <w:r>
        <w:t xml:space="preserve">The resistor scaling </w:t>
      </w:r>
      <w:r w:rsidR="00994A7D">
        <w:t xml:space="preserve">on the ADC inputs </w:t>
      </w:r>
      <w:r w:rsidR="00A856CE">
        <w:t xml:space="preserve">will </w:t>
      </w:r>
      <w:r>
        <w:t xml:space="preserve">cope </w:t>
      </w:r>
      <w:r w:rsidR="00A856CE">
        <w:t xml:space="preserve">with </w:t>
      </w:r>
      <w:r>
        <w:t xml:space="preserve">32V before </w:t>
      </w:r>
      <w:r w:rsidR="00994A7D">
        <w:t>saturating.</w:t>
      </w:r>
    </w:p>
    <w:p w14:paraId="1A46CD75" w14:textId="01B551BC" w:rsidR="00CF080C" w:rsidRDefault="006468AC" w:rsidP="00BF7CFD">
      <w:r>
        <w:t xml:space="preserve">Finally, the PCB </w:t>
      </w:r>
      <w:r w:rsidR="00A856CE">
        <w:t xml:space="preserve">is labelled </w:t>
      </w:r>
      <w:r>
        <w:t>24V against the input power pins.</w:t>
      </w:r>
    </w:p>
    <w:p w14:paraId="1EFC4B37" w14:textId="4A3F5BF3" w:rsidR="00994A7D" w:rsidRDefault="00994A7D" w:rsidP="00994A7D">
      <w:pPr>
        <w:pStyle w:val="Heading2"/>
      </w:pPr>
      <w:r>
        <w:t>Thermostatic operation</w:t>
      </w:r>
    </w:p>
    <w:p w14:paraId="1D2D77B1" w14:textId="2955DFA6" w:rsidR="00994A7D" w:rsidRDefault="00994A7D" w:rsidP="00BF7CFD">
      <w:r>
        <w:t>The LCD Controller can be switched to/from thermostatic mode by holding down the “Settings” and “Up” arrow buttons.</w:t>
      </w:r>
      <w:r>
        <w:br/>
        <w:t xml:space="preserve">The LCD shows </w:t>
      </w:r>
      <w:proofErr w:type="spellStart"/>
      <w:r>
        <w:t>x</w:t>
      </w:r>
      <w:r>
        <w:rPr>
          <w:rFonts w:cstheme="minorHAnsi"/>
        </w:rPr>
        <w:t>°</w:t>
      </w:r>
      <w:r>
        <w:t>C</w:t>
      </w:r>
      <w:proofErr w:type="spellEnd"/>
      <w:r>
        <w:t xml:space="preserve"> for thermostat mode, “</w:t>
      </w:r>
      <w:proofErr w:type="spellStart"/>
      <w:r>
        <w:t>x.x</w:t>
      </w:r>
      <w:proofErr w:type="spellEnd"/>
      <w:r>
        <w:t xml:space="preserve"> Hz” for pump frequency mode.</w:t>
      </w:r>
    </w:p>
    <w:p w14:paraId="5DF4A9B4" w14:textId="6E27CFD4" w:rsidR="00F30CEE" w:rsidRDefault="00F30CEE" w:rsidP="00BF7CFD">
      <w:r>
        <w:lastRenderedPageBreak/>
        <w:t>The LED seven segment controller likewise</w:t>
      </w:r>
      <w:r w:rsidRPr="00F30CEE">
        <w:t xml:space="preserve"> </w:t>
      </w:r>
      <w:r>
        <w:t>can be switched to/from thermostatic mode by holding down the “Setting” and “Up” arrow buttons.</w:t>
      </w:r>
    </w:p>
    <w:p w14:paraId="0E707C54" w14:textId="4F4B15D7" w:rsidR="00994A7D" w:rsidRDefault="00994A7D" w:rsidP="00BF7CFD">
      <w:r>
        <w:t>The Rotary Controller can be switched to/from thermostatic mode by holding down the ON key for around 8 seconds</w:t>
      </w:r>
      <w:r w:rsidR="00F30CEE">
        <w:t>, it does not matter if the heater is running or not.</w:t>
      </w:r>
      <w:r>
        <w:br/>
      </w:r>
      <w:r w:rsidR="00F30CEE">
        <w:t>When running, t</w:t>
      </w:r>
      <w:r>
        <w:t>he knob lights red for thermostatic mode, blue for fixed pump frequency “Hz mode”.</w:t>
      </w:r>
    </w:p>
    <w:p w14:paraId="18FE75BB" w14:textId="1F56D496" w:rsidR="00994A7D" w:rsidRDefault="00994A7D" w:rsidP="00BF7CFD">
      <w:r>
        <w:t>When in thermostatic mode, the heater runs at maximum fan and pump speeds until the sensed temperature is 1</w:t>
      </w:r>
      <w:r>
        <w:rPr>
          <w:rFonts w:cstheme="minorHAnsi"/>
        </w:rPr>
        <w:t>°</w:t>
      </w:r>
      <w:r>
        <w:t xml:space="preserve">C higher than the set value. </w:t>
      </w:r>
      <w:r>
        <w:br/>
      </w:r>
      <w:r w:rsidRPr="00994A7D">
        <w:rPr>
          <w:b/>
        </w:rPr>
        <w:t>Note that the Rotary Controller only set</w:t>
      </w:r>
      <w:r w:rsidR="001E56F6">
        <w:rPr>
          <w:b/>
        </w:rPr>
        <w:t>s</w:t>
      </w:r>
      <w:r w:rsidRPr="00994A7D">
        <w:rPr>
          <w:b/>
        </w:rPr>
        <w:t xml:space="preserve"> </w:t>
      </w:r>
      <w:r w:rsidR="00F30CEE">
        <w:rPr>
          <w:b/>
        </w:rPr>
        <w:t xml:space="preserve">the target temperature </w:t>
      </w:r>
      <w:r w:rsidRPr="00994A7D">
        <w:rPr>
          <w:b/>
        </w:rPr>
        <w:t>in 3</w:t>
      </w:r>
      <w:r w:rsidRPr="00994A7D">
        <w:rPr>
          <w:rFonts w:cstheme="minorHAnsi"/>
          <w:b/>
        </w:rPr>
        <w:t>°</w:t>
      </w:r>
      <w:r w:rsidRPr="00994A7D">
        <w:rPr>
          <w:b/>
        </w:rPr>
        <w:t>C increments</w:t>
      </w:r>
      <w:r w:rsidR="001E56F6">
        <w:rPr>
          <w:b/>
        </w:rPr>
        <w:t xml:space="preserve"> Tx </w:t>
      </w:r>
      <w:proofErr w:type="gramStart"/>
      <w:r w:rsidR="001E56F6">
        <w:rPr>
          <w:b/>
        </w:rPr>
        <w:t>Byte[</w:t>
      </w:r>
      <w:proofErr w:type="gramEnd"/>
      <w:r w:rsidR="001E56F6">
        <w:rPr>
          <w:b/>
        </w:rPr>
        <w:t>4]</w:t>
      </w:r>
      <w:r w:rsidRPr="00994A7D">
        <w:rPr>
          <w:b/>
        </w:rPr>
        <w:t>.</w:t>
      </w:r>
      <w:r w:rsidRPr="00994A7D">
        <w:rPr>
          <w:b/>
        </w:rPr>
        <w:br/>
      </w:r>
      <w:r>
        <w:t xml:space="preserve">The heater then backs off to </w:t>
      </w:r>
      <w:r w:rsidR="00F30CEE">
        <w:t xml:space="preserve">the </w:t>
      </w:r>
      <w:r>
        <w:t>minimum pump and fan speeds until the temperature falls 1</w:t>
      </w:r>
      <w:r>
        <w:rPr>
          <w:rFonts w:cstheme="minorHAnsi"/>
        </w:rPr>
        <w:t>°</w:t>
      </w:r>
      <w:r>
        <w:t>C below the set temperature.</w:t>
      </w:r>
    </w:p>
    <w:p w14:paraId="11B2B884" w14:textId="1FC04226" w:rsidR="00BF7CFD" w:rsidRDefault="00994A7D" w:rsidP="00BF7CFD">
      <w:r>
        <w:t xml:space="preserve">This cycle repeats, going from maximum to minimum heater operation, </w:t>
      </w:r>
      <w:r w:rsidR="00761736">
        <w:t>spanning</w:t>
      </w:r>
      <w:r>
        <w:t xml:space="preserve"> the 2</w:t>
      </w:r>
      <w:r>
        <w:rPr>
          <w:rFonts w:cstheme="minorHAnsi"/>
        </w:rPr>
        <w:t>°</w:t>
      </w:r>
      <w:r>
        <w:t>C window.</w:t>
      </w:r>
    </w:p>
    <w:p w14:paraId="76D68E85" w14:textId="3EAC9ABA" w:rsidR="00994A7D" w:rsidRDefault="003D541B" w:rsidP="003D541B">
      <w:pPr>
        <w:pStyle w:val="Heading2"/>
      </w:pPr>
      <w:r>
        <w:t>Heater programming</w:t>
      </w:r>
    </w:p>
    <w:p w14:paraId="604C2779" w14:textId="2EABA486" w:rsidR="003D541B" w:rsidRDefault="003D541B" w:rsidP="00BF7CFD">
      <w:r>
        <w:t xml:space="preserve">The LCD </w:t>
      </w:r>
      <w:r w:rsidR="00F30CEE">
        <w:t xml:space="preserve">or LED seven segment Controllers </w:t>
      </w:r>
      <w:r w:rsidR="00D25C24">
        <w:t>can</w:t>
      </w:r>
      <w:r>
        <w:t xml:space="preserve"> change the max/min fan and pump speeds.</w:t>
      </w:r>
      <w:r w:rsidR="00F30CEE">
        <w:br/>
        <w:t>i.e. the top end and bottom end fuel mixtures.</w:t>
      </w:r>
    </w:p>
    <w:p w14:paraId="0126DEB5" w14:textId="24C7B294" w:rsidR="009661E7" w:rsidRDefault="003D541B" w:rsidP="00BF7CFD">
      <w:r>
        <w:t>If a</w:t>
      </w:r>
      <w:r w:rsidR="009661E7">
        <w:t>n LCD or LED Controller is replaced by a</w:t>
      </w:r>
      <w:r>
        <w:t xml:space="preserve"> Rotary Controller, the heater </w:t>
      </w:r>
      <w:r w:rsidR="00D25C24">
        <w:t xml:space="preserve">then </w:t>
      </w:r>
      <w:r>
        <w:t>operates within the limits that were defined by the LCD</w:t>
      </w:r>
      <w:r w:rsidR="001E56F6">
        <w:t>/LED</w:t>
      </w:r>
      <w:r>
        <w:t xml:space="preserve"> controller, not the values advertised by the Rotary Controller in the data protocol</w:t>
      </w:r>
      <w:r w:rsidR="00D25C24">
        <w:t>!</w:t>
      </w:r>
      <w:r w:rsidR="009661E7">
        <w:br/>
      </w:r>
      <w:r>
        <w:t xml:space="preserve">Therefore it appears the heater unit stores these limits in non-volatile EEPROM memory within the microcontroller, and these can only be </w:t>
      </w:r>
      <w:r w:rsidR="009661E7">
        <w:t>changed</w:t>
      </w:r>
      <w:r>
        <w:t xml:space="preserve"> </w:t>
      </w:r>
      <w:r w:rsidR="001E56F6">
        <w:t xml:space="preserve">by </w:t>
      </w:r>
      <w:r>
        <w:t>using an LCD</w:t>
      </w:r>
      <w:r w:rsidR="009661E7">
        <w:t>/LED</w:t>
      </w:r>
      <w:r>
        <w:t xml:space="preserve"> Controller</w:t>
      </w:r>
      <w:r w:rsidR="009661E7">
        <w:t>.</w:t>
      </w:r>
      <w:r w:rsidR="009661E7">
        <w:br/>
        <w:t>You do not need to enter the settings menu for this action to take place.</w:t>
      </w:r>
    </w:p>
    <w:p w14:paraId="356B4EB3" w14:textId="253DAB25" w:rsidR="003D541B" w:rsidRDefault="003D541B" w:rsidP="00BF7CFD">
      <w:r>
        <w:t>Likewise, the 12/24V setting is stored.</w:t>
      </w:r>
      <w:r>
        <w:br/>
        <w:t xml:space="preserve">My Rotary Controller advertises 24V in the </w:t>
      </w:r>
      <w:proofErr w:type="gramStart"/>
      <w:r>
        <w:t>protocol, but</w:t>
      </w:r>
      <w:proofErr w:type="gramEnd"/>
      <w:r>
        <w:t xml:space="preserve"> does not cause </w:t>
      </w:r>
      <w:r w:rsidR="009661E7">
        <w:t xml:space="preserve">low </w:t>
      </w:r>
      <w:r>
        <w:t>voltage faults.</w:t>
      </w:r>
      <w:r>
        <w:br/>
        <w:t xml:space="preserve">However if I set 24V with the LCD, the heater soon faults out with an </w:t>
      </w:r>
      <w:r w:rsidR="002D2EF4">
        <w:t>U</w:t>
      </w:r>
      <w:r>
        <w:t xml:space="preserve">ndervoltage </w:t>
      </w:r>
      <w:r w:rsidR="002D2EF4">
        <w:t>F</w:t>
      </w:r>
      <w:r>
        <w:t>ault – E-01.</w:t>
      </w:r>
    </w:p>
    <w:p w14:paraId="425EB419" w14:textId="1F0C481B" w:rsidR="002D2EF4" w:rsidRDefault="003D541B" w:rsidP="00BF7CFD">
      <w:r>
        <w:t>In terms of the protocol, the only difference appears t</w:t>
      </w:r>
      <w:r w:rsidR="00D25C24">
        <w:t>hat</w:t>
      </w:r>
      <w:r>
        <w:t xml:space="preserve"> Tx </w:t>
      </w:r>
      <w:proofErr w:type="gramStart"/>
      <w:r>
        <w:t>Byte[</w:t>
      </w:r>
      <w:proofErr w:type="gramEnd"/>
      <w:r>
        <w:t xml:space="preserve">0] is </w:t>
      </w:r>
      <w:r w:rsidR="002D2EF4">
        <w:t>76h for the LCD Controller, and 78h for the Rotary Controller.</w:t>
      </w:r>
      <w:r w:rsidR="00D25C24">
        <w:br/>
        <w:t>78h appears to inhibit these aspects of the protocol!</w:t>
      </w:r>
    </w:p>
    <w:p w14:paraId="7B732A2E" w14:textId="77777777" w:rsidR="00BA71F4" w:rsidRDefault="00BA71F4">
      <w:pPr>
        <w:rPr>
          <w:rFonts w:asciiTheme="majorHAnsi" w:eastAsiaTheme="majorEastAsia" w:hAnsiTheme="majorHAnsi" w:cstheme="majorBidi"/>
          <w:b/>
          <w:bCs/>
          <w:smallCaps/>
          <w:sz w:val="28"/>
          <w:szCs w:val="28"/>
        </w:rPr>
      </w:pPr>
      <w:r>
        <w:br w:type="page"/>
      </w:r>
    </w:p>
    <w:p w14:paraId="53EE643D" w14:textId="744AFA59" w:rsidR="00DE2FEA" w:rsidRDefault="00DE2FEA" w:rsidP="00DE2FEA">
      <w:pPr>
        <w:pStyle w:val="Heading2"/>
      </w:pPr>
      <w:r>
        <w:lastRenderedPageBreak/>
        <w:t>Pump priming</w:t>
      </w:r>
    </w:p>
    <w:p w14:paraId="3E32FBC7" w14:textId="45825E27" w:rsidR="00DE2FEA" w:rsidRDefault="00DE2FEA" w:rsidP="00BF7CFD">
      <w:r>
        <w:t xml:space="preserve">If Tx </w:t>
      </w:r>
      <w:proofErr w:type="gramStart"/>
      <w:r>
        <w:t>Byte[</w:t>
      </w:r>
      <w:proofErr w:type="gramEnd"/>
      <w:r>
        <w:t>17] is set to the value 5Ah, the pump will run for the purposes for fuel priming.</w:t>
      </w:r>
    </w:p>
    <w:p w14:paraId="3562D935" w14:textId="52646CB3" w:rsidR="00DE2FEA" w:rsidRDefault="00DE2FEA" w:rsidP="00BF7CFD">
      <w:r>
        <w:t>From the Rotary Controller, priming is initiated by holding the OFF button for a few seconds (with the heater off).</w:t>
      </w:r>
    </w:p>
    <w:p w14:paraId="4803E25B" w14:textId="3014E078" w:rsidR="00DE2FEA" w:rsidRDefault="00DE2FEA" w:rsidP="00BF7CFD">
      <w:r>
        <w:t>From the LCD</w:t>
      </w:r>
      <w:r w:rsidR="009661E7">
        <w:t>/LED</w:t>
      </w:r>
      <w:r>
        <w:t xml:space="preserve"> Controller, priming is initiated by holding both the “OK</w:t>
      </w:r>
      <w:r w:rsidR="009661E7">
        <w:t>/Enter</w:t>
      </w:r>
      <w:r>
        <w:t xml:space="preserve">” and “Down” buttons until HA-1 appears on the LCD. </w:t>
      </w:r>
      <w:r>
        <w:br/>
        <w:t>The pump can then be turned on by pressing “Up”, and off by pressing “Down”.</w:t>
      </w:r>
      <w:r w:rsidR="001E56F6">
        <w:br/>
        <w:t>The relay within the heater should also be heard clicking as it supplies and removes power to the pump, fan and glow plug circuits.</w:t>
      </w:r>
    </w:p>
    <w:p w14:paraId="48876066" w14:textId="062705CB" w:rsidR="00312012" w:rsidRDefault="009D58B2" w:rsidP="009D58B2">
      <w:pPr>
        <w:pStyle w:val="Heading2"/>
      </w:pPr>
      <w:r>
        <w:t>LCD Heat bars</w:t>
      </w:r>
    </w:p>
    <w:p w14:paraId="42DB3C80" w14:textId="77777777" w:rsidR="00BA71F4" w:rsidRDefault="009D58B2" w:rsidP="00BF7CFD">
      <w:r>
        <w:t>The LCD displays a bar graph, roughly showing the temperature of the heat exchanger.</w:t>
      </w:r>
      <w:r>
        <w:br/>
        <w:t>The threshold levels for each bar to come on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A71F4" w14:paraId="251807A3" w14:textId="77777777" w:rsidTr="00BA71F4">
        <w:tc>
          <w:tcPr>
            <w:tcW w:w="1558" w:type="dxa"/>
          </w:tcPr>
          <w:p w14:paraId="5B912842" w14:textId="4345A02A" w:rsidR="00BA71F4" w:rsidRDefault="00BA71F4" w:rsidP="00BF7CFD">
            <w:r>
              <w:t>1</w:t>
            </w:r>
            <w:r w:rsidRPr="00BA71F4">
              <w:rPr>
                <w:vertAlign w:val="superscript"/>
              </w:rPr>
              <w:t>st</w:t>
            </w:r>
            <w:r>
              <w:t xml:space="preserve"> green</w:t>
            </w:r>
          </w:p>
        </w:tc>
        <w:tc>
          <w:tcPr>
            <w:tcW w:w="1558" w:type="dxa"/>
          </w:tcPr>
          <w:p w14:paraId="6AC24C1B" w14:textId="6D6495D3" w:rsidR="00BA71F4" w:rsidRDefault="00BA71F4" w:rsidP="00BF7CFD">
            <w:r>
              <w:t>2</w:t>
            </w:r>
            <w:r w:rsidRPr="00BA71F4">
              <w:rPr>
                <w:vertAlign w:val="superscript"/>
              </w:rPr>
              <w:t>nd</w:t>
            </w:r>
            <w:r>
              <w:t xml:space="preserve"> green</w:t>
            </w:r>
          </w:p>
        </w:tc>
        <w:tc>
          <w:tcPr>
            <w:tcW w:w="1558" w:type="dxa"/>
          </w:tcPr>
          <w:p w14:paraId="3AEEA9BC" w14:textId="0F5CC4FB" w:rsidR="00BA71F4" w:rsidRDefault="00BA71F4" w:rsidP="00BF7CFD">
            <w:r>
              <w:t>1</w:t>
            </w:r>
            <w:r w:rsidRPr="00BA71F4">
              <w:rPr>
                <w:vertAlign w:val="superscript"/>
              </w:rPr>
              <w:t>st</w:t>
            </w:r>
            <w:r>
              <w:t xml:space="preserve"> yellow</w:t>
            </w:r>
          </w:p>
        </w:tc>
        <w:tc>
          <w:tcPr>
            <w:tcW w:w="1558" w:type="dxa"/>
          </w:tcPr>
          <w:p w14:paraId="70F269C9" w14:textId="7245062F" w:rsidR="00BA71F4" w:rsidRDefault="00BA71F4" w:rsidP="00BF7CFD">
            <w:r>
              <w:t>2</w:t>
            </w:r>
            <w:r w:rsidRPr="00BA71F4">
              <w:rPr>
                <w:vertAlign w:val="superscript"/>
              </w:rPr>
              <w:t>nd</w:t>
            </w:r>
            <w:r>
              <w:t xml:space="preserve"> yellow</w:t>
            </w:r>
          </w:p>
        </w:tc>
        <w:tc>
          <w:tcPr>
            <w:tcW w:w="1559" w:type="dxa"/>
          </w:tcPr>
          <w:p w14:paraId="1ED131B8" w14:textId="32A20966" w:rsidR="00BA71F4" w:rsidRDefault="00BA71F4" w:rsidP="00BF7CFD">
            <w:r>
              <w:t>1</w:t>
            </w:r>
            <w:r w:rsidRPr="00BA71F4">
              <w:rPr>
                <w:vertAlign w:val="superscript"/>
              </w:rPr>
              <w:t>st</w:t>
            </w:r>
            <w:r>
              <w:t xml:space="preserve"> red</w:t>
            </w:r>
          </w:p>
        </w:tc>
        <w:tc>
          <w:tcPr>
            <w:tcW w:w="1559" w:type="dxa"/>
          </w:tcPr>
          <w:p w14:paraId="5A6D1052" w14:textId="1A88448F" w:rsidR="00BA71F4" w:rsidRDefault="00BA71F4" w:rsidP="00BF7CFD">
            <w:r>
              <w:t>2</w:t>
            </w:r>
            <w:r w:rsidRPr="00BA71F4">
              <w:rPr>
                <w:vertAlign w:val="superscript"/>
              </w:rPr>
              <w:t>nd</w:t>
            </w:r>
            <w:r>
              <w:t xml:space="preserve"> red</w:t>
            </w:r>
          </w:p>
        </w:tc>
      </w:tr>
      <w:tr w:rsidR="00BA71F4" w14:paraId="2BEF3315" w14:textId="77777777" w:rsidTr="00BA71F4">
        <w:tc>
          <w:tcPr>
            <w:tcW w:w="1558" w:type="dxa"/>
          </w:tcPr>
          <w:p w14:paraId="25E9B6A2" w14:textId="638ACCE4" w:rsidR="00BA71F4" w:rsidRDefault="00BA71F4" w:rsidP="00BF7CFD">
            <w:r>
              <w:t>21</w:t>
            </w:r>
            <w:r>
              <w:rPr>
                <w:rFonts w:cstheme="minorHAnsi"/>
              </w:rPr>
              <w:t>°</w:t>
            </w:r>
            <w:r>
              <w:t>C</w:t>
            </w:r>
          </w:p>
        </w:tc>
        <w:tc>
          <w:tcPr>
            <w:tcW w:w="1558" w:type="dxa"/>
          </w:tcPr>
          <w:p w14:paraId="12102418" w14:textId="3DF38994" w:rsidR="00BA71F4" w:rsidRDefault="00BA71F4" w:rsidP="00BF7CFD">
            <w:r>
              <w:t>41</w:t>
            </w:r>
            <w:r>
              <w:rPr>
                <w:rFonts w:cstheme="minorHAnsi"/>
              </w:rPr>
              <w:t>°</w:t>
            </w:r>
            <w:r>
              <w:t>C</w:t>
            </w:r>
          </w:p>
        </w:tc>
        <w:tc>
          <w:tcPr>
            <w:tcW w:w="1558" w:type="dxa"/>
          </w:tcPr>
          <w:p w14:paraId="10456BE3" w14:textId="41F2686F" w:rsidR="00BA71F4" w:rsidRDefault="00BA71F4" w:rsidP="00BF7CFD">
            <w:r>
              <w:t>61</w:t>
            </w:r>
            <w:r>
              <w:rPr>
                <w:rFonts w:cstheme="minorHAnsi"/>
              </w:rPr>
              <w:t>°</w:t>
            </w:r>
            <w:r>
              <w:t>C</w:t>
            </w:r>
          </w:p>
        </w:tc>
        <w:tc>
          <w:tcPr>
            <w:tcW w:w="1558" w:type="dxa"/>
          </w:tcPr>
          <w:p w14:paraId="52489BA9" w14:textId="73233E64" w:rsidR="00BA71F4" w:rsidRDefault="00BA71F4" w:rsidP="00BF7CFD">
            <w:r>
              <w:t>81</w:t>
            </w:r>
            <w:r>
              <w:rPr>
                <w:rFonts w:cstheme="minorHAnsi"/>
              </w:rPr>
              <w:t>°</w:t>
            </w:r>
            <w:r>
              <w:t>C</w:t>
            </w:r>
          </w:p>
        </w:tc>
        <w:tc>
          <w:tcPr>
            <w:tcW w:w="1559" w:type="dxa"/>
          </w:tcPr>
          <w:p w14:paraId="46888513" w14:textId="2B2203EB" w:rsidR="00BA71F4" w:rsidRDefault="00BA71F4" w:rsidP="00BF7CFD">
            <w:r>
              <w:t>101</w:t>
            </w:r>
            <w:r>
              <w:rPr>
                <w:rFonts w:cstheme="minorHAnsi"/>
              </w:rPr>
              <w:t>°</w:t>
            </w:r>
            <w:r>
              <w:t>C</w:t>
            </w:r>
          </w:p>
        </w:tc>
        <w:tc>
          <w:tcPr>
            <w:tcW w:w="1559" w:type="dxa"/>
          </w:tcPr>
          <w:p w14:paraId="7E660C34" w14:textId="16C29840" w:rsidR="00BA71F4" w:rsidRDefault="00BA71F4" w:rsidP="00BF7CFD">
            <w:r>
              <w:t>121</w:t>
            </w:r>
            <w:r>
              <w:rPr>
                <w:rFonts w:cstheme="minorHAnsi"/>
              </w:rPr>
              <w:t>°</w:t>
            </w:r>
            <w:r>
              <w:t>C</w:t>
            </w:r>
          </w:p>
        </w:tc>
      </w:tr>
    </w:tbl>
    <w:p w14:paraId="2215FE3C" w14:textId="693CAD94" w:rsidR="009D58B2" w:rsidRDefault="009D58B2" w:rsidP="00BF7CFD"/>
    <w:p w14:paraId="57DBF582" w14:textId="66D64044" w:rsidR="00BA71F4" w:rsidRDefault="00BA71F4" w:rsidP="00BF7CFD">
      <w:r>
        <w:t>i.e. 20</w:t>
      </w:r>
      <w:r>
        <w:rPr>
          <w:rFonts w:cstheme="minorHAnsi"/>
        </w:rPr>
        <w:t>°</w:t>
      </w:r>
      <w:r>
        <w:t>C steps, starting from 21</w:t>
      </w:r>
      <w:r>
        <w:rPr>
          <w:rFonts w:cstheme="minorHAnsi"/>
        </w:rPr>
        <w:t>°</w:t>
      </w:r>
      <w:r>
        <w:t>C</w:t>
      </w:r>
    </w:p>
    <w:p w14:paraId="078AD601" w14:textId="77777777" w:rsidR="00705B25" w:rsidRDefault="00705B25">
      <w:pPr>
        <w:rPr>
          <w:rFonts w:asciiTheme="majorHAnsi" w:eastAsiaTheme="majorEastAsia" w:hAnsiTheme="majorHAnsi" w:cstheme="majorBidi"/>
          <w:b/>
          <w:bCs/>
          <w:smallCaps/>
          <w:sz w:val="36"/>
          <w:szCs w:val="36"/>
        </w:rPr>
      </w:pPr>
      <w:r>
        <w:br w:type="page"/>
      </w:r>
    </w:p>
    <w:p w14:paraId="27C11F4D" w14:textId="6190B55F" w:rsidR="00761736" w:rsidRDefault="00761736" w:rsidP="005905D2">
      <w:pPr>
        <w:pStyle w:val="Heading1"/>
      </w:pPr>
      <w:r>
        <w:lastRenderedPageBreak/>
        <w:t>The “piccolo”</w:t>
      </w:r>
    </w:p>
    <w:p w14:paraId="2921610C" w14:textId="7AB5BA82" w:rsidR="00761736" w:rsidRDefault="00761736" w:rsidP="00BF7CFD">
      <w:r>
        <w:t xml:space="preserve">This entire quest began </w:t>
      </w:r>
      <w:r w:rsidR="00D25C24">
        <w:t xml:space="preserve">soon </w:t>
      </w:r>
      <w:r>
        <w:t>after I first installed my heater.</w:t>
      </w:r>
    </w:p>
    <w:p w14:paraId="4252750F" w14:textId="7B0D781E" w:rsidR="00761736" w:rsidRDefault="00761736" w:rsidP="00BF7CFD">
      <w:r>
        <w:t>Once up to full power or should I say</w:t>
      </w:r>
      <w:r w:rsidR="00D25C24">
        <w:t>,</w:t>
      </w:r>
      <w:r>
        <w:t xml:space="preserve"> “full noise”</w:t>
      </w:r>
      <w:r w:rsidR="00D25C24">
        <w:t>, a</w:t>
      </w:r>
      <w:r>
        <w:t xml:space="preserve"> horrible </w:t>
      </w:r>
      <w:r w:rsidR="001E56F6">
        <w:t xml:space="preserve">resonant </w:t>
      </w:r>
      <w:r>
        <w:t xml:space="preserve">whistling was coming from </w:t>
      </w:r>
      <w:r w:rsidR="001E56F6">
        <w:t xml:space="preserve">within </w:t>
      </w:r>
      <w:r>
        <w:t xml:space="preserve">the heater. </w:t>
      </w:r>
      <w:r w:rsidR="00D25C24">
        <w:br/>
      </w:r>
      <w:r>
        <w:t xml:space="preserve">This was very objectional, far worse than the dull </w:t>
      </w:r>
      <w:r w:rsidR="005905D2">
        <w:t xml:space="preserve">low frequency </w:t>
      </w:r>
      <w:r>
        <w:t>roar immediately prior.</w:t>
      </w:r>
      <w:r w:rsidR="00D25C24">
        <w:t xml:space="preserve"> </w:t>
      </w:r>
      <w:r w:rsidR="00D25C24">
        <w:br/>
        <w:t>The wife was not happy</w:t>
      </w:r>
      <w:r w:rsidR="004F536E">
        <w:t>, nor was I.</w:t>
      </w:r>
    </w:p>
    <w:p w14:paraId="0E94692A" w14:textId="77777777" w:rsidR="00D25C24" w:rsidRDefault="00761736" w:rsidP="00BF7CFD">
      <w:r>
        <w:t>Fiddling about, it was found</w:t>
      </w:r>
      <w:r w:rsidR="00D25C24">
        <w:t xml:space="preserve"> that</w:t>
      </w:r>
      <w:r>
        <w:t xml:space="preserve"> crimping the fuel line would cause the heater to stop whistling, yet still run OK. </w:t>
      </w:r>
    </w:p>
    <w:p w14:paraId="13EFBBCC" w14:textId="70063B94" w:rsidR="00D25C24" w:rsidRDefault="00761736" w:rsidP="00BF7CFD">
      <w:r>
        <w:t xml:space="preserve">I sought knowledge from Dr Google and found that LCD </w:t>
      </w:r>
      <w:r w:rsidR="004F536E">
        <w:t>Controller</w:t>
      </w:r>
      <w:r w:rsidR="001E56F6">
        <w:t>s</w:t>
      </w:r>
      <w:r w:rsidR="004F536E">
        <w:t xml:space="preserve"> </w:t>
      </w:r>
      <w:r>
        <w:t>can be used to control the air fuel mixture – aha</w:t>
      </w:r>
      <w:r w:rsidR="00D25C24">
        <w:t>!</w:t>
      </w:r>
    </w:p>
    <w:p w14:paraId="3D5F9613" w14:textId="7A074972" w:rsidR="00D25C24" w:rsidRDefault="00D25C24" w:rsidP="00BF7CFD">
      <w:r>
        <w:t xml:space="preserve">As I only had a Rotary Controller, </w:t>
      </w:r>
      <w:r w:rsidR="00761736">
        <w:t>I bought one</w:t>
      </w:r>
      <w:r w:rsidRPr="00D25C24">
        <w:t xml:space="preserve"> </w:t>
      </w:r>
      <w:r w:rsidR="004F536E">
        <w:t xml:space="preserve">off eBay </w:t>
      </w:r>
      <w:r>
        <w:t xml:space="preserve">so I could try backing off the </w:t>
      </w:r>
      <w:proofErr w:type="gramStart"/>
      <w:r w:rsidR="004F536E">
        <w:t xml:space="preserve">maximum </w:t>
      </w:r>
      <w:r>
        <w:t xml:space="preserve"> fuel</w:t>
      </w:r>
      <w:proofErr w:type="gramEnd"/>
      <w:r>
        <w:t xml:space="preserve"> rate</w:t>
      </w:r>
      <w:r w:rsidR="00761736">
        <w:t xml:space="preserve">. </w:t>
      </w:r>
    </w:p>
    <w:p w14:paraId="19919E1D" w14:textId="6CE8930E" w:rsidR="00D25C24" w:rsidRDefault="00761736" w:rsidP="00BF7CFD">
      <w:r>
        <w:t>Soon after I had the LCD running</w:t>
      </w:r>
      <w:r w:rsidR="004F536E">
        <w:t xml:space="preserve"> </w:t>
      </w:r>
      <w:r>
        <w:t xml:space="preserve">the protected menu settings </w:t>
      </w:r>
      <w:r w:rsidR="001E56F6">
        <w:t xml:space="preserve">were used </w:t>
      </w:r>
      <w:r w:rsidR="004F536E">
        <w:t xml:space="preserve">to </w:t>
      </w:r>
      <w:r>
        <w:t>w</w:t>
      </w:r>
      <w:r w:rsidR="004F536E">
        <w:t>i</w:t>
      </w:r>
      <w:r>
        <w:t xml:space="preserve">nd back the max pump frequency. </w:t>
      </w:r>
    </w:p>
    <w:p w14:paraId="4DF90324" w14:textId="77777777" w:rsidR="00D25C24" w:rsidRDefault="00761736" w:rsidP="00BF7CFD">
      <w:r>
        <w:t>A test run soon confirmed the piccolo was now tamed.</w:t>
      </w:r>
      <w:r w:rsidR="00D25C24">
        <w:t xml:space="preserve"> </w:t>
      </w:r>
    </w:p>
    <w:p w14:paraId="2AA7F5B5" w14:textId="77777777" w:rsidR="00D25C24" w:rsidRDefault="00D25C24" w:rsidP="00BF7CFD">
      <w:r>
        <w:t>At some later stage I replaced the Rotary Controller, and it no longer whistled???</w:t>
      </w:r>
    </w:p>
    <w:p w14:paraId="171D889E" w14:textId="77777777" w:rsidR="00D25C24" w:rsidRDefault="00D25C24" w:rsidP="00BF7CFD">
      <w:r>
        <w:t xml:space="preserve">WTF? </w:t>
      </w:r>
    </w:p>
    <w:p w14:paraId="1F80A62C" w14:textId="44916DBC" w:rsidR="004F536E" w:rsidRDefault="00D25C24" w:rsidP="00BF7CFD">
      <w:r>
        <w:t>The rest is now history and documented in this document.</w:t>
      </w:r>
      <w:r>
        <w:br/>
        <w:t xml:space="preserve">It is the result of me wanting to properly understand how these things go about their business. </w:t>
      </w:r>
      <w:r>
        <w:br/>
        <w:t>I have learnt a LOT</w:t>
      </w:r>
      <w:r w:rsidR="004F536E">
        <w:t>, and I wish to share that knowledge back onto the Internet.</w:t>
      </w:r>
      <w:r w:rsidR="001E56F6">
        <w:br/>
      </w:r>
      <w:r w:rsidR="001E56F6">
        <w:br/>
        <w:t>I also would not mind getting an android app working, running the heater via a Bluetooth interface.</w:t>
      </w:r>
    </w:p>
    <w:p w14:paraId="305A08FA" w14:textId="77777777" w:rsidR="004F536E" w:rsidRDefault="004F536E" w:rsidP="00BF7CFD">
      <w:r>
        <w:t>Regards,</w:t>
      </w:r>
    </w:p>
    <w:p w14:paraId="54098966" w14:textId="77777777" w:rsidR="00E85CB8" w:rsidRDefault="004F536E" w:rsidP="00BF7CFD">
      <w:r>
        <w:t>Ray Jones</w:t>
      </w:r>
    </w:p>
    <w:p w14:paraId="7EB8ACD4" w14:textId="224082A7" w:rsidR="003D541B" w:rsidRDefault="00E85CB8" w:rsidP="00BF7CFD">
      <w:r>
        <w:rPr>
          <w:noProof/>
        </w:rPr>
        <w:lastRenderedPageBreak/>
        <w:drawing>
          <wp:inline distT="0" distB="0" distL="0" distR="0" wp14:anchorId="27CE3EA5" wp14:editId="1C0A9B6C">
            <wp:extent cx="4203510" cy="3152633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heLab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16" cy="31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41B">
        <w:br/>
      </w:r>
    </w:p>
    <w:p w14:paraId="1FE1132B" w14:textId="7D1E8352" w:rsidR="00FA4EC8" w:rsidRDefault="00FA4EC8" w:rsidP="00BF7CFD">
      <w:r>
        <w:t xml:space="preserve">A 5kW heater on the “Autopsy Table”. </w:t>
      </w:r>
      <w:r>
        <w:br/>
        <w:t>Not dead though, shiny and new, destined for the shed!</w:t>
      </w:r>
      <w:r>
        <w:br/>
        <w:t>It was an opportunity to test some things like what happens with no fuel, pump disconnected/shorted. Glow plug disconnected/shorted etc.</w:t>
      </w:r>
      <w:r>
        <w:br/>
      </w:r>
      <w:r>
        <w:br/>
        <w:t>You can see my Arduino Due patched into the blue wire via a breakout cable I made up with some triangular plug/sockets from eBay.</w:t>
      </w:r>
      <w:r>
        <w:br/>
      </w:r>
      <w:r w:rsidR="003177F8">
        <w:t xml:space="preserve">Data is </w:t>
      </w:r>
      <w:r>
        <w:t>capture</w:t>
      </w:r>
      <w:r w:rsidR="003177F8">
        <w:t xml:space="preserve">d using </w:t>
      </w:r>
      <w:r>
        <w:t xml:space="preserve">Putty on a PC, later </w:t>
      </w:r>
      <w:proofErr w:type="spellStart"/>
      <w:r>
        <w:t>analysed</w:t>
      </w:r>
      <w:proofErr w:type="spellEnd"/>
      <w:r>
        <w:t xml:space="preserve"> in Excel</w:t>
      </w:r>
      <w:r w:rsidR="003177F8">
        <w:t>:</w:t>
      </w:r>
    </w:p>
    <w:p w14:paraId="09FADCFB" w14:textId="2E3A2BB3" w:rsidR="00FA4EC8" w:rsidRPr="00BF7CFD" w:rsidRDefault="00FA4EC8" w:rsidP="00BF7CFD">
      <w:r>
        <w:rPr>
          <w:noProof/>
        </w:rPr>
        <w:drawing>
          <wp:inline distT="0" distB="0" distL="0" distR="0" wp14:anchorId="08AB2B34" wp14:editId="5C573E7C">
            <wp:extent cx="6059170" cy="29342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alysi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939" cy="29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EC8" w:rsidRPr="00BF7CFD" w:rsidSect="00855982"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30C8E8" w14:textId="77777777" w:rsidR="00654695" w:rsidRDefault="00654695" w:rsidP="00855982">
      <w:pPr>
        <w:spacing w:after="0" w:line="240" w:lineRule="auto"/>
      </w:pPr>
      <w:r>
        <w:separator/>
      </w:r>
    </w:p>
  </w:endnote>
  <w:endnote w:type="continuationSeparator" w:id="0">
    <w:p w14:paraId="2B5030C3" w14:textId="77777777" w:rsidR="00654695" w:rsidRDefault="00654695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C54619" w14:textId="77777777" w:rsidR="00EC3FB1" w:rsidRDefault="00EC3FB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5D2BD" w14:textId="77777777" w:rsidR="00654695" w:rsidRDefault="00654695" w:rsidP="00855982">
      <w:pPr>
        <w:spacing w:after="0" w:line="240" w:lineRule="auto"/>
      </w:pPr>
      <w:r>
        <w:separator/>
      </w:r>
    </w:p>
  </w:footnote>
  <w:footnote w:type="continuationSeparator" w:id="0">
    <w:p w14:paraId="5310A622" w14:textId="77777777" w:rsidR="00654695" w:rsidRDefault="00654695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7452379"/>
    <w:multiLevelType w:val="hybridMultilevel"/>
    <w:tmpl w:val="008E97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90F6099"/>
    <w:multiLevelType w:val="hybridMultilevel"/>
    <w:tmpl w:val="18F038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2F6BDC"/>
    <w:multiLevelType w:val="hybridMultilevel"/>
    <w:tmpl w:val="EDFEC5B0"/>
    <w:lvl w:ilvl="0" w:tplc="8E9A1A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0642FC"/>
    <w:multiLevelType w:val="hybridMultilevel"/>
    <w:tmpl w:val="B9CEC490"/>
    <w:lvl w:ilvl="0" w:tplc="8C040F9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E84F31"/>
    <w:multiLevelType w:val="hybridMultilevel"/>
    <w:tmpl w:val="15466A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EC5457"/>
    <w:multiLevelType w:val="hybridMultilevel"/>
    <w:tmpl w:val="C6D8ED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8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7"/>
  </w:num>
  <w:num w:numId="30">
    <w:abstractNumId w:val="20"/>
  </w:num>
  <w:num w:numId="31">
    <w:abstractNumId w:val="21"/>
  </w:num>
  <w:num w:numId="32">
    <w:abstractNumId w:val="23"/>
  </w:num>
  <w:num w:numId="33">
    <w:abstractNumId w:val="19"/>
  </w:num>
  <w:num w:numId="34">
    <w:abstractNumId w:val="16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76B"/>
    <w:rsid w:val="00001BC1"/>
    <w:rsid w:val="00002C52"/>
    <w:rsid w:val="000058E2"/>
    <w:rsid w:val="0001033C"/>
    <w:rsid w:val="0001134F"/>
    <w:rsid w:val="000123CD"/>
    <w:rsid w:val="0003710D"/>
    <w:rsid w:val="00046C68"/>
    <w:rsid w:val="0005078C"/>
    <w:rsid w:val="0009335E"/>
    <w:rsid w:val="000A6540"/>
    <w:rsid w:val="000B0011"/>
    <w:rsid w:val="000B089B"/>
    <w:rsid w:val="000B0C71"/>
    <w:rsid w:val="000C09E9"/>
    <w:rsid w:val="000C21DE"/>
    <w:rsid w:val="000D4216"/>
    <w:rsid w:val="000D616B"/>
    <w:rsid w:val="000E6FF5"/>
    <w:rsid w:val="000F21BF"/>
    <w:rsid w:val="000F223B"/>
    <w:rsid w:val="000F3764"/>
    <w:rsid w:val="00101901"/>
    <w:rsid w:val="001107E9"/>
    <w:rsid w:val="0011558B"/>
    <w:rsid w:val="00121024"/>
    <w:rsid w:val="001229EE"/>
    <w:rsid w:val="0012482D"/>
    <w:rsid w:val="001360C8"/>
    <w:rsid w:val="00137C50"/>
    <w:rsid w:val="0014519D"/>
    <w:rsid w:val="001527B1"/>
    <w:rsid w:val="001611F1"/>
    <w:rsid w:val="00166473"/>
    <w:rsid w:val="00172D72"/>
    <w:rsid w:val="00174465"/>
    <w:rsid w:val="001801EB"/>
    <w:rsid w:val="00187170"/>
    <w:rsid w:val="00187488"/>
    <w:rsid w:val="00191985"/>
    <w:rsid w:val="0019432D"/>
    <w:rsid w:val="00196221"/>
    <w:rsid w:val="001A099D"/>
    <w:rsid w:val="001A0B0A"/>
    <w:rsid w:val="001A3279"/>
    <w:rsid w:val="001A5BDA"/>
    <w:rsid w:val="001B2B98"/>
    <w:rsid w:val="001C2646"/>
    <w:rsid w:val="001C4704"/>
    <w:rsid w:val="001C55B4"/>
    <w:rsid w:val="001D4362"/>
    <w:rsid w:val="001D451E"/>
    <w:rsid w:val="001D75DA"/>
    <w:rsid w:val="001E1A3B"/>
    <w:rsid w:val="001E56F6"/>
    <w:rsid w:val="002012F8"/>
    <w:rsid w:val="002031DB"/>
    <w:rsid w:val="0020354E"/>
    <w:rsid w:val="00210FFC"/>
    <w:rsid w:val="00215A64"/>
    <w:rsid w:val="00217A11"/>
    <w:rsid w:val="00221103"/>
    <w:rsid w:val="002270E2"/>
    <w:rsid w:val="002352A2"/>
    <w:rsid w:val="00235E2B"/>
    <w:rsid w:val="00240F38"/>
    <w:rsid w:val="00241453"/>
    <w:rsid w:val="00247534"/>
    <w:rsid w:val="00247A43"/>
    <w:rsid w:val="00251CA8"/>
    <w:rsid w:val="00251D2E"/>
    <w:rsid w:val="002527B1"/>
    <w:rsid w:val="00253423"/>
    <w:rsid w:val="002538BC"/>
    <w:rsid w:val="002546EE"/>
    <w:rsid w:val="00254C2A"/>
    <w:rsid w:val="00257A70"/>
    <w:rsid w:val="00260A8E"/>
    <w:rsid w:val="002651C5"/>
    <w:rsid w:val="00287C9D"/>
    <w:rsid w:val="002A2665"/>
    <w:rsid w:val="002B5311"/>
    <w:rsid w:val="002B61D7"/>
    <w:rsid w:val="002B7243"/>
    <w:rsid w:val="002C00F8"/>
    <w:rsid w:val="002C0C48"/>
    <w:rsid w:val="002D2EF4"/>
    <w:rsid w:val="002D39A7"/>
    <w:rsid w:val="002D5DD7"/>
    <w:rsid w:val="002E16B1"/>
    <w:rsid w:val="002F222E"/>
    <w:rsid w:val="002F2A41"/>
    <w:rsid w:val="002F3CF3"/>
    <w:rsid w:val="002F3E1F"/>
    <w:rsid w:val="002F7A08"/>
    <w:rsid w:val="003019EA"/>
    <w:rsid w:val="00301CDD"/>
    <w:rsid w:val="00305126"/>
    <w:rsid w:val="003052B3"/>
    <w:rsid w:val="00312012"/>
    <w:rsid w:val="00312B4F"/>
    <w:rsid w:val="003177F8"/>
    <w:rsid w:val="00317B35"/>
    <w:rsid w:val="003266A6"/>
    <w:rsid w:val="00326B7C"/>
    <w:rsid w:val="00330434"/>
    <w:rsid w:val="00331C78"/>
    <w:rsid w:val="00344440"/>
    <w:rsid w:val="00346524"/>
    <w:rsid w:val="00350C7D"/>
    <w:rsid w:val="00351395"/>
    <w:rsid w:val="00353BE3"/>
    <w:rsid w:val="00357383"/>
    <w:rsid w:val="003608D5"/>
    <w:rsid w:val="003640F0"/>
    <w:rsid w:val="0036460B"/>
    <w:rsid w:val="0037079E"/>
    <w:rsid w:val="00373DAA"/>
    <w:rsid w:val="00374EFB"/>
    <w:rsid w:val="003835C0"/>
    <w:rsid w:val="003A2A2C"/>
    <w:rsid w:val="003A3DE1"/>
    <w:rsid w:val="003A4470"/>
    <w:rsid w:val="003B0393"/>
    <w:rsid w:val="003B0A78"/>
    <w:rsid w:val="003B0ADE"/>
    <w:rsid w:val="003B19A7"/>
    <w:rsid w:val="003B2CCB"/>
    <w:rsid w:val="003B2F39"/>
    <w:rsid w:val="003B47B3"/>
    <w:rsid w:val="003C30E8"/>
    <w:rsid w:val="003C3D92"/>
    <w:rsid w:val="003D2527"/>
    <w:rsid w:val="003D541B"/>
    <w:rsid w:val="003D75C4"/>
    <w:rsid w:val="003E15B8"/>
    <w:rsid w:val="003E1647"/>
    <w:rsid w:val="003E312F"/>
    <w:rsid w:val="003E3614"/>
    <w:rsid w:val="003E6190"/>
    <w:rsid w:val="003F18CC"/>
    <w:rsid w:val="003F3AF7"/>
    <w:rsid w:val="003F6690"/>
    <w:rsid w:val="004036EB"/>
    <w:rsid w:val="00403B73"/>
    <w:rsid w:val="00404B24"/>
    <w:rsid w:val="00404B8B"/>
    <w:rsid w:val="00412299"/>
    <w:rsid w:val="00420163"/>
    <w:rsid w:val="00421A12"/>
    <w:rsid w:val="004237C8"/>
    <w:rsid w:val="00423E23"/>
    <w:rsid w:val="0042771B"/>
    <w:rsid w:val="0044634B"/>
    <w:rsid w:val="00451101"/>
    <w:rsid w:val="004530D2"/>
    <w:rsid w:val="0045338B"/>
    <w:rsid w:val="0045376D"/>
    <w:rsid w:val="00455D49"/>
    <w:rsid w:val="004662B8"/>
    <w:rsid w:val="0047097A"/>
    <w:rsid w:val="00470B4F"/>
    <w:rsid w:val="0047186E"/>
    <w:rsid w:val="00471E50"/>
    <w:rsid w:val="00475D8D"/>
    <w:rsid w:val="00477E51"/>
    <w:rsid w:val="0048375E"/>
    <w:rsid w:val="0048429C"/>
    <w:rsid w:val="00490E37"/>
    <w:rsid w:val="00496D65"/>
    <w:rsid w:val="004A3748"/>
    <w:rsid w:val="004B3C99"/>
    <w:rsid w:val="004B730A"/>
    <w:rsid w:val="004C6FE0"/>
    <w:rsid w:val="004D05B1"/>
    <w:rsid w:val="004D7F96"/>
    <w:rsid w:val="004E126A"/>
    <w:rsid w:val="004E27FC"/>
    <w:rsid w:val="004F3B1E"/>
    <w:rsid w:val="004F3C91"/>
    <w:rsid w:val="004F536E"/>
    <w:rsid w:val="00511C4F"/>
    <w:rsid w:val="00512E95"/>
    <w:rsid w:val="00514EB1"/>
    <w:rsid w:val="00521D0F"/>
    <w:rsid w:val="0052213E"/>
    <w:rsid w:val="00523EC9"/>
    <w:rsid w:val="00525177"/>
    <w:rsid w:val="00535585"/>
    <w:rsid w:val="00535836"/>
    <w:rsid w:val="00542971"/>
    <w:rsid w:val="00547404"/>
    <w:rsid w:val="005506BC"/>
    <w:rsid w:val="00553A9A"/>
    <w:rsid w:val="00561F45"/>
    <w:rsid w:val="00565362"/>
    <w:rsid w:val="005740F0"/>
    <w:rsid w:val="0057689E"/>
    <w:rsid w:val="00576984"/>
    <w:rsid w:val="005837F2"/>
    <w:rsid w:val="005843D2"/>
    <w:rsid w:val="005905D2"/>
    <w:rsid w:val="00596127"/>
    <w:rsid w:val="005A15FF"/>
    <w:rsid w:val="005A3038"/>
    <w:rsid w:val="005A4814"/>
    <w:rsid w:val="005A5513"/>
    <w:rsid w:val="005B1E35"/>
    <w:rsid w:val="005C6C87"/>
    <w:rsid w:val="005D1BB8"/>
    <w:rsid w:val="005D7FEA"/>
    <w:rsid w:val="005F1D64"/>
    <w:rsid w:val="005F38C2"/>
    <w:rsid w:val="005F44DA"/>
    <w:rsid w:val="006004F4"/>
    <w:rsid w:val="0060530F"/>
    <w:rsid w:val="00610A9E"/>
    <w:rsid w:val="00610E60"/>
    <w:rsid w:val="0061340E"/>
    <w:rsid w:val="00616E6A"/>
    <w:rsid w:val="00620894"/>
    <w:rsid w:val="006221BD"/>
    <w:rsid w:val="006413B4"/>
    <w:rsid w:val="00642D8F"/>
    <w:rsid w:val="00645781"/>
    <w:rsid w:val="006468AC"/>
    <w:rsid w:val="00646BF6"/>
    <w:rsid w:val="00654695"/>
    <w:rsid w:val="00656215"/>
    <w:rsid w:val="006726C2"/>
    <w:rsid w:val="006759DD"/>
    <w:rsid w:val="0067620C"/>
    <w:rsid w:val="006816EA"/>
    <w:rsid w:val="00682445"/>
    <w:rsid w:val="00685F5A"/>
    <w:rsid w:val="0068659D"/>
    <w:rsid w:val="006976DE"/>
    <w:rsid w:val="006A576B"/>
    <w:rsid w:val="006B2813"/>
    <w:rsid w:val="006B4CBB"/>
    <w:rsid w:val="006B577C"/>
    <w:rsid w:val="006C4F1B"/>
    <w:rsid w:val="006C576D"/>
    <w:rsid w:val="006D2D8E"/>
    <w:rsid w:val="006D3B98"/>
    <w:rsid w:val="006D54CB"/>
    <w:rsid w:val="006D771F"/>
    <w:rsid w:val="006E5A56"/>
    <w:rsid w:val="006F0F44"/>
    <w:rsid w:val="006F1E6F"/>
    <w:rsid w:val="006F37B0"/>
    <w:rsid w:val="006F5B70"/>
    <w:rsid w:val="00703FB6"/>
    <w:rsid w:val="00703FF0"/>
    <w:rsid w:val="00704320"/>
    <w:rsid w:val="00705B25"/>
    <w:rsid w:val="00715294"/>
    <w:rsid w:val="007224E4"/>
    <w:rsid w:val="00724E7E"/>
    <w:rsid w:val="007272E7"/>
    <w:rsid w:val="0074283A"/>
    <w:rsid w:val="00742AD5"/>
    <w:rsid w:val="00743580"/>
    <w:rsid w:val="00746D4C"/>
    <w:rsid w:val="00756D37"/>
    <w:rsid w:val="00760C48"/>
    <w:rsid w:val="00761736"/>
    <w:rsid w:val="007731BA"/>
    <w:rsid w:val="00774044"/>
    <w:rsid w:val="00775B1A"/>
    <w:rsid w:val="00777206"/>
    <w:rsid w:val="007808CB"/>
    <w:rsid w:val="00781B78"/>
    <w:rsid w:val="00783065"/>
    <w:rsid w:val="007833A7"/>
    <w:rsid w:val="00790478"/>
    <w:rsid w:val="00796889"/>
    <w:rsid w:val="007A1163"/>
    <w:rsid w:val="007A6B8A"/>
    <w:rsid w:val="007A779D"/>
    <w:rsid w:val="007B1A4A"/>
    <w:rsid w:val="007B4C02"/>
    <w:rsid w:val="007C7999"/>
    <w:rsid w:val="007D2972"/>
    <w:rsid w:val="007D2B25"/>
    <w:rsid w:val="007D322D"/>
    <w:rsid w:val="007E34D0"/>
    <w:rsid w:val="007E4579"/>
    <w:rsid w:val="007F1027"/>
    <w:rsid w:val="007F27B1"/>
    <w:rsid w:val="007F4074"/>
    <w:rsid w:val="00800993"/>
    <w:rsid w:val="0080564B"/>
    <w:rsid w:val="008208AA"/>
    <w:rsid w:val="00821519"/>
    <w:rsid w:val="008235FF"/>
    <w:rsid w:val="0082564C"/>
    <w:rsid w:val="00825D39"/>
    <w:rsid w:val="00825DA0"/>
    <w:rsid w:val="00832ED5"/>
    <w:rsid w:val="00844845"/>
    <w:rsid w:val="00846F2B"/>
    <w:rsid w:val="00850460"/>
    <w:rsid w:val="0085133B"/>
    <w:rsid w:val="008534A7"/>
    <w:rsid w:val="00855982"/>
    <w:rsid w:val="00857A5D"/>
    <w:rsid w:val="0086182D"/>
    <w:rsid w:val="00864750"/>
    <w:rsid w:val="0086798A"/>
    <w:rsid w:val="00872181"/>
    <w:rsid w:val="00873F6A"/>
    <w:rsid w:val="00880BF1"/>
    <w:rsid w:val="00882080"/>
    <w:rsid w:val="008903EF"/>
    <w:rsid w:val="00892894"/>
    <w:rsid w:val="008940DA"/>
    <w:rsid w:val="00895974"/>
    <w:rsid w:val="008A0C0D"/>
    <w:rsid w:val="008A27D9"/>
    <w:rsid w:val="008A7474"/>
    <w:rsid w:val="008C13F0"/>
    <w:rsid w:val="008C1417"/>
    <w:rsid w:val="008C4A78"/>
    <w:rsid w:val="008D5A50"/>
    <w:rsid w:val="008E0BE0"/>
    <w:rsid w:val="008E29F1"/>
    <w:rsid w:val="008E63EF"/>
    <w:rsid w:val="00926404"/>
    <w:rsid w:val="00927584"/>
    <w:rsid w:val="00930F5E"/>
    <w:rsid w:val="00933AE6"/>
    <w:rsid w:val="00934841"/>
    <w:rsid w:val="009373AE"/>
    <w:rsid w:val="00937C78"/>
    <w:rsid w:val="00945C9B"/>
    <w:rsid w:val="00951EF3"/>
    <w:rsid w:val="00952477"/>
    <w:rsid w:val="00953B90"/>
    <w:rsid w:val="00956795"/>
    <w:rsid w:val="00960B73"/>
    <w:rsid w:val="00962DDE"/>
    <w:rsid w:val="009661E7"/>
    <w:rsid w:val="00966D50"/>
    <w:rsid w:val="0097484F"/>
    <w:rsid w:val="00982EC2"/>
    <w:rsid w:val="009906A1"/>
    <w:rsid w:val="009943C0"/>
    <w:rsid w:val="00994A7D"/>
    <w:rsid w:val="0099654F"/>
    <w:rsid w:val="009977E7"/>
    <w:rsid w:val="00997BF2"/>
    <w:rsid w:val="00997D5C"/>
    <w:rsid w:val="009A2261"/>
    <w:rsid w:val="009A7047"/>
    <w:rsid w:val="009B0630"/>
    <w:rsid w:val="009B476D"/>
    <w:rsid w:val="009C48EE"/>
    <w:rsid w:val="009C53C1"/>
    <w:rsid w:val="009D067C"/>
    <w:rsid w:val="009D1910"/>
    <w:rsid w:val="009D2755"/>
    <w:rsid w:val="009D2EC7"/>
    <w:rsid w:val="009D3433"/>
    <w:rsid w:val="009D58B2"/>
    <w:rsid w:val="009E0817"/>
    <w:rsid w:val="009E4917"/>
    <w:rsid w:val="009E53B4"/>
    <w:rsid w:val="009E6EBB"/>
    <w:rsid w:val="009F27D0"/>
    <w:rsid w:val="009F69DD"/>
    <w:rsid w:val="00A06199"/>
    <w:rsid w:val="00A067D4"/>
    <w:rsid w:val="00A1047B"/>
    <w:rsid w:val="00A10484"/>
    <w:rsid w:val="00A12F5E"/>
    <w:rsid w:val="00A21AD6"/>
    <w:rsid w:val="00A2270A"/>
    <w:rsid w:val="00A2302A"/>
    <w:rsid w:val="00A2563B"/>
    <w:rsid w:val="00A36338"/>
    <w:rsid w:val="00A403A7"/>
    <w:rsid w:val="00A4085A"/>
    <w:rsid w:val="00A619C7"/>
    <w:rsid w:val="00A625AD"/>
    <w:rsid w:val="00A664CB"/>
    <w:rsid w:val="00A7116D"/>
    <w:rsid w:val="00A75F92"/>
    <w:rsid w:val="00A77AA5"/>
    <w:rsid w:val="00A856CE"/>
    <w:rsid w:val="00A92DE0"/>
    <w:rsid w:val="00A970B7"/>
    <w:rsid w:val="00AA2762"/>
    <w:rsid w:val="00AA4C4B"/>
    <w:rsid w:val="00AA5BF0"/>
    <w:rsid w:val="00AB09A8"/>
    <w:rsid w:val="00AB0DB0"/>
    <w:rsid w:val="00AB10A8"/>
    <w:rsid w:val="00AC46DF"/>
    <w:rsid w:val="00AD23A6"/>
    <w:rsid w:val="00AD442B"/>
    <w:rsid w:val="00AD5E8F"/>
    <w:rsid w:val="00AE39B8"/>
    <w:rsid w:val="00AE5AE8"/>
    <w:rsid w:val="00AE6A31"/>
    <w:rsid w:val="00AF57E0"/>
    <w:rsid w:val="00AF6E84"/>
    <w:rsid w:val="00B0038C"/>
    <w:rsid w:val="00B0715A"/>
    <w:rsid w:val="00B07EFB"/>
    <w:rsid w:val="00B11117"/>
    <w:rsid w:val="00B1190C"/>
    <w:rsid w:val="00B11ED7"/>
    <w:rsid w:val="00B12543"/>
    <w:rsid w:val="00B13746"/>
    <w:rsid w:val="00B13875"/>
    <w:rsid w:val="00B13948"/>
    <w:rsid w:val="00B14E55"/>
    <w:rsid w:val="00B23A18"/>
    <w:rsid w:val="00B34E75"/>
    <w:rsid w:val="00B34EAD"/>
    <w:rsid w:val="00B45CEE"/>
    <w:rsid w:val="00B46F0A"/>
    <w:rsid w:val="00B560E4"/>
    <w:rsid w:val="00B61873"/>
    <w:rsid w:val="00B626A4"/>
    <w:rsid w:val="00B664EB"/>
    <w:rsid w:val="00B719EB"/>
    <w:rsid w:val="00B76CF2"/>
    <w:rsid w:val="00B776E9"/>
    <w:rsid w:val="00B92DDE"/>
    <w:rsid w:val="00B9489F"/>
    <w:rsid w:val="00BA441C"/>
    <w:rsid w:val="00BA71F4"/>
    <w:rsid w:val="00BB0C7B"/>
    <w:rsid w:val="00BB0D3D"/>
    <w:rsid w:val="00BB3A78"/>
    <w:rsid w:val="00BB4669"/>
    <w:rsid w:val="00BB472D"/>
    <w:rsid w:val="00BB7091"/>
    <w:rsid w:val="00BC0B3F"/>
    <w:rsid w:val="00BC3A6F"/>
    <w:rsid w:val="00BC3C85"/>
    <w:rsid w:val="00BC5428"/>
    <w:rsid w:val="00BC563F"/>
    <w:rsid w:val="00BD08ED"/>
    <w:rsid w:val="00BD2A81"/>
    <w:rsid w:val="00BD37DD"/>
    <w:rsid w:val="00BD540E"/>
    <w:rsid w:val="00BE26BD"/>
    <w:rsid w:val="00BE4CF7"/>
    <w:rsid w:val="00BF05AE"/>
    <w:rsid w:val="00BF2F49"/>
    <w:rsid w:val="00BF79F5"/>
    <w:rsid w:val="00BF7CFD"/>
    <w:rsid w:val="00C00549"/>
    <w:rsid w:val="00C041FC"/>
    <w:rsid w:val="00C1046D"/>
    <w:rsid w:val="00C11E0B"/>
    <w:rsid w:val="00C163AF"/>
    <w:rsid w:val="00C16494"/>
    <w:rsid w:val="00C209C9"/>
    <w:rsid w:val="00C20CF8"/>
    <w:rsid w:val="00C22966"/>
    <w:rsid w:val="00C315D2"/>
    <w:rsid w:val="00C31FD8"/>
    <w:rsid w:val="00C356E8"/>
    <w:rsid w:val="00C601F4"/>
    <w:rsid w:val="00C617FE"/>
    <w:rsid w:val="00C62331"/>
    <w:rsid w:val="00C729EA"/>
    <w:rsid w:val="00C733B1"/>
    <w:rsid w:val="00C737E0"/>
    <w:rsid w:val="00C8195A"/>
    <w:rsid w:val="00C86AAA"/>
    <w:rsid w:val="00C91026"/>
    <w:rsid w:val="00C91982"/>
    <w:rsid w:val="00C978AD"/>
    <w:rsid w:val="00CB5F3E"/>
    <w:rsid w:val="00CC44A5"/>
    <w:rsid w:val="00CC5105"/>
    <w:rsid w:val="00CD1C5E"/>
    <w:rsid w:val="00CD35B4"/>
    <w:rsid w:val="00CD3FB4"/>
    <w:rsid w:val="00CD4CF7"/>
    <w:rsid w:val="00CD7229"/>
    <w:rsid w:val="00CE1DFB"/>
    <w:rsid w:val="00CE56D9"/>
    <w:rsid w:val="00CE6B20"/>
    <w:rsid w:val="00CF080C"/>
    <w:rsid w:val="00CF0C27"/>
    <w:rsid w:val="00CF34E3"/>
    <w:rsid w:val="00CF64A9"/>
    <w:rsid w:val="00D019DD"/>
    <w:rsid w:val="00D108E9"/>
    <w:rsid w:val="00D243AE"/>
    <w:rsid w:val="00D25C24"/>
    <w:rsid w:val="00D26E66"/>
    <w:rsid w:val="00D31673"/>
    <w:rsid w:val="00D41F69"/>
    <w:rsid w:val="00D45892"/>
    <w:rsid w:val="00D50620"/>
    <w:rsid w:val="00D50DD5"/>
    <w:rsid w:val="00D50E8B"/>
    <w:rsid w:val="00D520B1"/>
    <w:rsid w:val="00D52D9B"/>
    <w:rsid w:val="00D62711"/>
    <w:rsid w:val="00D6376A"/>
    <w:rsid w:val="00D63AE8"/>
    <w:rsid w:val="00D63F82"/>
    <w:rsid w:val="00D64B6B"/>
    <w:rsid w:val="00D722DD"/>
    <w:rsid w:val="00D754F6"/>
    <w:rsid w:val="00D85773"/>
    <w:rsid w:val="00D90277"/>
    <w:rsid w:val="00D974ED"/>
    <w:rsid w:val="00D97B41"/>
    <w:rsid w:val="00DA10B0"/>
    <w:rsid w:val="00DA41A2"/>
    <w:rsid w:val="00DA4F60"/>
    <w:rsid w:val="00DA5F5F"/>
    <w:rsid w:val="00DB0557"/>
    <w:rsid w:val="00DB1ABF"/>
    <w:rsid w:val="00DB25E0"/>
    <w:rsid w:val="00DC18C7"/>
    <w:rsid w:val="00DC5986"/>
    <w:rsid w:val="00DC5B35"/>
    <w:rsid w:val="00DD2B9D"/>
    <w:rsid w:val="00DD4683"/>
    <w:rsid w:val="00DE2FEA"/>
    <w:rsid w:val="00DE46B4"/>
    <w:rsid w:val="00DE6281"/>
    <w:rsid w:val="00DE7AFA"/>
    <w:rsid w:val="00DF173E"/>
    <w:rsid w:val="00DF22C9"/>
    <w:rsid w:val="00DF3A40"/>
    <w:rsid w:val="00E00A2F"/>
    <w:rsid w:val="00E11D02"/>
    <w:rsid w:val="00E13461"/>
    <w:rsid w:val="00E1632D"/>
    <w:rsid w:val="00E17471"/>
    <w:rsid w:val="00E178F3"/>
    <w:rsid w:val="00E2481C"/>
    <w:rsid w:val="00E2538C"/>
    <w:rsid w:val="00E41307"/>
    <w:rsid w:val="00E42F1F"/>
    <w:rsid w:val="00E458B7"/>
    <w:rsid w:val="00E50D99"/>
    <w:rsid w:val="00E5282C"/>
    <w:rsid w:val="00E52ACF"/>
    <w:rsid w:val="00E52B4A"/>
    <w:rsid w:val="00E54AED"/>
    <w:rsid w:val="00E616D9"/>
    <w:rsid w:val="00E61700"/>
    <w:rsid w:val="00E63595"/>
    <w:rsid w:val="00E7161C"/>
    <w:rsid w:val="00E71C06"/>
    <w:rsid w:val="00E72D3B"/>
    <w:rsid w:val="00E72F01"/>
    <w:rsid w:val="00E737E3"/>
    <w:rsid w:val="00E83BA9"/>
    <w:rsid w:val="00E85CB8"/>
    <w:rsid w:val="00E86DF0"/>
    <w:rsid w:val="00E91C97"/>
    <w:rsid w:val="00EA39EE"/>
    <w:rsid w:val="00EA48F3"/>
    <w:rsid w:val="00EB7045"/>
    <w:rsid w:val="00EB7E97"/>
    <w:rsid w:val="00EC2B7D"/>
    <w:rsid w:val="00EC3FB1"/>
    <w:rsid w:val="00EC540E"/>
    <w:rsid w:val="00ED4048"/>
    <w:rsid w:val="00ED6478"/>
    <w:rsid w:val="00EE208F"/>
    <w:rsid w:val="00EE25B8"/>
    <w:rsid w:val="00EE2614"/>
    <w:rsid w:val="00EE32E4"/>
    <w:rsid w:val="00EE54F9"/>
    <w:rsid w:val="00EE5676"/>
    <w:rsid w:val="00EF6F1B"/>
    <w:rsid w:val="00F04EB9"/>
    <w:rsid w:val="00F05B6B"/>
    <w:rsid w:val="00F05C3C"/>
    <w:rsid w:val="00F06A66"/>
    <w:rsid w:val="00F078A6"/>
    <w:rsid w:val="00F132A0"/>
    <w:rsid w:val="00F13DA9"/>
    <w:rsid w:val="00F262F8"/>
    <w:rsid w:val="00F30CEE"/>
    <w:rsid w:val="00F31D81"/>
    <w:rsid w:val="00F44E72"/>
    <w:rsid w:val="00F45975"/>
    <w:rsid w:val="00F47FE1"/>
    <w:rsid w:val="00F54C80"/>
    <w:rsid w:val="00F5650A"/>
    <w:rsid w:val="00F625A6"/>
    <w:rsid w:val="00F64DF7"/>
    <w:rsid w:val="00F66590"/>
    <w:rsid w:val="00F739C6"/>
    <w:rsid w:val="00F74161"/>
    <w:rsid w:val="00F75B8B"/>
    <w:rsid w:val="00F815BA"/>
    <w:rsid w:val="00F86549"/>
    <w:rsid w:val="00F92E86"/>
    <w:rsid w:val="00FA380F"/>
    <w:rsid w:val="00FA4EC8"/>
    <w:rsid w:val="00FB6BC9"/>
    <w:rsid w:val="00FC00D1"/>
    <w:rsid w:val="00FC5864"/>
    <w:rsid w:val="00FD262C"/>
    <w:rsid w:val="00FE2500"/>
    <w:rsid w:val="00FF18C9"/>
    <w:rsid w:val="00FF23D8"/>
    <w:rsid w:val="00FF3908"/>
    <w:rsid w:val="00FF4B90"/>
    <w:rsid w:val="00FF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ED076"/>
  <w15:chartTrackingRefBased/>
  <w15:docId w15:val="{45566BC8-83C3-47D6-9F15-40FFF2435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7206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047B"/>
    <w:pPr>
      <w:keepNext/>
      <w:keepLines/>
      <w:spacing w:before="200" w:after="0"/>
      <w:outlineLvl w:val="2"/>
    </w:pPr>
    <w:rPr>
      <w:rFonts w:ascii="Lucida Sans" w:eastAsiaTheme="majorEastAsia" w:hAnsi="Lucida Sans" w:cstheme="majorBidi"/>
      <w:b/>
      <w:bCs/>
      <w:i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1047B"/>
    <w:rPr>
      <w:rFonts w:ascii="Lucida Sans" w:eastAsiaTheme="majorEastAsia" w:hAnsi="Lucida Sans" w:cstheme="majorBidi"/>
      <w:b/>
      <w:bCs/>
      <w:i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table" w:styleId="TableGrid">
    <w:name w:val="Table Grid"/>
    <w:basedOn w:val="TableNormal"/>
    <w:uiPriority w:val="39"/>
    <w:rsid w:val="008009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B089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10E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AU" w:eastAsia="en-AU"/>
    </w:rPr>
  </w:style>
  <w:style w:type="paragraph" w:styleId="ListParagraph">
    <w:name w:val="List Paragraph"/>
    <w:basedOn w:val="Normal"/>
    <w:uiPriority w:val="34"/>
    <w:unhideWhenUsed/>
    <w:qFormat/>
    <w:rsid w:val="009E4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64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6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3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hyperlink" Target="http://www.modbustools.com/modbus_crc16.html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www.modbustools.com/modbus_crc16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crccalc.com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y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</TotalTime>
  <Pages>29</Pages>
  <Words>5674</Words>
  <Characters>32346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Ray Jones</dc:creator>
  <cp:lastModifiedBy>Ray Jones</cp:lastModifiedBy>
  <cp:revision>2</cp:revision>
  <cp:lastPrinted>2018-12-20T20:59:00Z</cp:lastPrinted>
  <dcterms:created xsi:type="dcterms:W3CDTF">2018-12-20T21:01:00Z</dcterms:created>
  <dcterms:modified xsi:type="dcterms:W3CDTF">2018-12-20T21:01:00Z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